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page" w:tblpX="810" w:tblpY="3901"/>
        <w:tblOverlap w:val="never"/>
        <w:tblW w:w="104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9"/>
        <w:gridCol w:w="1749"/>
        <w:gridCol w:w="1749"/>
        <w:gridCol w:w="1749"/>
        <w:gridCol w:w="1750"/>
        <w:gridCol w:w="1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5" w:hRule="atLeast"/>
        </w:trPr>
        <w:tc>
          <w:tcPr>
            <w:tcW w:w="1749" w:type="dxa"/>
            <w:vMerge w:val="restart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bookmarkStart w:id="0" w:name="_GoBack"/>
            <w:bookmarkEnd w:id="0"/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初试成绩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英语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政治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专业1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专业2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3" w:hRule="atLeast"/>
        </w:trPr>
        <w:tc>
          <w:tcPr>
            <w:tcW w:w="1749" w:type="dxa"/>
            <w:vMerge w:val="continue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360</w:t>
            </w:r>
          </w:p>
        </w:tc>
      </w:tr>
    </w:tbl>
    <w:p>
      <w:pPr>
        <w:pStyle w:val="2"/>
        <w:bidi w:val="0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-413385</wp:posOffset>
                </wp:positionV>
                <wp:extent cx="1280160" cy="705485"/>
                <wp:effectExtent l="0" t="0" r="0" b="0"/>
                <wp:wrapNone/>
                <wp:docPr id="33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05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稻小壳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14.35pt;margin-top:-32.55pt;height:55.55pt;width:100.8pt;z-index:251663360;mso-width-relative:page;mso-height-relative:page;" filled="f" stroked="f" coordsize="21600,21600" o:gfxdata="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tVMVtsAAAAKAQAADwAAAAAAAAABACAAAAAiAAAA&#10;ZHJzL2Rvd25yZXYueG1sUEsBAhQAFAAAAAgAh07iQBP7kwI9AgAAZw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center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稻小壳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1644015</wp:posOffset>
                </wp:positionV>
                <wp:extent cx="162560" cy="198120"/>
                <wp:effectExtent l="0" t="0" r="8890" b="11430"/>
                <wp:wrapNone/>
                <wp:docPr id="79" name="iconfont-1044-807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8120"/>
                        </a:xfrm>
                        <a:custGeom>
                          <a:avLst/>
                          <a:gdLst>
                            <a:gd name="T0" fmla="*/ 10597 w 10608"/>
                            <a:gd name="T1" fmla="*/ 7541 h 12812"/>
                            <a:gd name="T2" fmla="*/ 10288 w 10608"/>
                            <a:gd name="T3" fmla="*/ 8069 h 12812"/>
                            <a:gd name="T4" fmla="*/ 10059 w 10608"/>
                            <a:gd name="T5" fmla="*/ 8289 h 12812"/>
                            <a:gd name="T6" fmla="*/ 8897 w 10608"/>
                            <a:gd name="T7" fmla="*/ 6728 h 12812"/>
                            <a:gd name="T8" fmla="*/ 9523 w 10608"/>
                            <a:gd name="T9" fmla="*/ 6395 h 12812"/>
                            <a:gd name="T10" fmla="*/ 10246 w 10608"/>
                            <a:gd name="T11" fmla="*/ 6785 h 12812"/>
                            <a:gd name="T12" fmla="*/ 4831 w 10608"/>
                            <a:gd name="T13" fmla="*/ 10776 h 12812"/>
                            <a:gd name="T14" fmla="*/ 5447 w 10608"/>
                            <a:gd name="T15" fmla="*/ 10157 h 12812"/>
                            <a:gd name="T16" fmla="*/ 6569 w 10608"/>
                            <a:gd name="T17" fmla="*/ 9018 h 12812"/>
                            <a:gd name="T18" fmla="*/ 9510 w 10608"/>
                            <a:gd name="T19" fmla="*/ 8822 h 12812"/>
                            <a:gd name="T20" fmla="*/ 7349 w 10608"/>
                            <a:gd name="T21" fmla="*/ 10985 h 12812"/>
                            <a:gd name="T22" fmla="*/ 6431 w 10608"/>
                            <a:gd name="T23" fmla="*/ 11914 h 12812"/>
                            <a:gd name="T24" fmla="*/ 6083 w 10608"/>
                            <a:gd name="T25" fmla="*/ 12229 h 12812"/>
                            <a:gd name="T26" fmla="*/ 5587 w 10608"/>
                            <a:gd name="T27" fmla="*/ 12473 h 12812"/>
                            <a:gd name="T28" fmla="*/ 4765 w 10608"/>
                            <a:gd name="T29" fmla="*/ 12725 h 12812"/>
                            <a:gd name="T30" fmla="*/ 4211 w 10608"/>
                            <a:gd name="T31" fmla="*/ 12743 h 12812"/>
                            <a:gd name="T32" fmla="*/ 4244 w 10608"/>
                            <a:gd name="T33" fmla="*/ 12175 h 12812"/>
                            <a:gd name="T34" fmla="*/ 4479 w 10608"/>
                            <a:gd name="T35" fmla="*/ 11394 h 12812"/>
                            <a:gd name="T36" fmla="*/ 4831 w 10608"/>
                            <a:gd name="T37" fmla="*/ 10776 h 12812"/>
                            <a:gd name="T38" fmla="*/ 8353 w 10608"/>
                            <a:gd name="T39" fmla="*/ 0 h 12812"/>
                            <a:gd name="T40" fmla="*/ 0 w 10608"/>
                            <a:gd name="T41" fmla="*/ 1026 h 12812"/>
                            <a:gd name="T42" fmla="*/ 1108 w 10608"/>
                            <a:gd name="T43" fmla="*/ 11958 h 12812"/>
                            <a:gd name="T44" fmla="*/ 9460 w 10608"/>
                            <a:gd name="T45" fmla="*/ 5090 h 12812"/>
                            <a:gd name="T46" fmla="*/ 4510 w 10608"/>
                            <a:gd name="T47" fmla="*/ 8071 h 12812"/>
                            <a:gd name="T48" fmla="*/ 1876 w 10608"/>
                            <a:gd name="T49" fmla="*/ 7393 h 12812"/>
                            <a:gd name="T50" fmla="*/ 4510 w 10608"/>
                            <a:gd name="T51" fmla="*/ 8071 h 12812"/>
                            <a:gd name="T52" fmla="*/ 1876 w 10608"/>
                            <a:gd name="T53" fmla="*/ 6533 h 12812"/>
                            <a:gd name="T54" fmla="*/ 4510 w 10608"/>
                            <a:gd name="T55" fmla="*/ 5855 h 12812"/>
                            <a:gd name="T56" fmla="*/ 7584 w 10608"/>
                            <a:gd name="T57" fmla="*/ 4995 h 12812"/>
                            <a:gd name="T58" fmla="*/ 1876 w 10608"/>
                            <a:gd name="T59" fmla="*/ 4317 h 12812"/>
                            <a:gd name="T60" fmla="*/ 7584 w 10608"/>
                            <a:gd name="T61" fmla="*/ 4995 h 12812"/>
                            <a:gd name="T62" fmla="*/ 1876 w 10608"/>
                            <a:gd name="T63" fmla="*/ 3457 h 12812"/>
                            <a:gd name="T64" fmla="*/ 7584 w 10608"/>
                            <a:gd name="T65" fmla="*/ 2779 h 128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0608" h="12812">
                              <a:moveTo>
                                <a:pt x="10532" y="7216"/>
                              </a:moveTo>
                              <a:cubicBezTo>
                                <a:pt x="10564" y="7302"/>
                                <a:pt x="10586" y="7411"/>
                                <a:pt x="10597" y="7541"/>
                              </a:cubicBezTo>
                              <a:cubicBezTo>
                                <a:pt x="10608" y="7670"/>
                                <a:pt x="10554" y="7796"/>
                                <a:pt x="10434" y="7916"/>
                              </a:cubicBezTo>
                              <a:cubicBezTo>
                                <a:pt x="10381" y="7968"/>
                                <a:pt x="10332" y="8021"/>
                                <a:pt x="10288" y="8069"/>
                              </a:cubicBezTo>
                              <a:cubicBezTo>
                                <a:pt x="10246" y="8119"/>
                                <a:pt x="10207" y="8157"/>
                                <a:pt x="10174" y="8191"/>
                              </a:cubicBezTo>
                              <a:cubicBezTo>
                                <a:pt x="10132" y="8234"/>
                                <a:pt x="10093" y="8266"/>
                                <a:pt x="10059" y="8289"/>
                              </a:cubicBezTo>
                              <a:lnTo>
                                <a:pt x="8678" y="6923"/>
                              </a:lnTo>
                              <a:cubicBezTo>
                                <a:pt x="8745" y="6868"/>
                                <a:pt x="8817" y="6802"/>
                                <a:pt x="8897" y="6728"/>
                              </a:cubicBezTo>
                              <a:cubicBezTo>
                                <a:pt x="8979" y="6653"/>
                                <a:pt x="9046" y="6593"/>
                                <a:pt x="9101" y="6548"/>
                              </a:cubicBezTo>
                              <a:cubicBezTo>
                                <a:pt x="9229" y="6429"/>
                                <a:pt x="9371" y="6378"/>
                                <a:pt x="9523" y="6395"/>
                              </a:cubicBezTo>
                              <a:cubicBezTo>
                                <a:pt x="9675" y="6412"/>
                                <a:pt x="9799" y="6446"/>
                                <a:pt x="9896" y="6500"/>
                              </a:cubicBezTo>
                              <a:cubicBezTo>
                                <a:pt x="10005" y="6555"/>
                                <a:pt x="10120" y="6648"/>
                                <a:pt x="10246" y="6785"/>
                              </a:cubicBezTo>
                              <a:cubicBezTo>
                                <a:pt x="10372" y="6920"/>
                                <a:pt x="10467" y="7063"/>
                                <a:pt x="10532" y="7216"/>
                              </a:cubicBezTo>
                              <a:close/>
                              <a:moveTo>
                                <a:pt x="4831" y="10776"/>
                              </a:moveTo>
                              <a:lnTo>
                                <a:pt x="5041" y="10564"/>
                              </a:lnTo>
                              <a:lnTo>
                                <a:pt x="5447" y="10157"/>
                              </a:lnTo>
                              <a:cubicBezTo>
                                <a:pt x="5610" y="9995"/>
                                <a:pt x="5789" y="9813"/>
                                <a:pt x="5984" y="9612"/>
                              </a:cubicBezTo>
                              <a:cubicBezTo>
                                <a:pt x="6178" y="9412"/>
                                <a:pt x="6374" y="9214"/>
                                <a:pt x="6569" y="9018"/>
                              </a:cubicBezTo>
                              <a:cubicBezTo>
                                <a:pt x="7034" y="8552"/>
                                <a:pt x="7560" y="8033"/>
                                <a:pt x="8145" y="7457"/>
                              </a:cubicBezTo>
                              <a:lnTo>
                                <a:pt x="9510" y="8822"/>
                              </a:lnTo>
                              <a:lnTo>
                                <a:pt x="7933" y="10400"/>
                              </a:lnTo>
                              <a:lnTo>
                                <a:pt x="7349" y="10985"/>
                              </a:lnTo>
                              <a:lnTo>
                                <a:pt x="6812" y="11522"/>
                              </a:lnTo>
                              <a:cubicBezTo>
                                <a:pt x="6660" y="11675"/>
                                <a:pt x="6535" y="11802"/>
                                <a:pt x="6431" y="11914"/>
                              </a:cubicBezTo>
                              <a:cubicBezTo>
                                <a:pt x="6328" y="12021"/>
                                <a:pt x="6271" y="12080"/>
                                <a:pt x="6261" y="12091"/>
                              </a:cubicBezTo>
                              <a:cubicBezTo>
                                <a:pt x="6206" y="12134"/>
                                <a:pt x="6147" y="12179"/>
                                <a:pt x="6083" y="12229"/>
                              </a:cubicBezTo>
                              <a:cubicBezTo>
                                <a:pt x="6016" y="12277"/>
                                <a:pt x="5953" y="12318"/>
                                <a:pt x="5887" y="12351"/>
                              </a:cubicBezTo>
                              <a:cubicBezTo>
                                <a:pt x="5822" y="12384"/>
                                <a:pt x="5722" y="12424"/>
                                <a:pt x="5587" y="12473"/>
                              </a:cubicBezTo>
                              <a:cubicBezTo>
                                <a:pt x="5449" y="12522"/>
                                <a:pt x="5311" y="12570"/>
                                <a:pt x="5171" y="12610"/>
                              </a:cubicBezTo>
                              <a:cubicBezTo>
                                <a:pt x="5030" y="12656"/>
                                <a:pt x="4895" y="12694"/>
                                <a:pt x="4765" y="12725"/>
                              </a:cubicBezTo>
                              <a:cubicBezTo>
                                <a:pt x="4635" y="12758"/>
                                <a:pt x="4537" y="12782"/>
                                <a:pt x="4472" y="12791"/>
                              </a:cubicBezTo>
                              <a:cubicBezTo>
                                <a:pt x="4343" y="12812"/>
                                <a:pt x="4256" y="12796"/>
                                <a:pt x="4211" y="12743"/>
                              </a:cubicBezTo>
                              <a:cubicBezTo>
                                <a:pt x="4168" y="12688"/>
                                <a:pt x="4158" y="12595"/>
                                <a:pt x="4179" y="12466"/>
                              </a:cubicBezTo>
                              <a:cubicBezTo>
                                <a:pt x="4189" y="12402"/>
                                <a:pt x="4211" y="12304"/>
                                <a:pt x="4244" y="12175"/>
                              </a:cubicBezTo>
                              <a:cubicBezTo>
                                <a:pt x="4277" y="12043"/>
                                <a:pt x="4315" y="11910"/>
                                <a:pt x="4358" y="11776"/>
                              </a:cubicBezTo>
                              <a:cubicBezTo>
                                <a:pt x="4401" y="11640"/>
                                <a:pt x="4442" y="11512"/>
                                <a:pt x="4479" y="11394"/>
                              </a:cubicBezTo>
                              <a:cubicBezTo>
                                <a:pt x="4519" y="11273"/>
                                <a:pt x="4549" y="11194"/>
                                <a:pt x="4569" y="11148"/>
                              </a:cubicBezTo>
                              <a:cubicBezTo>
                                <a:pt x="4635" y="11008"/>
                                <a:pt x="4721" y="10884"/>
                                <a:pt x="4831" y="10776"/>
                              </a:cubicBezTo>
                              <a:close/>
                              <a:moveTo>
                                <a:pt x="9460" y="1026"/>
                              </a:moveTo>
                              <a:cubicBezTo>
                                <a:pt x="9460" y="459"/>
                                <a:pt x="8919" y="0"/>
                                <a:pt x="8353" y="0"/>
                              </a:cubicBezTo>
                              <a:lnTo>
                                <a:pt x="1108" y="0"/>
                              </a:lnTo>
                              <a:cubicBezTo>
                                <a:pt x="542" y="0"/>
                                <a:pt x="0" y="459"/>
                                <a:pt x="0" y="1026"/>
                              </a:cubicBezTo>
                              <a:lnTo>
                                <a:pt x="0" y="10850"/>
                              </a:lnTo>
                              <a:cubicBezTo>
                                <a:pt x="0" y="11416"/>
                                <a:pt x="542" y="11958"/>
                                <a:pt x="1108" y="11958"/>
                              </a:cubicBezTo>
                              <a:lnTo>
                                <a:pt x="2595" y="11958"/>
                              </a:lnTo>
                              <a:lnTo>
                                <a:pt x="9460" y="5090"/>
                              </a:lnTo>
                              <a:lnTo>
                                <a:pt x="9460" y="1026"/>
                              </a:lnTo>
                              <a:close/>
                              <a:moveTo>
                                <a:pt x="4510" y="8071"/>
                              </a:moveTo>
                              <a:lnTo>
                                <a:pt x="1876" y="8071"/>
                              </a:lnTo>
                              <a:lnTo>
                                <a:pt x="1876" y="7393"/>
                              </a:lnTo>
                              <a:lnTo>
                                <a:pt x="4510" y="7393"/>
                              </a:lnTo>
                              <a:lnTo>
                                <a:pt x="4510" y="8071"/>
                              </a:lnTo>
                              <a:close/>
                              <a:moveTo>
                                <a:pt x="4510" y="6533"/>
                              </a:moveTo>
                              <a:lnTo>
                                <a:pt x="1876" y="6533"/>
                              </a:lnTo>
                              <a:lnTo>
                                <a:pt x="1876" y="5855"/>
                              </a:lnTo>
                              <a:lnTo>
                                <a:pt x="4510" y="5855"/>
                              </a:lnTo>
                              <a:lnTo>
                                <a:pt x="4510" y="6533"/>
                              </a:lnTo>
                              <a:close/>
                              <a:moveTo>
                                <a:pt x="7584" y="4995"/>
                              </a:moveTo>
                              <a:lnTo>
                                <a:pt x="1876" y="4995"/>
                              </a:lnTo>
                              <a:lnTo>
                                <a:pt x="1876" y="4317"/>
                              </a:lnTo>
                              <a:lnTo>
                                <a:pt x="7584" y="4317"/>
                              </a:lnTo>
                              <a:lnTo>
                                <a:pt x="7584" y="4995"/>
                              </a:lnTo>
                              <a:close/>
                              <a:moveTo>
                                <a:pt x="7584" y="3457"/>
                              </a:moveTo>
                              <a:lnTo>
                                <a:pt x="1876" y="3457"/>
                              </a:lnTo>
                              <a:lnTo>
                                <a:pt x="1876" y="2779"/>
                              </a:lnTo>
                              <a:lnTo>
                                <a:pt x="7584" y="2779"/>
                              </a:lnTo>
                              <a:lnTo>
                                <a:pt x="7584" y="345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044-807963" o:spid="_x0000_s1026" o:spt="100" style="position:absolute;left:0pt;margin-left:-0.25pt;margin-top:129.45pt;height:15.6pt;width:12.8pt;z-index:251700224;v-text-anchor:middle;mso-width-relative:page;mso-height-relative:page;" fillcolor="#FFFFFF [3212]" filled="t" stroked="f" coordsize="10608,12812" o:gfxdata="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" path="m10532,7216c10564,7302,10586,7411,10597,7541c10608,7670,10554,7796,10434,7916c10381,7968,10332,8021,10288,8069c10246,8119,10207,8157,10174,8191c10132,8234,10093,8266,10059,8289l8678,6923c8745,6868,8817,6802,8897,6728c8979,6653,9046,6593,9101,6548c9229,6429,9371,6378,9523,6395c9675,6412,9799,6446,9896,6500c10005,6555,10120,6648,10246,6785c10372,6920,10467,7063,10532,7216xm4831,10776l5041,10564,5447,10157c5610,9995,5789,9813,5984,9612c6178,9412,6374,9214,6569,9018c7034,8552,7560,8033,8145,7457l9510,8822,7933,10400,7349,10985,6812,11522c6660,11675,6535,11802,6431,11914c6328,12021,6271,12080,6261,12091c6206,12134,6147,12179,6083,12229c6016,12277,5953,12318,5887,12351c5822,12384,5722,12424,5587,12473c5449,12522,5311,12570,5171,12610c5030,12656,4895,12694,4765,12725c4635,12758,4537,12782,4472,12791c4343,12812,4256,12796,4211,12743c4168,12688,4158,12595,4179,12466c4189,12402,4211,12304,4244,12175c4277,12043,4315,11910,4358,11776c4401,11640,4442,11512,4479,11394c4519,11273,4549,11194,4569,11148c4635,11008,4721,10884,4831,10776xm9460,1026c9460,459,8919,0,8353,0l1108,0c542,0,0,459,0,1026l0,10850c0,11416,542,11958,1108,11958l2595,11958,9460,5090,9460,1026xm4510,8071l1876,8071,1876,7393,4510,7393,4510,8071xm4510,6533l1876,6533,1876,5855,4510,5855,4510,6533xm7584,4995l1876,4995,1876,4317,7584,4317,7584,4995xm7584,3457l1876,3457,1876,2779,7584,2779,7584,3457xe">
                <v:path o:connectlocs="162391,116611;157656,124776;154146,128178;136340,104039;145933,98889;157012,104920;74031,166636;83471,157064;100665,139450;145733,136420;112618,169867;98550,184233;93217,189104;85616,192877;73020,196774;64530,197053;65036,188269;68637,176192;74031,166636;128003,0;0,15865;16979,184914;144967,78709;69112,124806;28748,114322;69112,124806;28748,101023;69112,90539;116219,77240;28748,66756;116219,77240;28748,53457;116219,42973" o:connectangles="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1856105</wp:posOffset>
                </wp:positionV>
                <wp:extent cx="673227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15pt;margin-top:146.15pt;height:0pt;width:530.1pt;z-index:251665408;mso-width-relative:page;mso-height-relative:page;" filled="f" stroked="t" coordsize="21600,21600" o:gfxdata="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GUgoG1wAAAAoBAAAPAAAAAAAAAAEAIAAAACIAAABkcnMvZG93bnJldi54&#10;bWxQSwECFAAUAAAACACHTuJAhuuHq/sBAADmAwAADgAAAAAAAAABACAAAAAmAQAAZHJzL2Uyb0Rv&#10;Yy54bWxQSwUGAAAAAAYABgBZAQAAkw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1591945</wp:posOffset>
                </wp:positionV>
                <wp:extent cx="238760" cy="304165"/>
                <wp:effectExtent l="0" t="0" r="635" b="8890"/>
                <wp:wrapNone/>
                <wp:docPr id="272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125.35pt;height:23.95pt;width:18.8pt;rotation:5898240f;z-index:251666432;v-text-anchor:middle;mso-width-relative:page;mso-height-relative:page;" fillcolor="#F2F2F2 [3052]" filled="t" stroked="f" coordsize="21600,21600" o:gfxdata="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JWzF5nYAAAACQEAAA8AAAAAAAAAAQAgAAAAIgAAAGRycy9kb3ducmV2LnhtbFBLAQIUABQAAAAI&#10;AIdO4kBE0kk3JgIAABYEAAAOAAAAAAAAAAEAIAAAACcBAABkcnMvZTJvRG9jLnhtbFBLBQYAAAAA&#10;BgAGAFkBAAC/BQ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1553845</wp:posOffset>
                </wp:positionV>
                <wp:extent cx="2628265" cy="32512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报考信息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xamination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122.35pt;height:25.6pt;width:206.95pt;z-index:251673600;mso-width-relative:page;mso-height-relative:page;" filled="f" stroked="f" coordsize="21600,21600" o:gfxdata="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Q2q3b3AAAAAoBAAAPAAAAAAAAAAEAIAAAACIA&#10;AABkcnMvZG93bnJldi54bWxQSwECFAAUAAAACACHTuJAXN+gMD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报考信息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xamination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1506220</wp:posOffset>
                </wp:positionV>
                <wp:extent cx="238760" cy="475615"/>
                <wp:effectExtent l="0" t="0" r="635" b="8890"/>
                <wp:wrapNone/>
                <wp:docPr id="273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118.6pt;height:37.45pt;width:18.8pt;rotation:5898240f;z-index:251667456;v-text-anchor:middle;mso-width-relative:page;mso-height-relative:page;" fillcolor="#6076B4 [3204]" filled="t" stroked="f" coordsize="213511,689245" o:gfxdata="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5233670</wp:posOffset>
            </wp:positionH>
            <wp:positionV relativeFrom="paragraph">
              <wp:posOffset>128905</wp:posOffset>
            </wp:positionV>
            <wp:extent cx="1418590" cy="1418590"/>
            <wp:effectExtent l="9525" t="9525" r="19685" b="19685"/>
            <wp:wrapNone/>
            <wp:docPr id="35" name="图片 35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1418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1037590</wp:posOffset>
                </wp:positionV>
                <wp:extent cx="182880" cy="130810"/>
                <wp:effectExtent l="0" t="0" r="7620" b="2540"/>
                <wp:wrapNone/>
                <wp:docPr id="47" name="iconfont-11442-5354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0810"/>
                        </a:xfrm>
                        <a:custGeom>
                          <a:avLst/>
                          <a:gdLst>
                            <a:gd name="T0" fmla="*/ 12768 w 12800"/>
                            <a:gd name="T1" fmla="*/ 0 h 9128"/>
                            <a:gd name="T2" fmla="*/ 6408 w 12800"/>
                            <a:gd name="T3" fmla="*/ 5349 h 9128"/>
                            <a:gd name="T4" fmla="*/ 49 w 12800"/>
                            <a:gd name="T5" fmla="*/ 0 h 9128"/>
                            <a:gd name="T6" fmla="*/ 12768 w 12800"/>
                            <a:gd name="T7" fmla="*/ 0 h 9128"/>
                            <a:gd name="T8" fmla="*/ 0 w 12800"/>
                            <a:gd name="T9" fmla="*/ 457 h 9128"/>
                            <a:gd name="T10" fmla="*/ 4249 w 12800"/>
                            <a:gd name="T11" fmla="*/ 4055 h 9128"/>
                            <a:gd name="T12" fmla="*/ 0 w 12800"/>
                            <a:gd name="T13" fmla="*/ 9123 h 9128"/>
                            <a:gd name="T14" fmla="*/ 0 w 12800"/>
                            <a:gd name="T15" fmla="*/ 457 h 9128"/>
                            <a:gd name="T16" fmla="*/ 492 w 12800"/>
                            <a:gd name="T17" fmla="*/ 9128 h 9128"/>
                            <a:gd name="T18" fmla="*/ 4544 w 12800"/>
                            <a:gd name="T19" fmla="*/ 4344 h 9128"/>
                            <a:gd name="T20" fmla="*/ 6407 w 12800"/>
                            <a:gd name="T21" fmla="*/ 5874 h 9128"/>
                            <a:gd name="T22" fmla="*/ 8273 w 12800"/>
                            <a:gd name="T23" fmla="*/ 4296 h 9128"/>
                            <a:gd name="T24" fmla="*/ 12325 w 12800"/>
                            <a:gd name="T25" fmla="*/ 9128 h 9128"/>
                            <a:gd name="T26" fmla="*/ 492 w 12800"/>
                            <a:gd name="T27" fmla="*/ 9128 h 9128"/>
                            <a:gd name="T28" fmla="*/ 12800 w 12800"/>
                            <a:gd name="T29" fmla="*/ 9123 h 9128"/>
                            <a:gd name="T30" fmla="*/ 8552 w 12800"/>
                            <a:gd name="T31" fmla="*/ 4055 h 9128"/>
                            <a:gd name="T32" fmla="*/ 12800 w 12800"/>
                            <a:gd name="T33" fmla="*/ 457 h 9128"/>
                            <a:gd name="T34" fmla="*/ 12800 w 12800"/>
                            <a:gd name="T35" fmla="*/ 9123 h 9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12800" h="9128">
                              <a:moveTo>
                                <a:pt x="12768" y="0"/>
                              </a:moveTo>
                              <a:lnTo>
                                <a:pt x="6408" y="5349"/>
                              </a:lnTo>
                              <a:lnTo>
                                <a:pt x="49" y="0"/>
                              </a:lnTo>
                              <a:lnTo>
                                <a:pt x="12768" y="0"/>
                              </a:lnTo>
                              <a:close/>
                              <a:moveTo>
                                <a:pt x="0" y="457"/>
                              </a:moveTo>
                              <a:lnTo>
                                <a:pt x="4249" y="4055"/>
                              </a:lnTo>
                              <a:lnTo>
                                <a:pt x="0" y="9123"/>
                              </a:lnTo>
                              <a:lnTo>
                                <a:pt x="0" y="457"/>
                              </a:lnTo>
                              <a:close/>
                              <a:moveTo>
                                <a:pt x="492" y="9128"/>
                              </a:moveTo>
                              <a:lnTo>
                                <a:pt x="4544" y="4344"/>
                              </a:lnTo>
                              <a:lnTo>
                                <a:pt x="6407" y="5874"/>
                              </a:lnTo>
                              <a:lnTo>
                                <a:pt x="8273" y="4296"/>
                              </a:lnTo>
                              <a:lnTo>
                                <a:pt x="12325" y="9128"/>
                              </a:lnTo>
                              <a:lnTo>
                                <a:pt x="492" y="9128"/>
                              </a:lnTo>
                              <a:close/>
                              <a:moveTo>
                                <a:pt x="12800" y="9123"/>
                              </a:moveTo>
                              <a:lnTo>
                                <a:pt x="8552" y="4055"/>
                              </a:lnTo>
                              <a:lnTo>
                                <a:pt x="12800" y="457"/>
                              </a:lnTo>
                              <a:lnTo>
                                <a:pt x="12800" y="912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442-5354204" o:spid="_x0000_s1026" o:spt="100" style="position:absolute;left:0pt;margin-left:172.95pt;margin-top:81.7pt;height:10.3pt;width:14.4pt;z-index:251671552;v-text-anchor:middle;mso-width-relative:page;mso-height-relative:page;" fillcolor="#6076B4 [3204]" filled="t" stroked="f" coordsize="12800,9128" o:gfxdata="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" path="m12768,0l6408,5349,49,0,12768,0xm0,457l4249,4055,0,9123,0,457xm492,9128l4544,4344,6407,5874,8273,4296,12325,9128,492,9128xm12800,9123l8552,4055,12800,457,12800,9123xe">
                <v:path o:connectlocs="182422,0;91554,76654;700,0;182422,0;0,6549;60707,58110;0,130738;0,6549;7029,130810;64922,62252;91540,84178;118200,61564;176093,130810;7029,130810;182880,130738;122186,58110;182880,6549;182880,130738" o:connectangles="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1022985</wp:posOffset>
                </wp:positionV>
                <wp:extent cx="195580" cy="153035"/>
                <wp:effectExtent l="0" t="0" r="13970" b="18415"/>
                <wp:wrapNone/>
                <wp:docPr id="56" name="mortarboard_229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53035"/>
                        </a:xfrm>
                        <a:custGeom>
                          <a:avLst/>
                          <a:gdLst>
                            <a:gd name="connsiteX0" fmla="*/ 110880 w 607596"/>
                            <a:gd name="connsiteY0" fmla="*/ 307122 h 474702"/>
                            <a:gd name="connsiteX1" fmla="*/ 117999 w 607596"/>
                            <a:gd name="connsiteY1" fmla="*/ 307388 h 474702"/>
                            <a:gd name="connsiteX2" fmla="*/ 270804 w 607596"/>
                            <a:gd name="connsiteY2" fmla="*/ 405224 h 474702"/>
                            <a:gd name="connsiteX3" fmla="*/ 316102 w 607596"/>
                            <a:gd name="connsiteY3" fmla="*/ 405224 h 474702"/>
                            <a:gd name="connsiteX4" fmla="*/ 468907 w 607596"/>
                            <a:gd name="connsiteY4" fmla="*/ 307388 h 474702"/>
                            <a:gd name="connsiteX5" fmla="*/ 479675 w 607596"/>
                            <a:gd name="connsiteY5" fmla="*/ 313253 h 474702"/>
                            <a:gd name="connsiteX6" fmla="*/ 479675 w 607596"/>
                            <a:gd name="connsiteY6" fmla="*/ 404691 h 474702"/>
                            <a:gd name="connsiteX7" fmla="*/ 107231 w 607596"/>
                            <a:gd name="connsiteY7" fmla="*/ 404691 h 474702"/>
                            <a:gd name="connsiteX8" fmla="*/ 107231 w 607596"/>
                            <a:gd name="connsiteY8" fmla="*/ 313253 h 474702"/>
                            <a:gd name="connsiteX9" fmla="*/ 110880 w 607596"/>
                            <a:gd name="connsiteY9" fmla="*/ 307122 h 474702"/>
                            <a:gd name="connsiteX10" fmla="*/ 282138 w 607596"/>
                            <a:gd name="connsiteY10" fmla="*/ 3333 h 474702"/>
                            <a:gd name="connsiteX11" fmla="*/ 304744 w 607596"/>
                            <a:gd name="connsiteY11" fmla="*/ 3333 h 474702"/>
                            <a:gd name="connsiteX12" fmla="*/ 577358 w 607596"/>
                            <a:gd name="connsiteY12" fmla="*/ 177884 h 474702"/>
                            <a:gd name="connsiteX13" fmla="*/ 586971 w 607596"/>
                            <a:gd name="connsiteY13" fmla="*/ 195482 h 474702"/>
                            <a:gd name="connsiteX14" fmla="*/ 586971 w 607596"/>
                            <a:gd name="connsiteY14" fmla="*/ 356080 h 474702"/>
                            <a:gd name="connsiteX15" fmla="*/ 604593 w 607596"/>
                            <a:gd name="connsiteY15" fmla="*/ 383720 h 474702"/>
                            <a:gd name="connsiteX16" fmla="*/ 604593 w 607596"/>
                            <a:gd name="connsiteY16" fmla="*/ 404339 h 474702"/>
                            <a:gd name="connsiteX17" fmla="*/ 582253 w 607596"/>
                            <a:gd name="connsiteY17" fmla="*/ 439445 h 474702"/>
                            <a:gd name="connsiteX18" fmla="*/ 549768 w 607596"/>
                            <a:gd name="connsiteY18" fmla="*/ 439445 h 474702"/>
                            <a:gd name="connsiteX19" fmla="*/ 527428 w 607596"/>
                            <a:gd name="connsiteY19" fmla="*/ 404339 h 474702"/>
                            <a:gd name="connsiteX20" fmla="*/ 527428 w 607596"/>
                            <a:gd name="connsiteY20" fmla="*/ 383720 h 474702"/>
                            <a:gd name="connsiteX21" fmla="*/ 545050 w 607596"/>
                            <a:gd name="connsiteY21" fmla="*/ 356080 h 474702"/>
                            <a:gd name="connsiteX22" fmla="*/ 545050 w 607596"/>
                            <a:gd name="connsiteY22" fmla="*/ 233698 h 474702"/>
                            <a:gd name="connsiteX23" fmla="*/ 304744 w 607596"/>
                            <a:gd name="connsiteY23" fmla="*/ 387630 h 474702"/>
                            <a:gd name="connsiteX24" fmla="*/ 282138 w 607596"/>
                            <a:gd name="connsiteY24" fmla="*/ 387630 h 474702"/>
                            <a:gd name="connsiteX25" fmla="*/ 9612 w 607596"/>
                            <a:gd name="connsiteY25" fmla="*/ 213079 h 474702"/>
                            <a:gd name="connsiteX26" fmla="*/ 9612 w 607596"/>
                            <a:gd name="connsiteY26" fmla="*/ 177884 h 4747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607596" h="474702">
                              <a:moveTo>
                                <a:pt x="110880" y="307122"/>
                              </a:moveTo>
                              <a:cubicBezTo>
                                <a:pt x="112993" y="305966"/>
                                <a:pt x="115686" y="305877"/>
                                <a:pt x="117999" y="307388"/>
                              </a:cubicBezTo>
                              <a:lnTo>
                                <a:pt x="270804" y="405224"/>
                              </a:lnTo>
                              <a:cubicBezTo>
                                <a:pt x="284598" y="414022"/>
                                <a:pt x="302308" y="414022"/>
                                <a:pt x="316102" y="405224"/>
                              </a:cubicBezTo>
                              <a:lnTo>
                                <a:pt x="468907" y="307388"/>
                              </a:lnTo>
                              <a:cubicBezTo>
                                <a:pt x="473534" y="304367"/>
                                <a:pt x="479675" y="307744"/>
                                <a:pt x="479675" y="313253"/>
                              </a:cubicBezTo>
                              <a:lnTo>
                                <a:pt x="479675" y="404691"/>
                              </a:lnTo>
                              <a:cubicBezTo>
                                <a:pt x="479675" y="498351"/>
                                <a:pt x="107231" y="497729"/>
                                <a:pt x="107231" y="404691"/>
                              </a:cubicBezTo>
                              <a:lnTo>
                                <a:pt x="107231" y="313253"/>
                              </a:lnTo>
                              <a:cubicBezTo>
                                <a:pt x="107231" y="310499"/>
                                <a:pt x="108766" y="308277"/>
                                <a:pt x="110880" y="307122"/>
                              </a:cubicBezTo>
                              <a:close/>
                              <a:moveTo>
                                <a:pt x="282138" y="3333"/>
                              </a:moveTo>
                              <a:cubicBezTo>
                                <a:pt x="289080" y="-1111"/>
                                <a:pt x="297891" y="-1111"/>
                                <a:pt x="304744" y="3333"/>
                              </a:cubicBezTo>
                              <a:lnTo>
                                <a:pt x="577358" y="177884"/>
                              </a:lnTo>
                              <a:cubicBezTo>
                                <a:pt x="583232" y="181617"/>
                                <a:pt x="586971" y="188194"/>
                                <a:pt x="586971" y="195482"/>
                              </a:cubicBezTo>
                              <a:lnTo>
                                <a:pt x="586971" y="356080"/>
                              </a:lnTo>
                              <a:lnTo>
                                <a:pt x="604593" y="383720"/>
                              </a:lnTo>
                              <a:cubicBezTo>
                                <a:pt x="608598" y="390030"/>
                                <a:pt x="608598" y="398029"/>
                                <a:pt x="604593" y="404339"/>
                              </a:cubicBezTo>
                              <a:lnTo>
                                <a:pt x="582253" y="439445"/>
                              </a:lnTo>
                              <a:cubicBezTo>
                                <a:pt x="574688" y="451265"/>
                                <a:pt x="557333" y="451354"/>
                                <a:pt x="549768" y="439445"/>
                              </a:cubicBezTo>
                              <a:lnTo>
                                <a:pt x="527428" y="404339"/>
                              </a:lnTo>
                              <a:cubicBezTo>
                                <a:pt x="523423" y="398029"/>
                                <a:pt x="523423" y="390030"/>
                                <a:pt x="527428" y="383720"/>
                              </a:cubicBezTo>
                              <a:lnTo>
                                <a:pt x="545050" y="356080"/>
                              </a:lnTo>
                              <a:lnTo>
                                <a:pt x="545050" y="233698"/>
                              </a:lnTo>
                              <a:lnTo>
                                <a:pt x="304744" y="387630"/>
                              </a:lnTo>
                              <a:cubicBezTo>
                                <a:pt x="297891" y="391985"/>
                                <a:pt x="289080" y="391985"/>
                                <a:pt x="282138" y="387630"/>
                              </a:cubicBezTo>
                              <a:lnTo>
                                <a:pt x="9612" y="213079"/>
                              </a:lnTo>
                              <a:cubicBezTo>
                                <a:pt x="-3204" y="204902"/>
                                <a:pt x="-3204" y="186061"/>
                                <a:pt x="9612" y="17788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mortarboard_229345" o:spid="_x0000_s1026" o:spt="100" style="position:absolute;left:0pt;margin-left:-6.2pt;margin-top:80.55pt;height:12.05pt;width:15.4pt;z-index:251670528;v-text-anchor:middle;mso-width-relative:page;mso-height-relative:page;" fillcolor="#6076B4 [3204]" filled="t" stroked="f" coordsize="607596,474702" o:gfxdata="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" path="m110880,307122c112993,305966,115686,305877,117999,307388l270804,405224c284598,414022,302308,414022,316102,405224l468907,307388c473534,304367,479675,307744,479675,313253l479675,404691c479675,498351,107231,497729,107231,404691l107231,313253c107231,310499,108766,308277,110880,307122xm282138,3333c289080,-1111,297891,-1111,304744,3333l577358,177884c583232,181617,586971,188194,586971,195482l586971,356080,604593,383720c608598,390030,608598,398029,604593,404339l582253,439445c574688,451265,557333,451354,549768,439445l527428,404339c523423,398029,523423,390030,527428,383720l545050,356080,545050,233698,304744,387630c297891,391985,289080,391985,282138,387630l9612,213079c-3204,204902,-3204,186061,9612,177884xe">
                <v:path o:connectlocs="35691,99010;37982,99096;87169,130636;101750,130636;150937,99096;154403,100986;154403,130464;34516,130464;34516,100986;35691,99010;90817,1074;98094,1074;185846,57346;188940,63019;188940,114793;194613,123704;194613,130351;187422,141668;176965,141668;169774,130351;169774,123704;175446,114793;175446,75339;98094,124964;90817,124964;3094,68692;3094,57346" o:connectangles="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621665</wp:posOffset>
                </wp:positionV>
                <wp:extent cx="172085" cy="172085"/>
                <wp:effectExtent l="0" t="0" r="18415" b="18415"/>
                <wp:wrapNone/>
                <wp:docPr id="29" name="calendar_320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72085"/>
                        </a:xfrm>
                        <a:custGeom>
                          <a:avLst/>
                          <a:gdLst>
                            <a:gd name="connsiteX0" fmla="*/ 455712 w 607639"/>
                            <a:gd name="connsiteY0" fmla="*/ 429814 h 606722"/>
                            <a:gd name="connsiteX1" fmla="*/ 480975 w 607639"/>
                            <a:gd name="connsiteY1" fmla="*/ 455041 h 606722"/>
                            <a:gd name="connsiteX2" fmla="*/ 455712 w 607639"/>
                            <a:gd name="connsiteY2" fmla="*/ 480268 h 606722"/>
                            <a:gd name="connsiteX3" fmla="*/ 430449 w 607639"/>
                            <a:gd name="connsiteY3" fmla="*/ 455041 h 606722"/>
                            <a:gd name="connsiteX4" fmla="*/ 455712 w 607639"/>
                            <a:gd name="connsiteY4" fmla="*/ 429814 h 606722"/>
                            <a:gd name="connsiteX5" fmla="*/ 303775 w 607639"/>
                            <a:gd name="connsiteY5" fmla="*/ 404448 h 606722"/>
                            <a:gd name="connsiteX6" fmla="*/ 253131 w 607639"/>
                            <a:gd name="connsiteY6" fmla="*/ 455017 h 606722"/>
                            <a:gd name="connsiteX7" fmla="*/ 303775 w 607639"/>
                            <a:gd name="connsiteY7" fmla="*/ 505585 h 606722"/>
                            <a:gd name="connsiteX8" fmla="*/ 354419 w 607639"/>
                            <a:gd name="connsiteY8" fmla="*/ 455017 h 606722"/>
                            <a:gd name="connsiteX9" fmla="*/ 303775 w 607639"/>
                            <a:gd name="connsiteY9" fmla="*/ 404448 h 606722"/>
                            <a:gd name="connsiteX10" fmla="*/ 151932 w 607639"/>
                            <a:gd name="connsiteY10" fmla="*/ 404448 h 606722"/>
                            <a:gd name="connsiteX11" fmla="*/ 101288 w 607639"/>
                            <a:gd name="connsiteY11" fmla="*/ 455017 h 606722"/>
                            <a:gd name="connsiteX12" fmla="*/ 151932 w 607639"/>
                            <a:gd name="connsiteY12" fmla="*/ 505585 h 606722"/>
                            <a:gd name="connsiteX13" fmla="*/ 202576 w 607639"/>
                            <a:gd name="connsiteY13" fmla="*/ 455017 h 606722"/>
                            <a:gd name="connsiteX14" fmla="*/ 151932 w 607639"/>
                            <a:gd name="connsiteY14" fmla="*/ 404448 h 606722"/>
                            <a:gd name="connsiteX15" fmla="*/ 455707 w 607639"/>
                            <a:gd name="connsiteY15" fmla="*/ 379208 h 606722"/>
                            <a:gd name="connsiteX16" fmla="*/ 379786 w 607639"/>
                            <a:gd name="connsiteY16" fmla="*/ 455017 h 606722"/>
                            <a:gd name="connsiteX17" fmla="*/ 455707 w 607639"/>
                            <a:gd name="connsiteY17" fmla="*/ 530825 h 606722"/>
                            <a:gd name="connsiteX18" fmla="*/ 531629 w 607639"/>
                            <a:gd name="connsiteY18" fmla="*/ 455017 h 606722"/>
                            <a:gd name="connsiteX19" fmla="*/ 455707 w 607639"/>
                            <a:gd name="connsiteY19" fmla="*/ 379208 h 606722"/>
                            <a:gd name="connsiteX20" fmla="*/ 455707 w 607639"/>
                            <a:gd name="connsiteY20" fmla="*/ 252743 h 606722"/>
                            <a:gd name="connsiteX21" fmla="*/ 405063 w 607639"/>
                            <a:gd name="connsiteY21" fmla="*/ 303311 h 606722"/>
                            <a:gd name="connsiteX22" fmla="*/ 455707 w 607639"/>
                            <a:gd name="connsiteY22" fmla="*/ 353880 h 606722"/>
                            <a:gd name="connsiteX23" fmla="*/ 506351 w 607639"/>
                            <a:gd name="connsiteY23" fmla="*/ 303311 h 606722"/>
                            <a:gd name="connsiteX24" fmla="*/ 455707 w 607639"/>
                            <a:gd name="connsiteY24" fmla="*/ 252743 h 606722"/>
                            <a:gd name="connsiteX25" fmla="*/ 303775 w 607639"/>
                            <a:gd name="connsiteY25" fmla="*/ 252743 h 606722"/>
                            <a:gd name="connsiteX26" fmla="*/ 253131 w 607639"/>
                            <a:gd name="connsiteY26" fmla="*/ 303311 h 606722"/>
                            <a:gd name="connsiteX27" fmla="*/ 303775 w 607639"/>
                            <a:gd name="connsiteY27" fmla="*/ 353880 h 606722"/>
                            <a:gd name="connsiteX28" fmla="*/ 354419 w 607639"/>
                            <a:gd name="connsiteY28" fmla="*/ 303311 h 606722"/>
                            <a:gd name="connsiteX29" fmla="*/ 303775 w 607639"/>
                            <a:gd name="connsiteY29" fmla="*/ 252743 h 606722"/>
                            <a:gd name="connsiteX30" fmla="*/ 151932 w 607639"/>
                            <a:gd name="connsiteY30" fmla="*/ 252743 h 606722"/>
                            <a:gd name="connsiteX31" fmla="*/ 101288 w 607639"/>
                            <a:gd name="connsiteY31" fmla="*/ 303311 h 606722"/>
                            <a:gd name="connsiteX32" fmla="*/ 151932 w 607639"/>
                            <a:gd name="connsiteY32" fmla="*/ 353880 h 606722"/>
                            <a:gd name="connsiteX33" fmla="*/ 202576 w 607639"/>
                            <a:gd name="connsiteY33" fmla="*/ 303311 h 606722"/>
                            <a:gd name="connsiteX34" fmla="*/ 151932 w 607639"/>
                            <a:gd name="connsiteY34" fmla="*/ 252743 h 606722"/>
                            <a:gd name="connsiteX35" fmla="*/ 0 w 607639"/>
                            <a:gd name="connsiteY35" fmla="*/ 227503 h 606722"/>
                            <a:gd name="connsiteX36" fmla="*/ 607639 w 607639"/>
                            <a:gd name="connsiteY36" fmla="*/ 227503 h 606722"/>
                            <a:gd name="connsiteX37" fmla="*/ 607639 w 607639"/>
                            <a:gd name="connsiteY37" fmla="*/ 581393 h 606722"/>
                            <a:gd name="connsiteX38" fmla="*/ 582273 w 607639"/>
                            <a:gd name="connsiteY38" fmla="*/ 606722 h 606722"/>
                            <a:gd name="connsiteX39" fmla="*/ 25278 w 607639"/>
                            <a:gd name="connsiteY39" fmla="*/ 606722 h 606722"/>
                            <a:gd name="connsiteX40" fmla="*/ 0 w 607639"/>
                            <a:gd name="connsiteY40" fmla="*/ 581393 h 606722"/>
                            <a:gd name="connsiteX41" fmla="*/ 177210 w 607639"/>
                            <a:gd name="connsiteY41" fmla="*/ 0 h 606722"/>
                            <a:gd name="connsiteX42" fmla="*/ 248503 w 607639"/>
                            <a:gd name="connsiteY42" fmla="*/ 50578 h 606722"/>
                            <a:gd name="connsiteX43" fmla="*/ 308492 w 607639"/>
                            <a:gd name="connsiteY43" fmla="*/ 50578 h 606722"/>
                            <a:gd name="connsiteX44" fmla="*/ 379786 w 607639"/>
                            <a:gd name="connsiteY44" fmla="*/ 0 h 606722"/>
                            <a:gd name="connsiteX45" fmla="*/ 451079 w 607639"/>
                            <a:gd name="connsiteY45" fmla="*/ 50578 h 606722"/>
                            <a:gd name="connsiteX46" fmla="*/ 582273 w 607639"/>
                            <a:gd name="connsiteY46" fmla="*/ 50578 h 606722"/>
                            <a:gd name="connsiteX47" fmla="*/ 607639 w 607639"/>
                            <a:gd name="connsiteY47" fmla="*/ 75822 h 606722"/>
                            <a:gd name="connsiteX48" fmla="*/ 607639 w 607639"/>
                            <a:gd name="connsiteY48" fmla="*/ 176978 h 606722"/>
                            <a:gd name="connsiteX49" fmla="*/ 0 w 607639"/>
                            <a:gd name="connsiteY49" fmla="*/ 176978 h 606722"/>
                            <a:gd name="connsiteX50" fmla="*/ 0 w 607639"/>
                            <a:gd name="connsiteY50" fmla="*/ 75822 h 606722"/>
                            <a:gd name="connsiteX51" fmla="*/ 25278 w 607639"/>
                            <a:gd name="connsiteY51" fmla="*/ 50578 h 606722"/>
                            <a:gd name="connsiteX52" fmla="*/ 105916 w 607639"/>
                            <a:gd name="connsiteY52" fmla="*/ 50578 h 606722"/>
                            <a:gd name="connsiteX53" fmla="*/ 177210 w 607639"/>
                            <a:gd name="connsiteY53" fmla="*/ 0 h 606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</a:cxnLst>
                          <a:rect l="l" t="t" r="r" b="b"/>
                          <a:pathLst>
                            <a:path w="607639" h="606722">
                              <a:moveTo>
                                <a:pt x="455712" y="429814"/>
                              </a:moveTo>
                              <a:cubicBezTo>
                                <a:pt x="469664" y="429814"/>
                                <a:pt x="480975" y="441109"/>
                                <a:pt x="480975" y="455041"/>
                              </a:cubicBezTo>
                              <a:cubicBezTo>
                                <a:pt x="480975" y="468973"/>
                                <a:pt x="469664" y="480268"/>
                                <a:pt x="455712" y="480268"/>
                              </a:cubicBezTo>
                              <a:cubicBezTo>
                                <a:pt x="441760" y="480268"/>
                                <a:pt x="430449" y="468973"/>
                                <a:pt x="430449" y="455041"/>
                              </a:cubicBezTo>
                              <a:cubicBezTo>
                                <a:pt x="430449" y="441109"/>
                                <a:pt x="441760" y="429814"/>
                                <a:pt x="455712" y="429814"/>
                              </a:cubicBezTo>
                              <a:close/>
                              <a:moveTo>
                                <a:pt x="303775" y="404448"/>
                              </a:moveTo>
                              <a:cubicBezTo>
                                <a:pt x="275827" y="404448"/>
                                <a:pt x="253131" y="427111"/>
                                <a:pt x="253131" y="455017"/>
                              </a:cubicBezTo>
                              <a:cubicBezTo>
                                <a:pt x="253131" y="482923"/>
                                <a:pt x="275827" y="505585"/>
                                <a:pt x="303775" y="505585"/>
                              </a:cubicBezTo>
                              <a:cubicBezTo>
                                <a:pt x="331812" y="505585"/>
                                <a:pt x="354419" y="482923"/>
                                <a:pt x="354419" y="455017"/>
                              </a:cubicBezTo>
                              <a:cubicBezTo>
                                <a:pt x="354419" y="427111"/>
                                <a:pt x="331812" y="404448"/>
                                <a:pt x="303775" y="404448"/>
                              </a:cubicBezTo>
                              <a:close/>
                              <a:moveTo>
                                <a:pt x="151932" y="404448"/>
                              </a:moveTo>
                              <a:cubicBezTo>
                                <a:pt x="123895" y="404448"/>
                                <a:pt x="101288" y="427111"/>
                                <a:pt x="101288" y="455017"/>
                              </a:cubicBezTo>
                              <a:cubicBezTo>
                                <a:pt x="101288" y="482923"/>
                                <a:pt x="123895" y="505585"/>
                                <a:pt x="151932" y="505585"/>
                              </a:cubicBezTo>
                              <a:cubicBezTo>
                                <a:pt x="179880" y="505585"/>
                                <a:pt x="202576" y="482923"/>
                                <a:pt x="202576" y="455017"/>
                              </a:cubicBezTo>
                              <a:cubicBezTo>
                                <a:pt x="202576" y="427111"/>
                                <a:pt x="179880" y="404448"/>
                                <a:pt x="151932" y="404448"/>
                              </a:cubicBezTo>
                              <a:close/>
                              <a:moveTo>
                                <a:pt x="455707" y="379208"/>
                              </a:moveTo>
                              <a:cubicBezTo>
                                <a:pt x="413875" y="379208"/>
                                <a:pt x="379786" y="413247"/>
                                <a:pt x="379786" y="455017"/>
                              </a:cubicBezTo>
                              <a:cubicBezTo>
                                <a:pt x="379786" y="496787"/>
                                <a:pt x="413875" y="530825"/>
                                <a:pt x="455707" y="530825"/>
                              </a:cubicBezTo>
                              <a:cubicBezTo>
                                <a:pt x="497540" y="530825"/>
                                <a:pt x="531629" y="496787"/>
                                <a:pt x="531629" y="455017"/>
                              </a:cubicBezTo>
                              <a:cubicBezTo>
                                <a:pt x="531629" y="413247"/>
                                <a:pt x="497540" y="379208"/>
                                <a:pt x="455707" y="379208"/>
                              </a:cubicBezTo>
                              <a:close/>
                              <a:moveTo>
                                <a:pt x="455707" y="252743"/>
                              </a:moveTo>
                              <a:cubicBezTo>
                                <a:pt x="427759" y="252743"/>
                                <a:pt x="405063" y="275405"/>
                                <a:pt x="405063" y="303311"/>
                              </a:cubicBezTo>
                              <a:cubicBezTo>
                                <a:pt x="405063" y="331217"/>
                                <a:pt x="427759" y="353880"/>
                                <a:pt x="455707" y="353880"/>
                              </a:cubicBezTo>
                              <a:cubicBezTo>
                                <a:pt x="483655" y="353880"/>
                                <a:pt x="506351" y="331217"/>
                                <a:pt x="506351" y="303311"/>
                              </a:cubicBezTo>
                              <a:cubicBezTo>
                                <a:pt x="506351" y="275405"/>
                                <a:pt x="483655" y="252743"/>
                                <a:pt x="455707" y="252743"/>
                              </a:cubicBezTo>
                              <a:close/>
                              <a:moveTo>
                                <a:pt x="303775" y="252743"/>
                              </a:moveTo>
                              <a:cubicBezTo>
                                <a:pt x="275827" y="252743"/>
                                <a:pt x="253131" y="275405"/>
                                <a:pt x="253131" y="303311"/>
                              </a:cubicBezTo>
                              <a:cubicBezTo>
                                <a:pt x="253131" y="331217"/>
                                <a:pt x="275827" y="353880"/>
                                <a:pt x="303775" y="353880"/>
                              </a:cubicBezTo>
                              <a:cubicBezTo>
                                <a:pt x="331812" y="353880"/>
                                <a:pt x="354419" y="331217"/>
                                <a:pt x="354419" y="303311"/>
                              </a:cubicBezTo>
                              <a:cubicBezTo>
                                <a:pt x="354419" y="275405"/>
                                <a:pt x="331812" y="252743"/>
                                <a:pt x="303775" y="252743"/>
                              </a:cubicBezTo>
                              <a:close/>
                              <a:moveTo>
                                <a:pt x="151932" y="252743"/>
                              </a:moveTo>
                              <a:cubicBezTo>
                                <a:pt x="123895" y="252743"/>
                                <a:pt x="101288" y="275405"/>
                                <a:pt x="101288" y="303311"/>
                              </a:cubicBezTo>
                              <a:cubicBezTo>
                                <a:pt x="101288" y="331217"/>
                                <a:pt x="123895" y="353880"/>
                                <a:pt x="151932" y="353880"/>
                              </a:cubicBezTo>
                              <a:cubicBezTo>
                                <a:pt x="179880" y="353880"/>
                                <a:pt x="202576" y="331217"/>
                                <a:pt x="202576" y="303311"/>
                              </a:cubicBezTo>
                              <a:cubicBezTo>
                                <a:pt x="202576" y="275405"/>
                                <a:pt x="179880" y="252743"/>
                                <a:pt x="151932" y="252743"/>
                              </a:cubicBezTo>
                              <a:close/>
                              <a:moveTo>
                                <a:pt x="0" y="227503"/>
                              </a:moveTo>
                              <a:lnTo>
                                <a:pt x="607639" y="227503"/>
                              </a:lnTo>
                              <a:lnTo>
                                <a:pt x="607639" y="581393"/>
                              </a:lnTo>
                              <a:cubicBezTo>
                                <a:pt x="607639" y="595435"/>
                                <a:pt x="596335" y="606722"/>
                                <a:pt x="582273" y="606722"/>
                              </a:cubicBezTo>
                              <a:lnTo>
                                <a:pt x="25278" y="606722"/>
                              </a:lnTo>
                              <a:cubicBezTo>
                                <a:pt x="11304" y="606722"/>
                                <a:pt x="0" y="595435"/>
                                <a:pt x="0" y="581393"/>
                              </a:cubicBezTo>
                              <a:close/>
                              <a:moveTo>
                                <a:pt x="177210" y="0"/>
                              </a:moveTo>
                              <a:cubicBezTo>
                                <a:pt x="210142" y="0"/>
                                <a:pt x="238000" y="21244"/>
                                <a:pt x="248503" y="50578"/>
                              </a:cubicBezTo>
                              <a:lnTo>
                                <a:pt x="308492" y="50578"/>
                              </a:lnTo>
                              <a:cubicBezTo>
                                <a:pt x="318906" y="21244"/>
                                <a:pt x="346765" y="0"/>
                                <a:pt x="379786" y="0"/>
                              </a:cubicBezTo>
                              <a:cubicBezTo>
                                <a:pt x="412718" y="0"/>
                                <a:pt x="440576" y="21244"/>
                                <a:pt x="451079" y="50578"/>
                              </a:cubicBezTo>
                              <a:lnTo>
                                <a:pt x="582273" y="50578"/>
                              </a:lnTo>
                              <a:cubicBezTo>
                                <a:pt x="596335" y="50578"/>
                                <a:pt x="607639" y="61867"/>
                                <a:pt x="607639" y="75822"/>
                              </a:cubicBezTo>
                              <a:lnTo>
                                <a:pt x="607639" y="176978"/>
                              </a:lnTo>
                              <a:lnTo>
                                <a:pt x="0" y="176978"/>
                              </a:lnTo>
                              <a:lnTo>
                                <a:pt x="0" y="75822"/>
                              </a:lnTo>
                              <a:cubicBezTo>
                                <a:pt x="0" y="61867"/>
                                <a:pt x="11304" y="50578"/>
                                <a:pt x="25278" y="50578"/>
                              </a:cubicBezTo>
                              <a:lnTo>
                                <a:pt x="105916" y="50578"/>
                              </a:lnTo>
                              <a:cubicBezTo>
                                <a:pt x="116419" y="21244"/>
                                <a:pt x="144278" y="0"/>
                                <a:pt x="1772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calendar_320192" o:spid="_x0000_s1026" o:spt="100" style="position:absolute;left:0pt;margin-left:-5.5pt;margin-top:48.95pt;height:13.55pt;width:13.55pt;z-index:251668480;v-text-anchor:middle;mso-width-relative:page;mso-height-relative:page;" fillcolor="#6076B4 [3204]" filled="t" stroked="f" coordsize="607639,606722" o:gfxdata="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" path="m455712,429814c469664,429814,480975,441109,480975,455041c480975,468973,469664,480268,455712,480268c441760,480268,430449,468973,430449,455041c430449,441109,441760,429814,455712,429814xm303775,404448c275827,404448,253131,427111,253131,455017c253131,482923,275827,505585,303775,505585c331812,505585,354419,482923,354419,455017c354419,427111,331812,404448,303775,404448xm151932,404448c123895,404448,101288,427111,101288,455017c101288,482923,123895,505585,151932,505585c179880,505585,202576,482923,202576,455017c202576,427111,179880,404448,151932,404448xm455707,379208c413875,379208,379786,413247,379786,455017c379786,496787,413875,530825,455707,530825c497540,530825,531629,496787,531629,455017c531629,413247,497540,379208,455707,379208xm455707,252743c427759,252743,405063,275405,405063,303311c405063,331217,427759,353880,455707,353880c483655,353880,506351,331217,506351,303311c506351,275405,483655,252743,455707,252743xm303775,252743c275827,252743,253131,275405,253131,303311c253131,331217,275827,353880,303775,353880c331812,353880,354419,331217,354419,303311c354419,275405,331812,252743,303775,252743xm151932,252743c123895,252743,101288,275405,101288,303311c101288,331217,123895,353880,151932,353880c179880,353880,202576,331217,202576,303311c202576,275405,179880,252743,151932,252743xm0,227503l607639,227503,607639,581393c607639,595435,596335,606722,582273,606722l25278,606722c11304,606722,0,595435,0,581393xm177210,0c210142,0,238000,21244,248503,50578l308492,50578c318906,21244,346765,0,379786,0c412718,0,440576,21244,451079,50578l582273,50578c596335,50578,607639,61867,607639,75822l607639,176978,0,176978,0,75822c0,61867,11304,50578,25278,50578l105916,50578c116419,21244,144278,0,177210,0xe">
                <v:path o:connectlocs="129058,121908;136213,129063;129058,136218;121904,129063;129058,121908;86029,114713;71687,129056;86029,143399;100372,129056;86029,114713;43027,114713;28685,129056;43027,143399;57370,129056;43027,114713;129057,107555;107556,129056;129057,150558;150558,129056;129057,107555;129057,71685;114714,86028;129057,100371;143399,86028;129057,71685;86029,71685;71687,86028;86029,100371;100372,86028;86029,71685;43027,71685;28685,86028;43027,100371;57370,86028;43027,71685;0,64526;172085,64526;172085,164900;164901,172085;7158,172085;0,164900;50186,0;70376,14345;87365,14345;107556,0;127746,14345;164901,14345;172085,21505;172085,50196;0,50196;0,21505;7158,14345;29995,14345;50186,0" o:connectangles="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624205</wp:posOffset>
                </wp:positionV>
                <wp:extent cx="161290" cy="161290"/>
                <wp:effectExtent l="0" t="0" r="10160" b="10160"/>
                <wp:wrapNone/>
                <wp:docPr id="31" name="iconfont-11511-5466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61290"/>
                        </a:xfrm>
                        <a:custGeom>
                          <a:avLst/>
                          <a:gdLst>
                            <a:gd name="T0" fmla="*/ 12800 w 12800"/>
                            <a:gd name="T1" fmla="*/ 10109 h 12800"/>
                            <a:gd name="T2" fmla="*/ 12709 w 12800"/>
                            <a:gd name="T3" fmla="*/ 10750 h 12800"/>
                            <a:gd name="T4" fmla="*/ 12518 w 12800"/>
                            <a:gd name="T5" fmla="*/ 11373 h 12800"/>
                            <a:gd name="T6" fmla="*/ 11409 w 12800"/>
                            <a:gd name="T7" fmla="*/ 12336 h 12800"/>
                            <a:gd name="T8" fmla="*/ 9718 w 12800"/>
                            <a:gd name="T9" fmla="*/ 12800 h 12800"/>
                            <a:gd name="T10" fmla="*/ 9241 w 12800"/>
                            <a:gd name="T11" fmla="*/ 12768 h 12800"/>
                            <a:gd name="T12" fmla="*/ 8718 w 12800"/>
                            <a:gd name="T13" fmla="*/ 12655 h 12800"/>
                            <a:gd name="T14" fmla="*/ 8286 w 12800"/>
                            <a:gd name="T15" fmla="*/ 12523 h 12800"/>
                            <a:gd name="T16" fmla="*/ 7782 w 12800"/>
                            <a:gd name="T17" fmla="*/ 12336 h 12800"/>
                            <a:gd name="T18" fmla="*/ 7336 w 12800"/>
                            <a:gd name="T19" fmla="*/ 12173 h 12800"/>
                            <a:gd name="T20" fmla="*/ 5745 w 12800"/>
                            <a:gd name="T21" fmla="*/ 11418 h 12800"/>
                            <a:gd name="T22" fmla="*/ 3341 w 12800"/>
                            <a:gd name="T23" fmla="*/ 9459 h 12800"/>
                            <a:gd name="T24" fmla="*/ 1382 w 12800"/>
                            <a:gd name="T25" fmla="*/ 7055 h 12800"/>
                            <a:gd name="T26" fmla="*/ 627 w 12800"/>
                            <a:gd name="T27" fmla="*/ 5464 h 12800"/>
                            <a:gd name="T28" fmla="*/ 464 w 12800"/>
                            <a:gd name="T29" fmla="*/ 5018 h 12800"/>
                            <a:gd name="T30" fmla="*/ 277 w 12800"/>
                            <a:gd name="T31" fmla="*/ 4514 h 12800"/>
                            <a:gd name="T32" fmla="*/ 145 w 12800"/>
                            <a:gd name="T33" fmla="*/ 4082 h 12800"/>
                            <a:gd name="T34" fmla="*/ 32 w 12800"/>
                            <a:gd name="T35" fmla="*/ 3559 h 12800"/>
                            <a:gd name="T36" fmla="*/ 0 w 12800"/>
                            <a:gd name="T37" fmla="*/ 3082 h 12800"/>
                            <a:gd name="T38" fmla="*/ 464 w 12800"/>
                            <a:gd name="T39" fmla="*/ 1391 h 12800"/>
                            <a:gd name="T40" fmla="*/ 1427 w 12800"/>
                            <a:gd name="T41" fmla="*/ 282 h 12800"/>
                            <a:gd name="T42" fmla="*/ 2050 w 12800"/>
                            <a:gd name="T43" fmla="*/ 91 h 12800"/>
                            <a:gd name="T44" fmla="*/ 2691 w 12800"/>
                            <a:gd name="T45" fmla="*/ 0 h 12800"/>
                            <a:gd name="T46" fmla="*/ 2882 w 12800"/>
                            <a:gd name="T47" fmla="*/ 27 h 12800"/>
                            <a:gd name="T48" fmla="*/ 3364 w 12800"/>
                            <a:gd name="T49" fmla="*/ 718 h 12800"/>
                            <a:gd name="T50" fmla="*/ 3636 w 12800"/>
                            <a:gd name="T51" fmla="*/ 1209 h 12800"/>
                            <a:gd name="T52" fmla="*/ 3955 w 12800"/>
                            <a:gd name="T53" fmla="*/ 1786 h 12800"/>
                            <a:gd name="T54" fmla="*/ 4236 w 12800"/>
                            <a:gd name="T55" fmla="*/ 2273 h 12800"/>
                            <a:gd name="T56" fmla="*/ 4395 w 12800"/>
                            <a:gd name="T57" fmla="*/ 2500 h 12800"/>
                            <a:gd name="T58" fmla="*/ 4591 w 12800"/>
                            <a:gd name="T59" fmla="*/ 2823 h 12800"/>
                            <a:gd name="T60" fmla="*/ 4655 w 12800"/>
                            <a:gd name="T61" fmla="*/ 3082 h 12800"/>
                            <a:gd name="T62" fmla="*/ 4395 w 12800"/>
                            <a:gd name="T63" fmla="*/ 3536 h 12800"/>
                            <a:gd name="T64" fmla="*/ 3832 w 12800"/>
                            <a:gd name="T65" fmla="*/ 4036 h 12800"/>
                            <a:gd name="T66" fmla="*/ 3268 w 12800"/>
                            <a:gd name="T67" fmla="*/ 4518 h 12800"/>
                            <a:gd name="T68" fmla="*/ 3009 w 12800"/>
                            <a:gd name="T69" fmla="*/ 4936 h 12800"/>
                            <a:gd name="T70" fmla="*/ 3055 w 12800"/>
                            <a:gd name="T71" fmla="*/ 5141 h 12800"/>
                            <a:gd name="T72" fmla="*/ 3132 w 12800"/>
                            <a:gd name="T73" fmla="*/ 5327 h 12800"/>
                            <a:gd name="T74" fmla="*/ 3259 w 12800"/>
                            <a:gd name="T75" fmla="*/ 5545 h 12800"/>
                            <a:gd name="T76" fmla="*/ 3364 w 12800"/>
                            <a:gd name="T77" fmla="*/ 5718 h 12800"/>
                            <a:gd name="T78" fmla="*/ 4945 w 12800"/>
                            <a:gd name="T79" fmla="*/ 7855 h 12800"/>
                            <a:gd name="T80" fmla="*/ 7082 w 12800"/>
                            <a:gd name="T81" fmla="*/ 9436 h 12800"/>
                            <a:gd name="T82" fmla="*/ 7255 w 12800"/>
                            <a:gd name="T83" fmla="*/ 9541 h 12800"/>
                            <a:gd name="T84" fmla="*/ 7473 w 12800"/>
                            <a:gd name="T85" fmla="*/ 9668 h 12800"/>
                            <a:gd name="T86" fmla="*/ 7659 w 12800"/>
                            <a:gd name="T87" fmla="*/ 9745 h 12800"/>
                            <a:gd name="T88" fmla="*/ 7864 w 12800"/>
                            <a:gd name="T89" fmla="*/ 9791 h 12800"/>
                            <a:gd name="T90" fmla="*/ 8282 w 12800"/>
                            <a:gd name="T91" fmla="*/ 9532 h 12800"/>
                            <a:gd name="T92" fmla="*/ 8764 w 12800"/>
                            <a:gd name="T93" fmla="*/ 8968 h 12800"/>
                            <a:gd name="T94" fmla="*/ 9264 w 12800"/>
                            <a:gd name="T95" fmla="*/ 8405 h 12800"/>
                            <a:gd name="T96" fmla="*/ 9718 w 12800"/>
                            <a:gd name="T97" fmla="*/ 8145 h 12800"/>
                            <a:gd name="T98" fmla="*/ 9977 w 12800"/>
                            <a:gd name="T99" fmla="*/ 8209 h 12800"/>
                            <a:gd name="T100" fmla="*/ 10300 w 12800"/>
                            <a:gd name="T101" fmla="*/ 8405 h 12800"/>
                            <a:gd name="T102" fmla="*/ 10527 w 12800"/>
                            <a:gd name="T103" fmla="*/ 8564 h 12800"/>
                            <a:gd name="T104" fmla="*/ 11014 w 12800"/>
                            <a:gd name="T105" fmla="*/ 8845 h 12800"/>
                            <a:gd name="T106" fmla="*/ 11591 w 12800"/>
                            <a:gd name="T107" fmla="*/ 9164 h 12800"/>
                            <a:gd name="T108" fmla="*/ 12082 w 12800"/>
                            <a:gd name="T109" fmla="*/ 9436 h 12800"/>
                            <a:gd name="T110" fmla="*/ 12773 w 12800"/>
                            <a:gd name="T111" fmla="*/ 9918 h 12800"/>
                            <a:gd name="T112" fmla="*/ 12800 w 12800"/>
                            <a:gd name="T113" fmla="*/ 10109 h 12800"/>
                            <a:gd name="T114" fmla="*/ 12800 w 12800"/>
                            <a:gd name="T115" fmla="*/ 10109 h 12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2800" h="12800">
                              <a:moveTo>
                                <a:pt x="12800" y="10109"/>
                              </a:moveTo>
                              <a:cubicBezTo>
                                <a:pt x="12800" y="10273"/>
                                <a:pt x="12770" y="10486"/>
                                <a:pt x="12709" y="10750"/>
                              </a:cubicBezTo>
                              <a:cubicBezTo>
                                <a:pt x="12648" y="11014"/>
                                <a:pt x="12585" y="11221"/>
                                <a:pt x="12518" y="11373"/>
                              </a:cubicBezTo>
                              <a:cubicBezTo>
                                <a:pt x="12391" y="11676"/>
                                <a:pt x="12021" y="11997"/>
                                <a:pt x="11409" y="12336"/>
                              </a:cubicBezTo>
                              <a:cubicBezTo>
                                <a:pt x="10839" y="12645"/>
                                <a:pt x="10276" y="12800"/>
                                <a:pt x="9718" y="12800"/>
                              </a:cubicBezTo>
                              <a:cubicBezTo>
                                <a:pt x="9555" y="12800"/>
                                <a:pt x="9395" y="12789"/>
                                <a:pt x="9241" y="12768"/>
                              </a:cubicBezTo>
                              <a:cubicBezTo>
                                <a:pt x="9086" y="12747"/>
                                <a:pt x="8912" y="12709"/>
                                <a:pt x="8718" y="12655"/>
                              </a:cubicBezTo>
                              <a:cubicBezTo>
                                <a:pt x="8524" y="12600"/>
                                <a:pt x="8380" y="12556"/>
                                <a:pt x="8286" y="12523"/>
                              </a:cubicBezTo>
                              <a:cubicBezTo>
                                <a:pt x="8192" y="12489"/>
                                <a:pt x="8024" y="12427"/>
                                <a:pt x="7782" y="12336"/>
                              </a:cubicBezTo>
                              <a:cubicBezTo>
                                <a:pt x="7539" y="12245"/>
                                <a:pt x="7391" y="12191"/>
                                <a:pt x="7336" y="12173"/>
                              </a:cubicBezTo>
                              <a:cubicBezTo>
                                <a:pt x="6742" y="11961"/>
                                <a:pt x="6212" y="11709"/>
                                <a:pt x="5745" y="11418"/>
                              </a:cubicBezTo>
                              <a:cubicBezTo>
                                <a:pt x="4970" y="10939"/>
                                <a:pt x="4168" y="10286"/>
                                <a:pt x="3341" y="9459"/>
                              </a:cubicBezTo>
                              <a:cubicBezTo>
                                <a:pt x="2514" y="8632"/>
                                <a:pt x="1861" y="7830"/>
                                <a:pt x="1382" y="7055"/>
                              </a:cubicBezTo>
                              <a:cubicBezTo>
                                <a:pt x="1091" y="6588"/>
                                <a:pt x="839" y="6058"/>
                                <a:pt x="627" y="5464"/>
                              </a:cubicBezTo>
                              <a:cubicBezTo>
                                <a:pt x="609" y="5409"/>
                                <a:pt x="555" y="5261"/>
                                <a:pt x="464" y="5018"/>
                              </a:cubicBezTo>
                              <a:cubicBezTo>
                                <a:pt x="373" y="4776"/>
                                <a:pt x="311" y="4608"/>
                                <a:pt x="277" y="4514"/>
                              </a:cubicBezTo>
                              <a:cubicBezTo>
                                <a:pt x="244" y="4420"/>
                                <a:pt x="200" y="4276"/>
                                <a:pt x="145" y="4082"/>
                              </a:cubicBezTo>
                              <a:cubicBezTo>
                                <a:pt x="91" y="3888"/>
                                <a:pt x="53" y="3714"/>
                                <a:pt x="32" y="3559"/>
                              </a:cubicBezTo>
                              <a:cubicBezTo>
                                <a:pt x="11" y="3405"/>
                                <a:pt x="0" y="3245"/>
                                <a:pt x="0" y="3082"/>
                              </a:cubicBezTo>
                              <a:cubicBezTo>
                                <a:pt x="0" y="2524"/>
                                <a:pt x="155" y="1961"/>
                                <a:pt x="464" y="1391"/>
                              </a:cubicBezTo>
                              <a:cubicBezTo>
                                <a:pt x="803" y="779"/>
                                <a:pt x="1124" y="409"/>
                                <a:pt x="1427" y="282"/>
                              </a:cubicBezTo>
                              <a:cubicBezTo>
                                <a:pt x="1579" y="215"/>
                                <a:pt x="1786" y="152"/>
                                <a:pt x="2050" y="91"/>
                              </a:cubicBezTo>
                              <a:cubicBezTo>
                                <a:pt x="2314" y="30"/>
                                <a:pt x="2527" y="0"/>
                                <a:pt x="2691" y="0"/>
                              </a:cubicBezTo>
                              <a:cubicBezTo>
                                <a:pt x="2776" y="0"/>
                                <a:pt x="2839" y="9"/>
                                <a:pt x="2882" y="27"/>
                              </a:cubicBezTo>
                              <a:cubicBezTo>
                                <a:pt x="2991" y="64"/>
                                <a:pt x="3152" y="294"/>
                                <a:pt x="3364" y="718"/>
                              </a:cubicBezTo>
                              <a:cubicBezTo>
                                <a:pt x="3430" y="833"/>
                                <a:pt x="3521" y="997"/>
                                <a:pt x="3636" y="1209"/>
                              </a:cubicBezTo>
                              <a:cubicBezTo>
                                <a:pt x="3752" y="1421"/>
                                <a:pt x="3858" y="1614"/>
                                <a:pt x="3955" y="1786"/>
                              </a:cubicBezTo>
                              <a:cubicBezTo>
                                <a:pt x="4052" y="1959"/>
                                <a:pt x="4145" y="2121"/>
                                <a:pt x="4236" y="2273"/>
                              </a:cubicBezTo>
                              <a:cubicBezTo>
                                <a:pt x="4255" y="2297"/>
                                <a:pt x="4308" y="2373"/>
                                <a:pt x="4395" y="2500"/>
                              </a:cubicBezTo>
                              <a:cubicBezTo>
                                <a:pt x="4483" y="2627"/>
                                <a:pt x="4548" y="2735"/>
                                <a:pt x="4591" y="2823"/>
                              </a:cubicBezTo>
                              <a:cubicBezTo>
                                <a:pt x="4633" y="2911"/>
                                <a:pt x="4655" y="2997"/>
                                <a:pt x="4655" y="3082"/>
                              </a:cubicBezTo>
                              <a:cubicBezTo>
                                <a:pt x="4655" y="3203"/>
                                <a:pt x="4568" y="3355"/>
                                <a:pt x="4395" y="3536"/>
                              </a:cubicBezTo>
                              <a:cubicBezTo>
                                <a:pt x="4223" y="3718"/>
                                <a:pt x="4035" y="3885"/>
                                <a:pt x="3832" y="4036"/>
                              </a:cubicBezTo>
                              <a:cubicBezTo>
                                <a:pt x="3629" y="4188"/>
                                <a:pt x="3441" y="4348"/>
                                <a:pt x="3268" y="4518"/>
                              </a:cubicBezTo>
                              <a:cubicBezTo>
                                <a:pt x="3095" y="4688"/>
                                <a:pt x="3009" y="4827"/>
                                <a:pt x="3009" y="4936"/>
                              </a:cubicBezTo>
                              <a:cubicBezTo>
                                <a:pt x="3009" y="4991"/>
                                <a:pt x="3024" y="5059"/>
                                <a:pt x="3055" y="5141"/>
                              </a:cubicBezTo>
                              <a:cubicBezTo>
                                <a:pt x="3085" y="5223"/>
                                <a:pt x="3111" y="5285"/>
                                <a:pt x="3132" y="5327"/>
                              </a:cubicBezTo>
                              <a:cubicBezTo>
                                <a:pt x="3153" y="5370"/>
                                <a:pt x="3195" y="5442"/>
                                <a:pt x="3259" y="5545"/>
                              </a:cubicBezTo>
                              <a:cubicBezTo>
                                <a:pt x="3323" y="5648"/>
                                <a:pt x="3358" y="5706"/>
                                <a:pt x="3364" y="5718"/>
                              </a:cubicBezTo>
                              <a:cubicBezTo>
                                <a:pt x="3824" y="6548"/>
                                <a:pt x="4352" y="7261"/>
                                <a:pt x="4945" y="7855"/>
                              </a:cubicBezTo>
                              <a:cubicBezTo>
                                <a:pt x="5539" y="8448"/>
                                <a:pt x="6252" y="8976"/>
                                <a:pt x="7082" y="9436"/>
                              </a:cubicBezTo>
                              <a:cubicBezTo>
                                <a:pt x="7094" y="9442"/>
                                <a:pt x="7152" y="9477"/>
                                <a:pt x="7255" y="9541"/>
                              </a:cubicBezTo>
                              <a:cubicBezTo>
                                <a:pt x="7358" y="9605"/>
                                <a:pt x="7430" y="9647"/>
                                <a:pt x="7473" y="9668"/>
                              </a:cubicBezTo>
                              <a:cubicBezTo>
                                <a:pt x="7515" y="9689"/>
                                <a:pt x="7577" y="9715"/>
                                <a:pt x="7659" y="9745"/>
                              </a:cubicBezTo>
                              <a:cubicBezTo>
                                <a:pt x="7741" y="9776"/>
                                <a:pt x="7809" y="9791"/>
                                <a:pt x="7864" y="9791"/>
                              </a:cubicBezTo>
                              <a:cubicBezTo>
                                <a:pt x="7973" y="9791"/>
                                <a:pt x="8112" y="9705"/>
                                <a:pt x="8282" y="9532"/>
                              </a:cubicBezTo>
                              <a:cubicBezTo>
                                <a:pt x="8452" y="9359"/>
                                <a:pt x="8612" y="9171"/>
                                <a:pt x="8764" y="8968"/>
                              </a:cubicBezTo>
                              <a:cubicBezTo>
                                <a:pt x="8915" y="8765"/>
                                <a:pt x="9082" y="8577"/>
                                <a:pt x="9264" y="8405"/>
                              </a:cubicBezTo>
                              <a:cubicBezTo>
                                <a:pt x="9445" y="8232"/>
                                <a:pt x="9597" y="8145"/>
                                <a:pt x="9718" y="8145"/>
                              </a:cubicBezTo>
                              <a:cubicBezTo>
                                <a:pt x="9803" y="8145"/>
                                <a:pt x="9889" y="8167"/>
                                <a:pt x="9977" y="8209"/>
                              </a:cubicBezTo>
                              <a:cubicBezTo>
                                <a:pt x="10065" y="8252"/>
                                <a:pt x="10173" y="8317"/>
                                <a:pt x="10300" y="8405"/>
                              </a:cubicBezTo>
                              <a:cubicBezTo>
                                <a:pt x="10427" y="8492"/>
                                <a:pt x="10503" y="8545"/>
                                <a:pt x="10527" y="8564"/>
                              </a:cubicBezTo>
                              <a:cubicBezTo>
                                <a:pt x="10679" y="8655"/>
                                <a:pt x="10841" y="8748"/>
                                <a:pt x="11014" y="8845"/>
                              </a:cubicBezTo>
                              <a:cubicBezTo>
                                <a:pt x="11186" y="8942"/>
                                <a:pt x="11379" y="9048"/>
                                <a:pt x="11591" y="9164"/>
                              </a:cubicBezTo>
                              <a:cubicBezTo>
                                <a:pt x="11803" y="9279"/>
                                <a:pt x="11967" y="9370"/>
                                <a:pt x="12082" y="9436"/>
                              </a:cubicBezTo>
                              <a:cubicBezTo>
                                <a:pt x="12506" y="9648"/>
                                <a:pt x="12736" y="9809"/>
                                <a:pt x="12773" y="9918"/>
                              </a:cubicBezTo>
                              <a:cubicBezTo>
                                <a:pt x="12791" y="9961"/>
                                <a:pt x="12800" y="10024"/>
                                <a:pt x="12800" y="10109"/>
                              </a:cubicBezTo>
                              <a:close/>
                              <a:moveTo>
                                <a:pt x="12800" y="10109"/>
                              </a:move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511-5466068" o:spid="_x0000_s1026" o:spt="100" style="position:absolute;left:0pt;margin-left:174.1pt;margin-top:49.15pt;height:12.7pt;width:12.7pt;z-index:251669504;v-text-anchor:middle;mso-width-relative:page;mso-height-relative:page;" fillcolor="#6076B4 [3204]" filled="t" stroked="f" coordsize="12800,12800" o:gfxdata="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" path="m12800,10109c12800,10273,12770,10486,12709,10750c12648,11014,12585,11221,12518,11373c12391,11676,12021,11997,11409,12336c10839,12645,10276,12800,9718,12800c9555,12800,9395,12789,9241,12768c9086,12747,8912,12709,8718,12655c8524,12600,8380,12556,8286,12523c8192,12489,8024,12427,7782,12336c7539,12245,7391,12191,7336,12173c6742,11961,6212,11709,5745,11418c4970,10939,4168,10286,3341,9459c2514,8632,1861,7830,1382,7055c1091,6588,839,6058,627,5464c609,5409,555,5261,464,5018c373,4776,311,4608,277,4514c244,4420,200,4276,145,4082c91,3888,53,3714,32,3559c11,3405,0,3245,0,3082c0,2524,155,1961,464,1391c803,779,1124,409,1427,282c1579,215,1786,152,2050,91c2314,30,2527,0,2691,0c2776,0,2839,9,2882,27c2991,64,3152,294,3364,718c3430,833,3521,997,3636,1209c3752,1421,3858,1614,3955,1786c4052,1959,4145,2121,4236,2273c4255,2297,4308,2373,4395,2500c4483,2627,4548,2735,4591,2823c4633,2911,4655,2997,4655,3082c4655,3203,4568,3355,4395,3536c4223,3718,4035,3885,3832,4036c3629,4188,3441,4348,3268,4518c3095,4688,3009,4827,3009,4936c3009,4991,3024,5059,3055,5141c3085,5223,3111,5285,3132,5327c3153,5370,3195,5442,3259,5545c3323,5648,3358,5706,3364,5718c3824,6548,4352,7261,4945,7855c5539,8448,6252,8976,7082,9436c7094,9442,7152,9477,7255,9541c7358,9605,7430,9647,7473,9668c7515,9689,7577,9715,7659,9745c7741,9776,7809,9791,7864,9791c7973,9791,8112,9705,8282,9532c8452,9359,8612,9171,8764,8968c8915,8765,9082,8577,9264,8405c9445,8232,9597,8145,9718,8145c9803,8145,9889,8167,9977,8209c10065,8252,10173,8317,10300,8405c10427,8492,10503,8545,10527,8564c10679,8655,10841,8748,11014,8845c11186,8942,11379,9048,11591,9164c11803,9279,11967,9370,12082,9436c12506,9648,12736,9809,12773,9918c12791,9961,12800,10024,12800,10109xm12800,10109xe">
                <v:path o:connectlocs="161290,127381;160143,135458;157736,143308;143762,155443;122454,161290;116443,160886;109853,159462;104410,157799;98059,155443;92439,153389;72391,143875;42099,119190;17414,88898;7900,68850;5846,63230;3490,56879;1827,51436;403,44846;0,38835;5846,17527;17981,3553;25831,1146;33908,0;36315,340;42389,9047;45816,15234;49836,22504;53376,28641;55380,31501;57850,35572;58656,38835;55380,44556;48286,50856;41179,56930;37915,62197;38495,64780;39465,67124;41065,69871;42389,72051;62310,98979;89238,118900;91418,120224;94165,121824;96509,122794;99092,123374;104359,120110;110433,113003;116733,105909;122454,102633;125717,103439;129788,105909;132648,107913;138785,111453;146055,115473;152242,118900;160949,124974;161290,127381;161290,127381" o:connectangles="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140335</wp:posOffset>
                </wp:positionH>
                <wp:positionV relativeFrom="paragraph">
                  <wp:posOffset>520065</wp:posOffset>
                </wp:positionV>
                <wp:extent cx="4467860" cy="725805"/>
                <wp:effectExtent l="0" t="0" r="0" b="0"/>
                <wp:wrapNone/>
                <wp:docPr id="23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725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1995-12-01 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158-8888-8888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7"/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2C395E" w:themeColor="accent1" w:themeShade="8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4A6717" w:themeColor="accent5" w:themeShade="B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11.05pt;margin-top:40.95pt;height:57.15pt;width:351.8pt;z-index:251661312;mso-width-relative:page;mso-height-relative:page;" filled="f" stroked="f" coordsize="21600,21600" o:gfxdata="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AukRe2gAAAAkBAAAPAAAAAAAAAAEAIAAA&#10;ACIAAABkcnMvZG93bnJldi54bWxQSwECFAAUAAAACACHTuJAWZL8OUMCAAB1BAAADgAAAAAAAAAB&#10;ACAAAAAp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1995-12-01 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158-8888-8888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学士学位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邮箱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7"/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2C395E" w:themeColor="accent1" w:themeShade="80"/>
                          <w:sz w:val="22"/>
                          <w:szCs w:val="22"/>
                          <w:lang w:val="en-US"/>
                        </w:rPr>
                      </w:pP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color w:val="4A6717" w:themeColor="accent5" w:themeShade="BF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-158115</wp:posOffset>
                </wp:positionV>
                <wp:extent cx="1887220" cy="337185"/>
                <wp:effectExtent l="0" t="0" r="0" b="0"/>
                <wp:wrapNone/>
                <wp:docPr id="26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default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报考专业：工商管理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107.55pt;margin-top:-12.45pt;height:26.55pt;width:148.6pt;z-index:251664384;mso-width-relative:page;mso-height-relative:page;" filled="f" stroked="f" coordsize="21600,21600" o:gfxdata="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56fJdoAAAAKAQAADwAAAAAAAAABACAAAAAiAAAAZHJz&#10;L2Rvd25yZXYueG1sUEsBAhQAFAAAAAgAh07iQFsgxD07AgAAZ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default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报考专业：工商管理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-1166495</wp:posOffset>
                </wp:positionH>
                <wp:positionV relativeFrom="paragraph">
                  <wp:posOffset>-527050</wp:posOffset>
                </wp:positionV>
                <wp:extent cx="5885815" cy="1021080"/>
                <wp:effectExtent l="0" t="0" r="635" b="7620"/>
                <wp:wrapNone/>
                <wp:docPr id="27" name="平行四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5815" cy="1021080"/>
                        </a:xfrm>
                        <a:prstGeom prst="parallelogram">
                          <a:avLst>
                            <a:gd name="adj" fmla="val 5587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-91.85pt;margin-top:-41.5pt;height:80.4pt;width:463.45pt;z-index:251660288;v-text-anchor:middle;mso-width-relative:page;mso-height-relative:page;" fillcolor="#FFFFFF [3212]" filled="t" stroked="f" coordsize="21600,21600" o:gfxdata="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AYuoSrXAAAACwEAAA8AAAAAAAAAAQAgAAAAIgAAAGRycy9kb3ducmV2LnhtbFBLAQIU&#10;ABQAAAAIAIdO4kBejF7xnwIAABcFAAAOAAAAAAAAAAEAIAAAACYBAABkcnMvZTJvRG9jLnhtbFBL&#10;BQYAAAAABgAGAFkBAAA3BgAAAAA=&#10;" adj="2094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-1226820</wp:posOffset>
                </wp:positionH>
                <wp:positionV relativeFrom="paragraph">
                  <wp:posOffset>-527050</wp:posOffset>
                </wp:positionV>
                <wp:extent cx="5885815" cy="813435"/>
                <wp:effectExtent l="0" t="0" r="635" b="5715"/>
                <wp:wrapNone/>
                <wp:docPr id="2" name="平行四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5815" cy="813435"/>
                        </a:xfrm>
                        <a:prstGeom prst="parallelogram">
                          <a:avLst>
                            <a:gd name="adj" fmla="val 5587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-96.6pt;margin-top:-41.5pt;height:64.05pt;width:463.45pt;z-index:251662336;v-text-anchor:middle;mso-width-relative:page;mso-height-relative:page;" fillcolor="#6076B4 [3204]" filled="t" stroked="f" coordsize="21600,21600" o:gfxdata="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CQWn1R2AAAAAsBAAAPAAAAAAAAAAEAIAAAACIAAABkcnMvZG93bnJldi54bWxQSwEC&#10;FAAUAAAACACHTuJAy2730J8CAAAUBQAADgAAAAAAAAABACAAAAAnAQAAZHJzL2Uyb0RvYy54bWxQ&#10;SwUGAAAAAAYABgBZAQAAOAYAAAAA&#10;" adj="1668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3233420</wp:posOffset>
                </wp:positionV>
                <wp:extent cx="238760" cy="475615"/>
                <wp:effectExtent l="0" t="0" r="635" b="8890"/>
                <wp:wrapNone/>
                <wp:docPr id="8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254.6pt;height:37.45pt;width:18.8pt;rotation:5898240f;z-index:251676672;v-text-anchor:middle;mso-width-relative:page;mso-height-relative:page;" fillcolor="#6076B4 [3204]" filled="t" stroked="f" coordsize="213511,689245" o:gfxdata="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-29210</wp:posOffset>
                </wp:positionH>
                <wp:positionV relativeFrom="paragraph">
                  <wp:posOffset>3394710</wp:posOffset>
                </wp:positionV>
                <wp:extent cx="222885" cy="140970"/>
                <wp:effectExtent l="0" t="0" r="5715" b="11430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14097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-2.3pt;margin-top:267.3pt;height:11.1pt;width:17.55pt;z-index:251697152;v-text-anchor:middle;mso-width-relative:page;mso-height-relative:page;" fillcolor="#FFFFFF [3212]" filled="t" stroked="f" coordsize="604718,382112" o:gfxdata="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38534,76857;57564,76857;96435,91816;110184,94078;125385,91353;159846,76857;180906,76857;180906,100165;168955,118314;121381,138839;97537,138839;50428,118314;38534,100165;110931,1;123164,1734;214241,34144;217026,42204;217141,42204;217141,99893;222885,118563;206874,118563;212443,100067;212443,44407;122874,82151;98799,82557;4996,46436;5054,37217;98742,1965;110931,1" o:connectangles="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-93980</wp:posOffset>
                </wp:positionH>
                <wp:positionV relativeFrom="paragraph">
                  <wp:posOffset>3646805</wp:posOffset>
                </wp:positionV>
                <wp:extent cx="6867525" cy="320040"/>
                <wp:effectExtent l="0" t="0" r="0" b="0"/>
                <wp:wrapNone/>
                <wp:docPr id="8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北京某某某大学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市场营销（本科）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7.4pt;margin-top:287.15pt;height:25.2pt;width:540.75pt;z-index:251679744;mso-width-relative:page;mso-height-relative:page;" filled="f" stroked="f" coordsize="21600,21600" o:gfxdata="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ukIWK2QAAAAwBAAAPAAAAAAAAAAEAIAAAACIAAABkcnMvZG93bnJldi54bWxQ&#10;SwECFAAUAAAACACHTuJAuW2Gtb0BAABf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北京某某某大学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市场营销（本科）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-93980</wp:posOffset>
                </wp:positionH>
                <wp:positionV relativeFrom="paragraph">
                  <wp:posOffset>3957955</wp:posOffset>
                </wp:positionV>
                <wp:extent cx="6805930" cy="1005840"/>
                <wp:effectExtent l="0" t="0" r="0" b="0"/>
                <wp:wrapNone/>
                <wp:docPr id="8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593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管理学、经济学、管理信息系统、统计学、运筹学、财务管理、经济法、消费者行为学、消费心理学、国际市场营销、市场调查、基础会计、金融概论、企业销售策划、服务营销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</w:p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连续2年获得校综合奖学金“励志奖”，获校三好学生，优秀学生会干部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7.4pt;margin-top:311.65pt;height:79.2pt;width:535.9pt;z-index:251678720;mso-width-relative:page;mso-height-relative:page;" filled="f" stroked="f" coordsize="21600,21600" o:gfxdata="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xcfz62QAAAAwBAAAPAAAAAAAAAAEAIAAAACIAAABkcnMvZG93bnJldi54bWxQ&#10;SwECFAAUAAAACACHTuJAsTMu+r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管理学、经济学、管理信息系统、统计学、运筹学、财务管理、经济法、消费者行为学、消费心理学、国际市场营销、市场调查、基础会计、金融概论、企业销售策划、服务营销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</w:t>
                      </w:r>
                    </w:p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连续2年获得校综合奖学金“励志奖”，获校三好学生，优秀学生会干部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3583305</wp:posOffset>
                </wp:positionV>
                <wp:extent cx="6732270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5pt;margin-top:282.15pt;height:0pt;width:530.1pt;z-index:251674624;mso-width-relative:page;mso-height-relative:page;" filled="f" stroked="t" coordsize="21600,21600" o:gfxdata="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zgSHjYAAAACgEAAA8AAAAAAAAAAQAgAAAAIgAAAGRycy9kb3ducmV2Lnht&#10;bFBLAQIUABQAAAAIAIdO4kD/iGXV+QEAAOIDAAAOAAAAAAAAAAEAIAAAACc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3281045</wp:posOffset>
                </wp:positionV>
                <wp:extent cx="2628265" cy="32512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教育背景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Education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258.35pt;height:25.6pt;width:206.95pt;z-index:251677696;mso-width-relative:page;mso-height-relative:page;" filled="f" stroked="f" coordsize="21600,21600" o:gfxdata="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MC6t3AAAAAoBAAAPAAAAAAAAAAEAIAAAACIA&#10;AABkcnMvZG93bnJldi54bWxQSwECFAAUAAAACACHTuJA+ucQu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教育背景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Education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3319145</wp:posOffset>
                </wp:positionV>
                <wp:extent cx="238760" cy="304165"/>
                <wp:effectExtent l="0" t="0" r="635" b="8890"/>
                <wp:wrapNone/>
                <wp:docPr id="14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261.35pt;height:23.95pt;width:18.8pt;rotation:5898240f;z-index:251675648;v-text-anchor:middle;mso-width-relative:page;mso-height-relative:page;" fillcolor="#F2F2F2 [3052]" filled="t" stroked="f" coordsize="21600,21600" o:gfxdata="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mrbdTNkAAAAJAQAADwAAAAAAAAABACAAAAAiAAAAZHJzL2Rvd25yZXYueG1sUEsBAhQAFAAAAAgA&#10;h07iQEUIKe0kAgAAFQQAAA4AAAAAAAAAAQAgAAAAKAEAAGRycy9lMm9Eb2MueG1sUEsFBgAAAAAG&#10;AAYAWQEAAL4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4980940</wp:posOffset>
                </wp:positionH>
                <wp:positionV relativeFrom="paragraph">
                  <wp:posOffset>-481330</wp:posOffset>
                </wp:positionV>
                <wp:extent cx="2041525" cy="337185"/>
                <wp:effectExtent l="0" t="0" r="0" b="0"/>
                <wp:wrapNone/>
                <wp:docPr id="5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52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default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PERSONAL REMUSE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392.2pt;margin-top:-37.9pt;height:26.55pt;width:160.75pt;z-index:251672576;mso-width-relative:page;mso-height-relative:page;" filled="f" stroked="f" coordsize="21600,21600" o:gfxdata="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G4PYa3QAAAAwBAAAPAAAAAAAAAAEAIAAAACIA&#10;AABkcnMvZG93bnJldi54bWxQSwECFAAUAAAACACHTuJA3fDApj0CAABm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default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PERSONAL REMUSE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4829175</wp:posOffset>
                </wp:positionV>
                <wp:extent cx="238760" cy="475615"/>
                <wp:effectExtent l="0" t="0" r="635" b="8890"/>
                <wp:wrapNone/>
                <wp:docPr id="11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380.25pt;height:37.45pt;width:18.8pt;rotation:5898240f;z-index:251682816;v-text-anchor:middle;mso-width-relative:page;mso-height-relative:page;" fillcolor="#6076B4 [3204]" filled="t" stroked="f" coordsize="213511,689245" o:gfxdata="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6696075</wp:posOffset>
                </wp:positionV>
                <wp:extent cx="238760" cy="475615"/>
                <wp:effectExtent l="0" t="0" r="635" b="8890"/>
                <wp:wrapNone/>
                <wp:docPr id="16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527.25pt;height:37.45pt;width:18.8pt;rotation:5898240f;z-index:251688960;v-text-anchor:middle;mso-width-relative:page;mso-height-relative:page;" fillcolor="#6076B4 [3204]" filled="t" stroked="f" coordsize="213511,689245" o:gfxdata="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8009890</wp:posOffset>
                </wp:positionV>
                <wp:extent cx="238760" cy="475615"/>
                <wp:effectExtent l="0" t="0" r="635" b="8890"/>
                <wp:wrapNone/>
                <wp:docPr id="22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630.7pt;height:37.45pt;width:18.8pt;rotation:5898240f;z-index:251694080;v-text-anchor:middle;mso-width-relative:page;mso-height-relative:page;" fillcolor="#6076B4 [3204]" filled="t" stroked="f" coordsize="213511,689245" o:gfxdata="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8411210</wp:posOffset>
                </wp:positionV>
                <wp:extent cx="6767830" cy="1461135"/>
                <wp:effectExtent l="0" t="0" r="0" b="0"/>
                <wp:wrapNone/>
                <wp:docPr id="3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830" cy="14611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通过在校期间的学习，培养了我良好道德修养和专业素养，让我掌握了专业相关的知识和技能；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在某某公司的实习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学习认真努力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会处理人际关系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，具有良好的团队合作精神。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.8pt;margin-top:662.3pt;height:115.05pt;width:532.9pt;z-index:251696128;mso-width-relative:page;mso-height-relative:page;" filled="f" stroked="f" coordsize="21600,21600" o:gfxdata="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EsWZfZAAAADgEAAA8AAAAAAAAAAQAgAAAAIgAAAGRycy9kb3ducmV2LnhtbFBL&#10;AQIUABQAAAAIAIdO4kBn7zQ6vAEAAG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通过在校期间的学习，培养了我良好道德修养和专业素养，让我掌握了专业相关的知识和技能；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在某某公司的实习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学习认真努力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会处理人际关系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，具有良好的团队合作精神。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6838950</wp:posOffset>
                </wp:positionV>
                <wp:extent cx="172720" cy="187960"/>
                <wp:effectExtent l="0" t="0" r="17780" b="2540"/>
                <wp:wrapNone/>
                <wp:docPr id="21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87960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0.55pt;margin-top:538.5pt;height:14.8pt;width:13.6pt;z-index:251698176;v-text-anchor:middle;mso-width-relative:page;mso-height-relative:page;" fillcolor="#FFFFFF [3212]" filled="t" stroked="f" coordsize="557453,606706" o:gfxdata="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24829,118401;36381,138993;62298,142902;70046,150280;48292,185076;37567,184553;26952,163384;6163,163384;1034,153831;146550,116390;171672,153830;166570,163383;145750,163383;135161,184553;124434,185076;102208,149563;108909,142901;134830,138992;146550,116390;85624,46761;110232,71334;85624,95906;61016,71334;85624,46761;85616,34469;48691,71333;85616,108198;122540,71333;85616,34469;85616,0;102851,11810;106711,13077;127614,13627;134591,33312;136990,36589;153563,49281;147965,68800;147965,73866;153563,93386;136990,106078;134591,109382;127614,129039;106711,129590;102851,130856;85616,142667;68381,130856;64520,129590;43618,129039;36641,109354;34269,106078;17669,93386;23597,73371;23597,69296;17669,49281;34269,36589;36641,33312;43618,13627;64520,13077;68381,11838;85616,0" o:connectangles="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4985385</wp:posOffset>
                </wp:positionV>
                <wp:extent cx="175260" cy="151130"/>
                <wp:effectExtent l="0" t="0" r="15240" b="1270"/>
                <wp:wrapNone/>
                <wp:docPr id="69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5113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0.9pt;margin-top:392.55pt;height:11.9pt;width:13.8pt;z-index:251701248;v-text-anchor:middle;mso-width-relative:page;mso-height-relative:page;" fillcolor="#FFFFFF [3212]" filled="t" stroked="f" coordsize="10000,8569" o:gfxdata="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75260,40917;175260,78730;0,78730;0,40917;4574,29806;15615,25203;50036,25203;50036,9435;52770,2768;59413,0;115759,0;122401,2768;125135,9435;125135,25203;159556,25203;170598,29806;175260,40917;175260,88148;175260,135415;170685,146526;159644,151130;15668,151130;4626,146526;17,135415;17,88148;65722,88148;65722,103916;67580,108343;71996,110212;103280,110212;107679,108343;109537,103916;109537,88148;175260,88148;62620,25150;112674,25150;112674,12557;62620,12557;62620,25150;100161,88148;100161,100759;75098,100759;75098,88148;100161,88148" o:connectangles="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8174355</wp:posOffset>
                </wp:positionV>
                <wp:extent cx="180975" cy="151765"/>
                <wp:effectExtent l="0" t="0" r="9525" b="635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51765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0.05pt;margin-top:643.65pt;height:11.95pt;width:14.25pt;z-index:251699200;v-text-anchor:middle;mso-width-relative:page;mso-height-relative:page;" fillcolor="#FFFFFF [3212]" filled="t" stroked="f" coordsize="606768,503202" o:gfxdata="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75997,119075;169310,119075;180975,130855;169310,142635;75997,142635;64333,130855;75997,119075;21460,109945;26708,113184;30149,120311;37905,121430;42628,125436;41170,131503;35514,137039;36797,144402;36972,145874;31140,151765;28400,151058;21460,147347;14521,151058;11780,151765;8398,150586;6065,144873;7407,137039;1750,131503;292,125436;5016,121430;12771,120311;16212,113184;21460,109945;75997,64060;169310,64060;180975,75839;169310,87619;75997,87619;64333,75839;75997,64060;21460,54951;26708,58248;30149,65371;37905,66490;42628,70493;41170,76556;35514,82090;36797,89449;36972,90862;31140,96749;28400,96102;21460,92393;14521,96102;11780,96749;8398,95631;6065,89861;7407,82090;1750,76556;292,70493;5016,66490;12771,65371;16212,58248;21460,54951;75997,9130;169310,9130;180975,20910;169310,32689;75997,32689;64333,20910;75997,9130;21460,0;26708,3296;30149,10361;37905,11538;42628,15541;41170,21546;35514,27080;36797,34498;36972,35911;31140,41798;28400,41092;21460,37441;14521,41092;11780,41798;8398,40679;6065,34910;7407,27080;1750,21546;292,15541;5016,11538;12771,10361;16212,3296;21460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4876800</wp:posOffset>
                </wp:positionV>
                <wp:extent cx="2628265" cy="32512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实习经历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Experience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384pt;height:25.6pt;width:206.95pt;z-index:251683840;mso-width-relative:page;mso-height-relative:page;" filled="f" stroked="f" coordsize="21600,21600" o:gfxdata="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kyuSrbAAAACgEAAA8AAAAAAAAAAQAgAAAAIgAA&#10;AGRycy9kb3ducmV2LnhtbFBLAQIUABQAAAAIAIdO4kAxnvTn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实习经历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Experience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4914900</wp:posOffset>
                </wp:positionV>
                <wp:extent cx="238760" cy="304165"/>
                <wp:effectExtent l="0" t="0" r="635" b="8890"/>
                <wp:wrapNone/>
                <wp:docPr id="13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387pt;height:23.95pt;width:18.8pt;rotation:5898240f;z-index:251681792;v-text-anchor:middle;mso-width-relative:page;mso-height-relative:page;" fillcolor="#F2F2F2 [3052]" filled="t" stroked="f" coordsize="21600,21600" o:gfxdata="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QeUttoAAAAJAQAADwAAAAAAAAABACAAAAAiAAAAZHJzL2Rvd25yZXYueG1sUEsBAhQAFAAAAAgA&#10;h07iQGVk3LUjAgAAFQQAAA4AAAAAAAAAAQAgAAAAKQEAAGRycy9lMm9Eb2MueG1sUEsFBgAAAAAG&#10;AAYAWQEAAL4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5179060</wp:posOffset>
                </wp:positionV>
                <wp:extent cx="6732270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5pt;margin-top:407.8pt;height:0pt;width:530.1pt;z-index:251680768;mso-width-relative:page;mso-height-relative:page;" filled="f" stroked="t" coordsize="21600,21600" o:gfxdata="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S71wnYAAAACgEAAA8AAAAAAAAAAQAgAAAAIgAAAGRycy9kb3ducmV2Lnht&#10;bFBLAQIUABQAAAAIAIdO4kC6dvg/+QEAAOQDAAAOAAAAAAAAAAEAIAAAACc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5561965</wp:posOffset>
                </wp:positionV>
                <wp:extent cx="6443345" cy="1234440"/>
                <wp:effectExtent l="0" t="0" r="0" b="0"/>
                <wp:wrapNone/>
                <wp:docPr id="7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内容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pStyle w:val="3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协助销售经理处理业务上相关事务及开发新客户，增加产品销售范围。 </w:t>
                            </w:r>
                          </w:p>
                          <w:p>
                            <w:pPr>
                              <w:pStyle w:val="3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协助制定销售工作计划，了解客户需求，收集市场信息，提出有效的市场运作及销售建议。</w:t>
                            </w:r>
                          </w:p>
                          <w:p>
                            <w:pPr>
                              <w:pStyle w:val="3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协助相关工作人员做好销售合同的签订，协调处理各类销售问题。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.8pt;margin-top:437.95pt;height:97.2pt;width:507.35pt;z-index:251685888;mso-width-relative:page;mso-height-relative:page;" filled="f" stroked="f" coordsize="21600,21600" o:gfxdata="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EMyn2zZAAAADQEAAA8AAAAAAAAAAQAgAAAAIgAAAGRycy9kb3ducmV2Lnht&#10;bFBLAQIUABQAAAAIAIdO4kDLTCICvwEAAGADAAAOAAAAAAAAAAEAIAAAACgBAABkcnMvZTJvRG9j&#10;LnhtbFBLBQYAAAAABgAGAFkBAABZ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内容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pStyle w:val="3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协助销售经理处理业务上相关事务及开发新客户，增加产品销售范围。 </w:t>
                      </w:r>
                    </w:p>
                    <w:p>
                      <w:pPr>
                        <w:pStyle w:val="3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协助制定销售工作计划，了解客户需求，收集市场信息，提出有效的市场运作及销售建议。</w:t>
                      </w:r>
                    </w:p>
                    <w:p>
                      <w:pPr>
                        <w:pStyle w:val="3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协助相关工作人员做好销售合同的签订，协调处理各类销售问题。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5253990</wp:posOffset>
                </wp:positionV>
                <wp:extent cx="7001510" cy="320040"/>
                <wp:effectExtent l="0" t="0" r="0" b="0"/>
                <wp:wrapNone/>
                <wp:docPr id="4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151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有限公司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销售实习生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.8pt;margin-top:413.7pt;height:25.2pt;width:551.3pt;z-index:251684864;mso-width-relative:page;mso-height-relative:page;" filled="f" stroked="f" coordsize="21600,21600" o:gfxdata="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0UoQdkAAAAMAQAADwAAAAAAAAABACAAAAAiAAAAZHJzL2Rvd25yZXYueG1sUEsB&#10;AhQAFAAAAAgAh07iQDbeg3u7AQAAX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有限公司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销售实习生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7129780</wp:posOffset>
                </wp:positionV>
                <wp:extent cx="6808470" cy="777240"/>
                <wp:effectExtent l="0" t="0" r="0" b="0"/>
                <wp:wrapNone/>
                <wp:docPr id="10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847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大学英语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级证书、普通话二级甲等证书、全国计算机二级证书；</w:t>
                            </w:r>
                          </w:p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掌握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技能：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熟练掌握office办公软件，会进行各类数据的统计及文字的处理工作，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有较强的写作功底。英语流利，能看懂英文材料以及用英语对话。有实习工作经验，具有良好的协调与沟通能力。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.8pt;margin-top:561.4pt;height:61.2pt;width:536.1pt;z-index:251691008;mso-width-relative:page;mso-height-relative:page;" filled="f" stroked="f" coordsize="21600,21600" o:gfxdata="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r91ldkAAAAOAQAADwAAAAAAAAABACAAAAAiAAAAZHJzL2Rvd25yZXYueG1sUEsB&#10;AhQAFAAAAAgAh07iQK4nvKG7AQAAY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大学英语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级证书、普通话二级甲等证书、全国计算机二级证书；</w:t>
                      </w:r>
                    </w:p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掌握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技能：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熟练掌握office办公软件，会进行各类数据的统计及文字的处理工作，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有较强的写作功底。英语流利，能看懂英文材料以及用英语对话。有实习工作经验，具有良好的协调与沟通能力。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6743700</wp:posOffset>
                </wp:positionV>
                <wp:extent cx="2628265" cy="3251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个人技能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Expertise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531pt;height:25.6pt;width:206.95pt;z-index:251689984;mso-width-relative:page;mso-height-relative:page;" filled="f" stroked="f" coordsize="21600,21600" o:gfxdata="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YbimzbAAAADAEAAA8AAAAAAAAAAQAgAAAAIgAA&#10;AGRycy9kb3ducmV2LnhtbFBLAQIUABQAAAAIAIdO4kAzAWgs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个人技能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Expertise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6781800</wp:posOffset>
                </wp:positionV>
                <wp:extent cx="238760" cy="304165"/>
                <wp:effectExtent l="0" t="0" r="635" b="8890"/>
                <wp:wrapNone/>
                <wp:docPr id="18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534pt;height:23.95pt;width:18.8pt;rotation:5898240f;z-index:251687936;v-text-anchor:middle;mso-width-relative:page;mso-height-relative:page;" fillcolor="#F2F2F2 [3052]" filled="t" stroked="f" coordsize="21600,21600" o:gfxdata="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j&#10;dXIX2QAAAAsBAAAPAAAAAAAAAAEAIAAAACIAAABkcnMvZG93bnJldi54bWxQSwECFAAUAAAACACH&#10;TuJA8/ob6yMCAAAVBAAADgAAAAAAAAABACAAAAAoAQAAZHJzL2Uyb0RvYy54bWxQSwUGAAAAAAYA&#10;BgBZAQAAvQ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7045960</wp:posOffset>
                </wp:positionV>
                <wp:extent cx="6732270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5pt;margin-top:554.8pt;height:0pt;width:530.1pt;z-index:251686912;mso-width-relative:page;mso-height-relative:page;" filled="f" stroked="t" coordsize="21600,21600" o:gfxdata="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FXAPLvXAAAADAEAAA8AAAAAAAAAAQAgAAAAIgAAAGRycy9kb3ducmV2Lnht&#10;bFBLAQIUABQAAAAIAIdO4kB6IJ3m+gEAAOQDAAAOAAAAAAAAAAEAIAAAACY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8359775</wp:posOffset>
                </wp:positionV>
                <wp:extent cx="673227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5pt;margin-top:658.25pt;height:0pt;width:530.1pt;z-index:251692032;mso-width-relative:page;mso-height-relative:page;" filled="f" stroked="t" coordsize="21600,21600" o:gfxdata="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yNv/fXAAAADAEAAA8AAAAAAAAAAQAgAAAAIgAAAGRycy9kb3ducmV2Lnht&#10;bFBLAQIUABQAAAAIAIdO4kAFEJEY+gEAAOQDAAAOAAAAAAAAAAEAIAAAACY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8057515</wp:posOffset>
                </wp:positionV>
                <wp:extent cx="2628265" cy="32512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自我评价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Evaluate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634.45pt;height:25.6pt;width:206.95pt;z-index:251695104;mso-width-relative:page;mso-height-relative:page;" filled="f" stroked="f" coordsize="21600,21600" o:gfxdata="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Y+0WA3AAAAAwBAAAPAAAAAAAAAAEAIAAAACIA&#10;AABkcnMvZG93bnJldi54bWxQSwECFAAUAAAACACHTuJAyaT2uz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自我评价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Evaluate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8095615</wp:posOffset>
                </wp:positionV>
                <wp:extent cx="238760" cy="304165"/>
                <wp:effectExtent l="0" t="0" r="635" b="8890"/>
                <wp:wrapNone/>
                <wp:docPr id="15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637.45pt;height:23.95pt;width:18.8pt;rotation:5898240f;z-index:251693056;v-text-anchor:middle;mso-width-relative:page;mso-height-relative:page;" fillcolor="#F2F2F2 [3052]" filled="t" stroked="f" coordsize="21600,21600" o:gfxdata="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UYxsD9oAAAALAQAADwAAAAAAAAABACAAAAAiAAAAZHJzL2Rvd25yZXYueG1sUEsBAhQAFAAAAAgA&#10;h07iQD4dxbYjAgAAFQQAAA4AAAAAAAAAAQAgAAAAKQEAAGRycy9lMm9Eb2MueG1sUEsFBgAAAAAG&#10;AAYAWQEAAL4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-462280</wp:posOffset>
                </wp:positionH>
                <wp:positionV relativeFrom="paragraph">
                  <wp:posOffset>-483235</wp:posOffset>
                </wp:positionV>
                <wp:extent cx="7604760" cy="371475"/>
                <wp:effectExtent l="0" t="0" r="15240" b="95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0140" y="663575"/>
                          <a:ext cx="760476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6.4pt;margin-top:-38.05pt;height:29.25pt;width:598.8pt;z-index:251659264;v-text-anchor:middle;mso-width-relative:page;mso-height-relative:page;" fillcolor="#F2F2F2 [3052]" filled="t" stroked="f" coordsize="21600,21600" o:gfxdata="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M8hGhPcAAAA&#10;DAEAAA8AAAAAAAAAAQAgAAAAIgAAAGRycy9kb3ducmV2LnhtbFBLAQIUABQAAAAIAIdO4kBoxOZU&#10;iwIAAAMFAAAOAAAAAAAAAAEAIAAAACsBAABkcnMvZTJvRG9jLnhtbFBLBQYAAAAABgAGAFkBAAAo&#10;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6F052713-3B24-450A-92BA-16D5EE11E55B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90AB84B8-038A-4881-B883-5086DC30E0FF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26642973-5F66-4EA1-9326-DB0A2B3B63CB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AD57FACE-8707-410D-93C5-46FE3ACA958E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A1675788-FCE5-4677-A4A8-046F0D495B78}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6" w:fontKey="{2FBDBD4B-5996-4BAE-9D90-146E0C0B644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097548"/>
    <w:multiLevelType w:val="singleLevel"/>
    <w:tmpl w:val="AD0975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686827"/>
    <w:rsid w:val="231B2192"/>
    <w:rsid w:val="4D4A7330"/>
    <w:rsid w:val="7E68682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5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abebb47f-4bb3-40d2-8ab9-9b3b7097b1f6\&#32771;&#30740;&#22797;&#35797;&#38754;&#35797;&#21333;&#39029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考研复试面试单页简历.docx</Template>
  <Pages>1</Pages>
  <Words>21</Words>
  <Characters>27</Characters>
  <Lines>0</Lines>
  <Paragraphs>0</Paragraphs>
  <TotalTime>10</TotalTime>
  <ScaleCrop>false</ScaleCrop>
  <LinksUpToDate>false</LinksUpToDate>
  <CharactersWithSpaces>27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2022-01-23T01:27:00Z</dcterms:created>
  <dc:creator>童话里的艾菲尔</dc:creator>
  <cp:lastModifiedBy>童话里的艾菲尔</cp:lastModifiedBy>
  <dcterms:modified xsi:type="dcterms:W3CDTF">2022-01-23T01:34:17Z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UUID">
    <vt:lpwstr>v1.0_mb_czXMPz8pClEvLzSB5Km4qA==</vt:lpwstr>
  </property>
  <property fmtid="{D5CDD505-2E9C-101B-9397-08002B2CF9AE}" pid="4" name="ICV">
    <vt:lpwstr>CFB8FAE6899947DC930B604ACD44D973</vt:lpwstr>
  </property>
</Properties>
</file>