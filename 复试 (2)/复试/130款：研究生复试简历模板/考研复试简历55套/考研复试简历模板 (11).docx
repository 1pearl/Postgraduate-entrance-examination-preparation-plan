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812" w:tblpY="3993"/>
        <w:tblOverlap w:val="never"/>
        <w:tblW w:w="104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9"/>
        <w:gridCol w:w="1749"/>
        <w:gridCol w:w="1749"/>
        <w:gridCol w:w="1749"/>
        <w:gridCol w:w="1750"/>
        <w:gridCol w:w="1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5" w:hRule="atLeast"/>
        </w:trPr>
        <w:tc>
          <w:tcPr>
            <w:tcW w:w="1749" w:type="dxa"/>
            <w:vMerge w:val="restart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bookmarkStart w:id="0" w:name="_GoBack"/>
            <w:bookmarkEnd w:id="0"/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初试成绩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英语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政治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专业1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专业2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3" w:hRule="atLeast"/>
        </w:trPr>
        <w:tc>
          <w:tcPr>
            <w:tcW w:w="1749" w:type="dxa"/>
            <w:vMerge w:val="continue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360</w:t>
            </w:r>
          </w:p>
        </w:tc>
      </w:tr>
    </w:tbl>
    <w:p>
      <w:pPr>
        <w:widowControl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92710</wp:posOffset>
                </wp:positionH>
                <wp:positionV relativeFrom="paragraph">
                  <wp:posOffset>215265</wp:posOffset>
                </wp:positionV>
                <wp:extent cx="7327900" cy="771525"/>
                <wp:effectExtent l="0" t="0" r="6350" b="952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41910" y="10795"/>
                          <a:ext cx="7327900" cy="7715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3pt;margin-top:16.95pt;height:60.75pt;width:577pt;z-index:251660288;v-text-anchor:middle;mso-width-relative:page;mso-height-relative:page;" fillcolor="#506E94 [3209]" filled="t" stroked="f" coordsize="21600,21600" o:gfxdata="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ExGAd1wAAAAoBAAAPAAAAAAAAAAEAIAAA&#10;ACIAAABkcnMvZG93bnJldi54bWxQSwECFAAUAAAACACHTuJAM3gMCX8CAADhBAAADgAAAAAAAAAB&#10;ACAAAAAmAQAAZHJzL2Uyb0RvYy54bWxQSwUGAAAAAAYABgBZAQAAFw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982980</wp:posOffset>
                </wp:positionV>
                <wp:extent cx="102870" cy="102870"/>
                <wp:effectExtent l="0" t="0" r="11430" b="11430"/>
                <wp:wrapNone/>
                <wp:docPr id="38" name="直角三角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2870" cy="10287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7.15pt;margin-top:77.4pt;height:8.1pt;width:8.1pt;rotation:11796480f;z-index:251706368;v-text-anchor:middle;mso-width-relative:page;mso-height-relative:page;" fillcolor="#222221 [1615]" filled="t" stroked="f" coordsize="21600,21600" o:gfxdata="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ahB4k2QAA&#10;AAkBAAAPAAAAAAAAAAEAIAAAACIAAABkcnMvZG93bnJldi54bWxQSwECFAAUAAAACACHTuJAQX/z&#10;u48CAAAMBQAADgAAAAAAAAABACAAAAAoAQAAZHJzL2Uyb0RvYy54bWxQSwUGAAAAAAYABgBZAQAA&#10;KQ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-424815</wp:posOffset>
                </wp:positionH>
                <wp:positionV relativeFrom="paragraph">
                  <wp:posOffset>-635</wp:posOffset>
                </wp:positionV>
                <wp:extent cx="619125" cy="10706100"/>
                <wp:effectExtent l="0" t="0" r="9525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440055" y="46355"/>
                          <a:ext cx="619125" cy="10706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innerShdw blurRad="63500" dist="12700">
                            <a:schemeClr val="bg1">
                              <a:lumMod val="50000"/>
                              <a:alpha val="40000"/>
                            </a:scheme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3.45pt;margin-top:-0.05pt;height:843pt;width:48.75pt;z-index:251659264;v-text-anchor:middle;mso-width-relative:page;mso-height-relative:page;" fillcolor="#F2F2F2 [3052]" filled="t" stroked="f" coordsize="21600,21600" o:gfxdata="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KzT4aNoAAAAJAQAA&#10;DwAAAAAAAAABACAAAAAiAAAAZHJzL2Rvd25yZXYueG1sUEsBAhQAFAAAAAgAh07iQJy58MvCAgAA&#10;nAUAAA4AAAAAAAAAAQAgAAAAKQEAAGRycy9lMm9Eb2MueG1sUEsFBgAAAAAGAAYAWQEAAF0GAAAA&#10;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5810885</wp:posOffset>
            </wp:positionH>
            <wp:positionV relativeFrom="paragraph">
              <wp:posOffset>387985</wp:posOffset>
            </wp:positionV>
            <wp:extent cx="1143000" cy="1600200"/>
            <wp:effectExtent l="19050" t="19050" r="19050" b="19050"/>
            <wp:wrapNone/>
            <wp:docPr id="5" name="图片 5" descr="06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6-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0020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8816975</wp:posOffset>
                </wp:positionV>
                <wp:extent cx="76200" cy="76200"/>
                <wp:effectExtent l="0" t="0" r="0" b="0"/>
                <wp:wrapNone/>
                <wp:docPr id="37" name="直角三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694.25pt;height:6pt;width:6pt;rotation:11796480f;z-index:251705344;v-text-anchor:middle;mso-width-relative:page;mso-height-relative:page;" fillcolor="#222221 [1615]" filled="t" stroked="f" coordsize="21600,21600" o:gfxdata="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bIn89toAAAAL&#10;AQAADwAAAAAAAAABACAAAAAiAAAAZHJzL2Rvd25yZXYueG1sUEsBAhQAFAAAAAgAh07iQJwAUYaM&#10;AgAACgUAAA4AAAAAAAAAAQAgAAAAKQEAAGRycy9lMm9Eb2MueG1sUEsFBgAAAAAGAAYAWQEAACcG&#10;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7510780</wp:posOffset>
                </wp:positionV>
                <wp:extent cx="76200" cy="76200"/>
                <wp:effectExtent l="0" t="0" r="0" b="0"/>
                <wp:wrapNone/>
                <wp:docPr id="36" name="直角三角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591.4pt;height:6pt;width:6pt;rotation:11796480f;z-index:251704320;v-text-anchor:middle;mso-width-relative:page;mso-height-relative:page;" fillcolor="#222221 [1615]" filled="t" stroked="f" coordsize="21600,21600" o:gfxdata="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IEZnvtgAAAALAQAA&#10;DwAAAAAAAAABACAAAAAiAAAAZHJzL2Rvd25yZXYueG1sUEsBAhQAFAAAAAgAh07iQBiNWdaLAgAA&#10;CgUAAA4AAAAAAAAAAQAgAAAAJw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5639435</wp:posOffset>
                </wp:positionV>
                <wp:extent cx="76200" cy="76200"/>
                <wp:effectExtent l="0" t="0" r="0" b="0"/>
                <wp:wrapNone/>
                <wp:docPr id="33" name="直角三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444.05pt;height:6pt;width:6pt;rotation:11796480f;z-index:251703296;v-text-anchor:middle;mso-width-relative:page;mso-height-relative:page;" fillcolor="#222221 [1615]" filled="t" stroked="f" coordsize="21600,21600" o:gfxdata="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TgQrwNgAAAAJAQAA&#10;DwAAAAAAAAABACAAAAAiAAAAZHJzL2Rvd25yZXYueG1sUEsBAhQAFAAAAAgAh07iQM0wAh2LAgAA&#10;CgUAAA4AAAAAAAAAAQAgAAAAJwEAAGRycy9lMm9Eb2MueG1sUEsFBgAAAAAGAAYAWQEAACQG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4066540</wp:posOffset>
                </wp:positionV>
                <wp:extent cx="76200" cy="76200"/>
                <wp:effectExtent l="0" t="0" r="0" b="0"/>
                <wp:wrapNone/>
                <wp:docPr id="28" name="直角三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320.2pt;height:6pt;width:6pt;rotation:11796480f;z-index:251702272;v-text-anchor:middle;mso-width-relative:page;mso-height-relative:page;" fillcolor="#222221 [1615]" filled="t" stroked="f" coordsize="21600,21600" o:gfxdata="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IAuHZ3ZAAAACQEA&#10;AA8AAAAAAAAAAQAgAAAAIgAAAGRycy9kb3ducmV2LnhtbFBLAQIUABQAAAAIAIdO4kAWj0nqiwIA&#10;AAoFAAAOAAAAAAAAAAEAIAAAACgBAABkcnMvZTJvRG9jLnhtbFBLBQYAAAAABgAGAFkBAAAlBgAA&#10;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2432685</wp:posOffset>
                </wp:positionV>
                <wp:extent cx="76200" cy="76200"/>
                <wp:effectExtent l="0" t="0" r="0" b="0"/>
                <wp:wrapNone/>
                <wp:docPr id="19" name="直角三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89535" y="2517140"/>
                          <a:ext cx="76200" cy="76200"/>
                        </a:xfrm>
                        <a:prstGeom prst="rtTriangl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9.45pt;margin-top:191.55pt;height:6pt;width:6pt;rotation:11796480f;z-index:251701248;v-text-anchor:middle;mso-width-relative:page;mso-height-relative:page;" fillcolor="#222221 [1615]" filled="t" stroked="f" coordsize="21600,21600" o:gfxdata="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FdoHYraAAAACQEAAA8AAAAAAAAAAQAgAAAAIgAAAGRycy9kb3ducmV2LnhtbFBLAQIUABQA&#10;AAAIAIdO4kBgkSccmQIAABQFAAAOAAAAAAAAAAEAIAAAACkBAABkcnMvZTJvRG9jLnhtbFBLBQYA&#10;AAAABgAGAFkBAAA0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8367395</wp:posOffset>
                </wp:positionV>
                <wp:extent cx="238760" cy="675005"/>
                <wp:effectExtent l="0" t="0" r="10795" b="8890"/>
                <wp:wrapNone/>
                <wp:docPr id="22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658.85pt;height:53.15pt;width:18.8pt;rotation:5898240f;z-index:251693056;v-text-anchor:middle;mso-width-relative:page;mso-height-relative:page;" fillcolor="#506E94 [3209]" filled="t" stroked="f" coordsize="213511,689245" o:gfxdata="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1976120</wp:posOffset>
                </wp:positionV>
                <wp:extent cx="238760" cy="675005"/>
                <wp:effectExtent l="0" t="0" r="10795" b="8890"/>
                <wp:wrapNone/>
                <wp:docPr id="273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155.6pt;height:53.15pt;width:18.8pt;rotation:5898240f;z-index:251664384;v-text-anchor:middle;mso-width-relative:page;mso-height-relative:page;" fillcolor="#506E94 [3209]" filled="t" stroked="f" coordsize="213511,689245" o:gfxdata="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5186680</wp:posOffset>
                </wp:positionV>
                <wp:extent cx="238760" cy="675005"/>
                <wp:effectExtent l="0" t="0" r="10795" b="8890"/>
                <wp:wrapNone/>
                <wp:docPr id="11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408.4pt;height:53.15pt;width:18.8pt;rotation:5898240f;z-index:251681792;v-text-anchor:middle;mso-width-relative:page;mso-height-relative:page;" fillcolor="#506E94 [3209]" filled="t" stroked="f" coordsize="213511,689245" o:gfxdata="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0fnjsdkAAAAJAQAADwAAAAAAAAABACAAAAAiAAAAZHJzL2Rvd25yZXYueG1sUEsBAhQAFAAA&#10;AAgAh07iQLBCiHR9AwAA7QoAAA4AAAAAAAAAAQAgAAAAKAEAAGRycy9lMm9Eb2MueG1sUEsFBgAA&#10;AAAGAAYAWQEAABcHAAAAAA=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7053580</wp:posOffset>
                </wp:positionV>
                <wp:extent cx="238760" cy="675005"/>
                <wp:effectExtent l="0" t="0" r="10795" b="8890"/>
                <wp:wrapNone/>
                <wp:docPr id="16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555.4pt;height:53.15pt;width:18.8pt;rotation:5898240f;z-index:251687936;v-text-anchor:middle;mso-width-relative:page;mso-height-relative:page;" fillcolor="#506E94 [3209]" filled="t" stroked="f" coordsize="213511,689245" o:gfxdata="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ChWbZ7YAAAACwEAAA8AAAAAAAAAAQAgAAAAIgAAAGRycy9kb3ducmV2LnhtbFBLAQIUABQA&#10;AAAIAIdO4kCtwwJSfwMAAO0KAAAOAAAAAAAAAAEAIAAAACcBAABkcnMvZTJvRG9jLnhtbFBLBQYA&#10;AAAABgAGAFkBAAAYBwAAAAA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3612515</wp:posOffset>
                </wp:positionV>
                <wp:extent cx="238760" cy="675005"/>
                <wp:effectExtent l="0" t="0" r="10795" b="8890"/>
                <wp:wrapNone/>
                <wp:docPr id="8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67500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26.65pt;margin-top:284.45pt;height:53.15pt;width:18.8pt;rotation:5898240f;z-index:251668480;v-text-anchor:middle;mso-width-relative:page;mso-height-relative:page;" fillcolor="#506E94 [3209]" filled="t" stroked="f" coordsize="213511,689245" o:gfxdata="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CPNkmtkAAAAJAQAADwAAAAAAAAABACAAAAAiAAAAZHJzL2Rvd25yZXYueG1sUEsBAhQAFAAA&#10;AAgAh07iQLUcY3V9AwAA7AoAAA4AAAAAAAAAAQAgAAAAKAEAAGRycy9lMm9Eb2MueG1sUEsFBgAA&#10;AAAGAAYAWQEAABcHAAAAAA==&#10;" path="m0,303925l0,60785,213510,0,213510,216448,213511,216448,213511,689245,1,689245,1,303925xe">
                <v:path o:connectlocs="0,297645;0,59529;238758,0;238758,211976;238760,211976;238760,675005;1,675005;1,297645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8868410</wp:posOffset>
                </wp:positionV>
                <wp:extent cx="6767830" cy="1461135"/>
                <wp:effectExtent l="0" t="0" r="0" b="0"/>
                <wp:wrapNone/>
                <wp:docPr id="3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830" cy="14611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通过在校期间的学习，培养了我良好道德修养和专业素养，让我掌握了专业相关的知识和技能；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在某某公司的实习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学习认真努力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会处理人际关系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，具有良好的团队合作精神。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698.3pt;height:115.05pt;width:532.9pt;z-index:251695104;mso-width-relative:page;mso-height-relative:page;" filled="f" stroked="f" coordsize="21600,21600" o:gfxdata="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RrdvZAAAADQEAAA8AAAAAAAAAAQAgAAAAIgAAAGRycy9kb3ducmV2LnhtbFBL&#10;AQIUABQAAAAIAIdO4kBn7zQ6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通过在校期间的学习，培养了我良好道德修养和专业素养，让我掌握了专业相关的知识和技能；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在某某公司的实习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学习认真努力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会处理人际关系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，具有良好的团队合作精神。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866140</wp:posOffset>
                </wp:positionH>
                <wp:positionV relativeFrom="paragraph">
                  <wp:posOffset>1107440</wp:posOffset>
                </wp:positionV>
                <wp:extent cx="4467860" cy="725805"/>
                <wp:effectExtent l="0" t="0" r="0" b="0"/>
                <wp:wrapNone/>
                <wp:docPr id="23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1995-08-01 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6"/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68.2pt;margin-top:87.2pt;height:57.15pt;width:351.8pt;z-index:251661312;mso-width-relative:page;mso-height-relative:page;" filled="f" stroked="f" coordsize="21600,21600" o:gfxdata="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7YW4a2gAAAAsBAAAPAAAAAAAAAAEAIAAA&#10;ACIAAABkcnMvZG93bnJldi54bWxQSwECFAAUAAAACACHTuJAWZL8OUMCAAB1BAAADgAAAAAAAAAB&#10;ACAAAAAp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1995-08-01 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6"/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1624965</wp:posOffset>
                </wp:positionV>
                <wp:extent cx="182880" cy="130810"/>
                <wp:effectExtent l="0" t="0" r="7620" b="2540"/>
                <wp:wrapNone/>
                <wp:docPr id="47" name="iconfont-11442-5354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0810"/>
                        </a:xfrm>
                        <a:custGeom>
                          <a:avLst/>
                          <a:gdLst>
                            <a:gd name="T0" fmla="*/ 12768 w 12800"/>
                            <a:gd name="T1" fmla="*/ 0 h 9128"/>
                            <a:gd name="T2" fmla="*/ 6408 w 12800"/>
                            <a:gd name="T3" fmla="*/ 5349 h 9128"/>
                            <a:gd name="T4" fmla="*/ 49 w 12800"/>
                            <a:gd name="T5" fmla="*/ 0 h 9128"/>
                            <a:gd name="T6" fmla="*/ 12768 w 12800"/>
                            <a:gd name="T7" fmla="*/ 0 h 9128"/>
                            <a:gd name="T8" fmla="*/ 0 w 12800"/>
                            <a:gd name="T9" fmla="*/ 457 h 9128"/>
                            <a:gd name="T10" fmla="*/ 4249 w 12800"/>
                            <a:gd name="T11" fmla="*/ 4055 h 9128"/>
                            <a:gd name="T12" fmla="*/ 0 w 12800"/>
                            <a:gd name="T13" fmla="*/ 9123 h 9128"/>
                            <a:gd name="T14" fmla="*/ 0 w 12800"/>
                            <a:gd name="T15" fmla="*/ 457 h 9128"/>
                            <a:gd name="T16" fmla="*/ 492 w 12800"/>
                            <a:gd name="T17" fmla="*/ 9128 h 9128"/>
                            <a:gd name="T18" fmla="*/ 4544 w 12800"/>
                            <a:gd name="T19" fmla="*/ 4344 h 9128"/>
                            <a:gd name="T20" fmla="*/ 6407 w 12800"/>
                            <a:gd name="T21" fmla="*/ 5874 h 9128"/>
                            <a:gd name="T22" fmla="*/ 8273 w 12800"/>
                            <a:gd name="T23" fmla="*/ 4296 h 9128"/>
                            <a:gd name="T24" fmla="*/ 12325 w 12800"/>
                            <a:gd name="T25" fmla="*/ 9128 h 9128"/>
                            <a:gd name="T26" fmla="*/ 492 w 12800"/>
                            <a:gd name="T27" fmla="*/ 9128 h 9128"/>
                            <a:gd name="T28" fmla="*/ 12800 w 12800"/>
                            <a:gd name="T29" fmla="*/ 9123 h 9128"/>
                            <a:gd name="T30" fmla="*/ 8552 w 12800"/>
                            <a:gd name="T31" fmla="*/ 4055 h 9128"/>
                            <a:gd name="T32" fmla="*/ 12800 w 12800"/>
                            <a:gd name="T33" fmla="*/ 457 h 9128"/>
                            <a:gd name="T34" fmla="*/ 12800 w 12800"/>
                            <a:gd name="T35" fmla="*/ 9123 h 9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2800" h="9128">
                              <a:moveTo>
                                <a:pt x="12768" y="0"/>
                              </a:moveTo>
                              <a:lnTo>
                                <a:pt x="6408" y="5349"/>
                              </a:lnTo>
                              <a:lnTo>
                                <a:pt x="49" y="0"/>
                              </a:lnTo>
                              <a:lnTo>
                                <a:pt x="12768" y="0"/>
                              </a:lnTo>
                              <a:close/>
                              <a:moveTo>
                                <a:pt x="0" y="457"/>
                              </a:moveTo>
                              <a:lnTo>
                                <a:pt x="4249" y="4055"/>
                              </a:lnTo>
                              <a:lnTo>
                                <a:pt x="0" y="9123"/>
                              </a:lnTo>
                              <a:lnTo>
                                <a:pt x="0" y="457"/>
                              </a:lnTo>
                              <a:close/>
                              <a:moveTo>
                                <a:pt x="492" y="9128"/>
                              </a:moveTo>
                              <a:lnTo>
                                <a:pt x="4544" y="4344"/>
                              </a:lnTo>
                              <a:lnTo>
                                <a:pt x="6407" y="5874"/>
                              </a:lnTo>
                              <a:lnTo>
                                <a:pt x="8273" y="4296"/>
                              </a:lnTo>
                              <a:lnTo>
                                <a:pt x="12325" y="9128"/>
                              </a:lnTo>
                              <a:lnTo>
                                <a:pt x="492" y="9128"/>
                              </a:lnTo>
                              <a:close/>
                              <a:moveTo>
                                <a:pt x="12800" y="9123"/>
                              </a:moveTo>
                              <a:lnTo>
                                <a:pt x="8552" y="4055"/>
                              </a:lnTo>
                              <a:lnTo>
                                <a:pt x="12800" y="457"/>
                              </a:lnTo>
                              <a:lnTo>
                                <a:pt x="12800" y="912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442-5354204" o:spid="_x0000_s1026" o:spt="100" style="position:absolute;left:0pt;margin-left:230.1pt;margin-top:127.95pt;height:10.3pt;width:14.4pt;z-index:251674624;v-text-anchor:middle;mso-width-relative:page;mso-height-relative:page;" fillcolor="#506E94 [3209]" filled="t" stroked="f" coordsize="12800,9128" o:gfxdata="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B4XHHs2AAAAAsBAAAPAAAAAAAAAAEAIAAAACIAAABkcnMvZG93bnJldi54bWxQ&#10;SwECFAAUAAAACACHTuJAAvB18GoEAABIEAAADgAAAAAAAAABACAAAAAnAQAAZHJzL2Uyb0RvYy54&#10;bWxQSwUGAAAAAAYABgBZAQAAAwgAAAAA&#10;" path="m12768,0l6408,5349,49,0,12768,0xm0,457l4249,4055,0,9123,0,457xm492,9128l4544,4344,6407,5874,8273,4296,12325,9128,492,9128xm12800,9123l8552,4055,12800,457,12800,9123xe">
                <v:path o:connectlocs="182422,0;91554,76654;700,0;182422,0;0,6549;60707,58110;0,130738;0,6549;7029,130810;64922,62252;91540,84178;118200,61564;176093,130810;7029,130810;182880,130738;122186,58110;182880,6549;182880,130738" o:connectangles="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647065</wp:posOffset>
                </wp:positionH>
                <wp:positionV relativeFrom="paragraph">
                  <wp:posOffset>1610360</wp:posOffset>
                </wp:positionV>
                <wp:extent cx="195580" cy="153035"/>
                <wp:effectExtent l="0" t="0" r="13970" b="18415"/>
                <wp:wrapNone/>
                <wp:docPr id="56" name="mortarboard_229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53035"/>
                        </a:xfrm>
                        <a:custGeom>
                          <a:avLst/>
                          <a:gdLst>
                            <a:gd name="connsiteX0" fmla="*/ 110880 w 607596"/>
                            <a:gd name="connsiteY0" fmla="*/ 307122 h 474702"/>
                            <a:gd name="connsiteX1" fmla="*/ 117999 w 607596"/>
                            <a:gd name="connsiteY1" fmla="*/ 307388 h 474702"/>
                            <a:gd name="connsiteX2" fmla="*/ 270804 w 607596"/>
                            <a:gd name="connsiteY2" fmla="*/ 405224 h 474702"/>
                            <a:gd name="connsiteX3" fmla="*/ 316102 w 607596"/>
                            <a:gd name="connsiteY3" fmla="*/ 405224 h 474702"/>
                            <a:gd name="connsiteX4" fmla="*/ 468907 w 607596"/>
                            <a:gd name="connsiteY4" fmla="*/ 307388 h 474702"/>
                            <a:gd name="connsiteX5" fmla="*/ 479675 w 607596"/>
                            <a:gd name="connsiteY5" fmla="*/ 313253 h 474702"/>
                            <a:gd name="connsiteX6" fmla="*/ 479675 w 607596"/>
                            <a:gd name="connsiteY6" fmla="*/ 404691 h 474702"/>
                            <a:gd name="connsiteX7" fmla="*/ 107231 w 607596"/>
                            <a:gd name="connsiteY7" fmla="*/ 404691 h 474702"/>
                            <a:gd name="connsiteX8" fmla="*/ 107231 w 607596"/>
                            <a:gd name="connsiteY8" fmla="*/ 313253 h 474702"/>
                            <a:gd name="connsiteX9" fmla="*/ 110880 w 607596"/>
                            <a:gd name="connsiteY9" fmla="*/ 307122 h 474702"/>
                            <a:gd name="connsiteX10" fmla="*/ 282138 w 607596"/>
                            <a:gd name="connsiteY10" fmla="*/ 3333 h 474702"/>
                            <a:gd name="connsiteX11" fmla="*/ 304744 w 607596"/>
                            <a:gd name="connsiteY11" fmla="*/ 3333 h 474702"/>
                            <a:gd name="connsiteX12" fmla="*/ 577358 w 607596"/>
                            <a:gd name="connsiteY12" fmla="*/ 177884 h 474702"/>
                            <a:gd name="connsiteX13" fmla="*/ 586971 w 607596"/>
                            <a:gd name="connsiteY13" fmla="*/ 195482 h 474702"/>
                            <a:gd name="connsiteX14" fmla="*/ 586971 w 607596"/>
                            <a:gd name="connsiteY14" fmla="*/ 356080 h 474702"/>
                            <a:gd name="connsiteX15" fmla="*/ 604593 w 607596"/>
                            <a:gd name="connsiteY15" fmla="*/ 383720 h 474702"/>
                            <a:gd name="connsiteX16" fmla="*/ 604593 w 607596"/>
                            <a:gd name="connsiteY16" fmla="*/ 404339 h 474702"/>
                            <a:gd name="connsiteX17" fmla="*/ 582253 w 607596"/>
                            <a:gd name="connsiteY17" fmla="*/ 439445 h 474702"/>
                            <a:gd name="connsiteX18" fmla="*/ 549768 w 607596"/>
                            <a:gd name="connsiteY18" fmla="*/ 439445 h 474702"/>
                            <a:gd name="connsiteX19" fmla="*/ 527428 w 607596"/>
                            <a:gd name="connsiteY19" fmla="*/ 404339 h 474702"/>
                            <a:gd name="connsiteX20" fmla="*/ 527428 w 607596"/>
                            <a:gd name="connsiteY20" fmla="*/ 383720 h 474702"/>
                            <a:gd name="connsiteX21" fmla="*/ 545050 w 607596"/>
                            <a:gd name="connsiteY21" fmla="*/ 356080 h 474702"/>
                            <a:gd name="connsiteX22" fmla="*/ 545050 w 607596"/>
                            <a:gd name="connsiteY22" fmla="*/ 233698 h 474702"/>
                            <a:gd name="connsiteX23" fmla="*/ 304744 w 607596"/>
                            <a:gd name="connsiteY23" fmla="*/ 387630 h 474702"/>
                            <a:gd name="connsiteX24" fmla="*/ 282138 w 607596"/>
                            <a:gd name="connsiteY24" fmla="*/ 387630 h 474702"/>
                            <a:gd name="connsiteX25" fmla="*/ 9612 w 607596"/>
                            <a:gd name="connsiteY25" fmla="*/ 213079 h 474702"/>
                            <a:gd name="connsiteX26" fmla="*/ 9612 w 607596"/>
                            <a:gd name="connsiteY26" fmla="*/ 177884 h 474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07596" h="474702">
                              <a:moveTo>
                                <a:pt x="110880" y="307122"/>
                              </a:moveTo>
                              <a:cubicBezTo>
                                <a:pt x="112993" y="305966"/>
                                <a:pt x="115686" y="305877"/>
                                <a:pt x="117999" y="307388"/>
                              </a:cubicBezTo>
                              <a:lnTo>
                                <a:pt x="270804" y="405224"/>
                              </a:lnTo>
                              <a:cubicBezTo>
                                <a:pt x="284598" y="414022"/>
                                <a:pt x="302308" y="414022"/>
                                <a:pt x="316102" y="405224"/>
                              </a:cubicBezTo>
                              <a:lnTo>
                                <a:pt x="468907" y="307388"/>
                              </a:lnTo>
                              <a:cubicBezTo>
                                <a:pt x="473534" y="304367"/>
                                <a:pt x="479675" y="307744"/>
                                <a:pt x="479675" y="313253"/>
                              </a:cubicBezTo>
                              <a:lnTo>
                                <a:pt x="479675" y="404691"/>
                              </a:lnTo>
                              <a:cubicBezTo>
                                <a:pt x="479675" y="498351"/>
                                <a:pt x="107231" y="497729"/>
                                <a:pt x="107231" y="404691"/>
                              </a:cubicBezTo>
                              <a:lnTo>
                                <a:pt x="107231" y="313253"/>
                              </a:lnTo>
                              <a:cubicBezTo>
                                <a:pt x="107231" y="310499"/>
                                <a:pt x="108766" y="308277"/>
                                <a:pt x="110880" y="307122"/>
                              </a:cubicBezTo>
                              <a:close/>
                              <a:moveTo>
                                <a:pt x="282138" y="3333"/>
                              </a:moveTo>
                              <a:cubicBezTo>
                                <a:pt x="289080" y="-1111"/>
                                <a:pt x="297891" y="-1111"/>
                                <a:pt x="304744" y="3333"/>
                              </a:cubicBezTo>
                              <a:lnTo>
                                <a:pt x="577358" y="177884"/>
                              </a:lnTo>
                              <a:cubicBezTo>
                                <a:pt x="583232" y="181617"/>
                                <a:pt x="586971" y="188194"/>
                                <a:pt x="586971" y="195482"/>
                              </a:cubicBezTo>
                              <a:lnTo>
                                <a:pt x="586971" y="356080"/>
                              </a:lnTo>
                              <a:lnTo>
                                <a:pt x="604593" y="383720"/>
                              </a:lnTo>
                              <a:cubicBezTo>
                                <a:pt x="608598" y="390030"/>
                                <a:pt x="608598" y="398029"/>
                                <a:pt x="604593" y="404339"/>
                              </a:cubicBezTo>
                              <a:lnTo>
                                <a:pt x="582253" y="439445"/>
                              </a:lnTo>
                              <a:cubicBezTo>
                                <a:pt x="574688" y="451265"/>
                                <a:pt x="557333" y="451354"/>
                                <a:pt x="549768" y="439445"/>
                              </a:cubicBezTo>
                              <a:lnTo>
                                <a:pt x="527428" y="404339"/>
                              </a:lnTo>
                              <a:cubicBezTo>
                                <a:pt x="523423" y="398029"/>
                                <a:pt x="523423" y="390030"/>
                                <a:pt x="527428" y="383720"/>
                              </a:cubicBezTo>
                              <a:lnTo>
                                <a:pt x="545050" y="356080"/>
                              </a:lnTo>
                              <a:lnTo>
                                <a:pt x="545050" y="233698"/>
                              </a:lnTo>
                              <a:lnTo>
                                <a:pt x="304744" y="387630"/>
                              </a:lnTo>
                              <a:cubicBezTo>
                                <a:pt x="297891" y="391985"/>
                                <a:pt x="289080" y="391985"/>
                                <a:pt x="282138" y="387630"/>
                              </a:cubicBezTo>
                              <a:lnTo>
                                <a:pt x="9612" y="213079"/>
                              </a:lnTo>
                              <a:cubicBezTo>
                                <a:pt x="-3204" y="204902"/>
                                <a:pt x="-3204" y="186061"/>
                                <a:pt x="9612" y="1778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mortarboard_229345" o:spid="_x0000_s1026" o:spt="100" style="position:absolute;left:0pt;margin-left:50.95pt;margin-top:126.8pt;height:12.05pt;width:15.4pt;z-index:251673600;v-text-anchor:middle;mso-width-relative:page;mso-height-relative:page;" fillcolor="#506E94 [3209]" filled="t" stroked="f" coordsize="607596,474702" o:gfxdata="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" path="m110880,307122c112993,305966,115686,305877,117999,307388l270804,405224c284598,414022,302308,414022,316102,405224l468907,307388c473534,304367,479675,307744,479675,313253l479675,404691c479675,498351,107231,497729,107231,404691l107231,313253c107231,310499,108766,308277,110880,307122xm282138,3333c289080,-1111,297891,-1111,304744,3333l577358,177884c583232,181617,586971,188194,586971,195482l586971,356080,604593,383720c608598,390030,608598,398029,604593,404339l582253,439445c574688,451265,557333,451354,549768,439445l527428,404339c523423,398029,523423,390030,527428,383720l545050,356080,545050,233698,304744,387630c297891,391985,289080,391985,282138,387630l9612,213079c-3204,204902,-3204,186061,9612,177884xe">
                <v:path o:connectlocs="35691,99010;37982,99096;87169,130636;101750,130636;150937,99096;154403,100986;154403,130464;34516,130464;34516,100986;35691,99010;90817,1074;98094,1074;185846,57346;188940,63019;188940,114793;194613,123704;194613,130351;187422,141668;176965,141668;169774,130351;169774,123704;175446,114793;175446,75339;98094,124964;90817,124964;3094,68692;3094,57346" o:connectangles="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655955</wp:posOffset>
                </wp:positionH>
                <wp:positionV relativeFrom="paragraph">
                  <wp:posOffset>1209040</wp:posOffset>
                </wp:positionV>
                <wp:extent cx="172085" cy="172085"/>
                <wp:effectExtent l="0" t="0" r="18415" b="18415"/>
                <wp:wrapNone/>
                <wp:docPr id="29" name="calendar_320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72085"/>
                        </a:xfrm>
                        <a:custGeom>
                          <a:avLst/>
                          <a:gdLst>
                            <a:gd name="connsiteX0" fmla="*/ 455712 w 607639"/>
                            <a:gd name="connsiteY0" fmla="*/ 429814 h 606722"/>
                            <a:gd name="connsiteX1" fmla="*/ 480975 w 607639"/>
                            <a:gd name="connsiteY1" fmla="*/ 455041 h 606722"/>
                            <a:gd name="connsiteX2" fmla="*/ 455712 w 607639"/>
                            <a:gd name="connsiteY2" fmla="*/ 480268 h 606722"/>
                            <a:gd name="connsiteX3" fmla="*/ 430449 w 607639"/>
                            <a:gd name="connsiteY3" fmla="*/ 455041 h 606722"/>
                            <a:gd name="connsiteX4" fmla="*/ 455712 w 607639"/>
                            <a:gd name="connsiteY4" fmla="*/ 429814 h 606722"/>
                            <a:gd name="connsiteX5" fmla="*/ 303775 w 607639"/>
                            <a:gd name="connsiteY5" fmla="*/ 404448 h 606722"/>
                            <a:gd name="connsiteX6" fmla="*/ 253131 w 607639"/>
                            <a:gd name="connsiteY6" fmla="*/ 455017 h 606722"/>
                            <a:gd name="connsiteX7" fmla="*/ 303775 w 607639"/>
                            <a:gd name="connsiteY7" fmla="*/ 505585 h 606722"/>
                            <a:gd name="connsiteX8" fmla="*/ 354419 w 607639"/>
                            <a:gd name="connsiteY8" fmla="*/ 455017 h 606722"/>
                            <a:gd name="connsiteX9" fmla="*/ 303775 w 607639"/>
                            <a:gd name="connsiteY9" fmla="*/ 404448 h 606722"/>
                            <a:gd name="connsiteX10" fmla="*/ 151932 w 607639"/>
                            <a:gd name="connsiteY10" fmla="*/ 404448 h 606722"/>
                            <a:gd name="connsiteX11" fmla="*/ 101288 w 607639"/>
                            <a:gd name="connsiteY11" fmla="*/ 455017 h 606722"/>
                            <a:gd name="connsiteX12" fmla="*/ 151932 w 607639"/>
                            <a:gd name="connsiteY12" fmla="*/ 505585 h 606722"/>
                            <a:gd name="connsiteX13" fmla="*/ 202576 w 607639"/>
                            <a:gd name="connsiteY13" fmla="*/ 455017 h 606722"/>
                            <a:gd name="connsiteX14" fmla="*/ 151932 w 607639"/>
                            <a:gd name="connsiteY14" fmla="*/ 404448 h 606722"/>
                            <a:gd name="connsiteX15" fmla="*/ 455707 w 607639"/>
                            <a:gd name="connsiteY15" fmla="*/ 379208 h 606722"/>
                            <a:gd name="connsiteX16" fmla="*/ 379786 w 607639"/>
                            <a:gd name="connsiteY16" fmla="*/ 455017 h 606722"/>
                            <a:gd name="connsiteX17" fmla="*/ 455707 w 607639"/>
                            <a:gd name="connsiteY17" fmla="*/ 530825 h 606722"/>
                            <a:gd name="connsiteX18" fmla="*/ 531629 w 607639"/>
                            <a:gd name="connsiteY18" fmla="*/ 455017 h 606722"/>
                            <a:gd name="connsiteX19" fmla="*/ 455707 w 607639"/>
                            <a:gd name="connsiteY19" fmla="*/ 379208 h 606722"/>
                            <a:gd name="connsiteX20" fmla="*/ 455707 w 607639"/>
                            <a:gd name="connsiteY20" fmla="*/ 252743 h 606722"/>
                            <a:gd name="connsiteX21" fmla="*/ 405063 w 607639"/>
                            <a:gd name="connsiteY21" fmla="*/ 303311 h 606722"/>
                            <a:gd name="connsiteX22" fmla="*/ 455707 w 607639"/>
                            <a:gd name="connsiteY22" fmla="*/ 353880 h 606722"/>
                            <a:gd name="connsiteX23" fmla="*/ 506351 w 607639"/>
                            <a:gd name="connsiteY23" fmla="*/ 303311 h 606722"/>
                            <a:gd name="connsiteX24" fmla="*/ 455707 w 607639"/>
                            <a:gd name="connsiteY24" fmla="*/ 252743 h 606722"/>
                            <a:gd name="connsiteX25" fmla="*/ 303775 w 607639"/>
                            <a:gd name="connsiteY25" fmla="*/ 252743 h 606722"/>
                            <a:gd name="connsiteX26" fmla="*/ 253131 w 607639"/>
                            <a:gd name="connsiteY26" fmla="*/ 303311 h 606722"/>
                            <a:gd name="connsiteX27" fmla="*/ 303775 w 607639"/>
                            <a:gd name="connsiteY27" fmla="*/ 353880 h 606722"/>
                            <a:gd name="connsiteX28" fmla="*/ 354419 w 607639"/>
                            <a:gd name="connsiteY28" fmla="*/ 303311 h 606722"/>
                            <a:gd name="connsiteX29" fmla="*/ 303775 w 607639"/>
                            <a:gd name="connsiteY29" fmla="*/ 252743 h 606722"/>
                            <a:gd name="connsiteX30" fmla="*/ 151932 w 607639"/>
                            <a:gd name="connsiteY30" fmla="*/ 252743 h 606722"/>
                            <a:gd name="connsiteX31" fmla="*/ 101288 w 607639"/>
                            <a:gd name="connsiteY31" fmla="*/ 303311 h 606722"/>
                            <a:gd name="connsiteX32" fmla="*/ 151932 w 607639"/>
                            <a:gd name="connsiteY32" fmla="*/ 353880 h 606722"/>
                            <a:gd name="connsiteX33" fmla="*/ 202576 w 607639"/>
                            <a:gd name="connsiteY33" fmla="*/ 303311 h 606722"/>
                            <a:gd name="connsiteX34" fmla="*/ 151932 w 607639"/>
                            <a:gd name="connsiteY34" fmla="*/ 252743 h 606722"/>
                            <a:gd name="connsiteX35" fmla="*/ 0 w 607639"/>
                            <a:gd name="connsiteY35" fmla="*/ 227503 h 606722"/>
                            <a:gd name="connsiteX36" fmla="*/ 607639 w 607639"/>
                            <a:gd name="connsiteY36" fmla="*/ 227503 h 606722"/>
                            <a:gd name="connsiteX37" fmla="*/ 607639 w 607639"/>
                            <a:gd name="connsiteY37" fmla="*/ 581393 h 606722"/>
                            <a:gd name="connsiteX38" fmla="*/ 582273 w 607639"/>
                            <a:gd name="connsiteY38" fmla="*/ 606722 h 606722"/>
                            <a:gd name="connsiteX39" fmla="*/ 25278 w 607639"/>
                            <a:gd name="connsiteY39" fmla="*/ 606722 h 606722"/>
                            <a:gd name="connsiteX40" fmla="*/ 0 w 607639"/>
                            <a:gd name="connsiteY40" fmla="*/ 581393 h 606722"/>
                            <a:gd name="connsiteX41" fmla="*/ 177210 w 607639"/>
                            <a:gd name="connsiteY41" fmla="*/ 0 h 606722"/>
                            <a:gd name="connsiteX42" fmla="*/ 248503 w 607639"/>
                            <a:gd name="connsiteY42" fmla="*/ 50578 h 606722"/>
                            <a:gd name="connsiteX43" fmla="*/ 308492 w 607639"/>
                            <a:gd name="connsiteY43" fmla="*/ 50578 h 606722"/>
                            <a:gd name="connsiteX44" fmla="*/ 379786 w 607639"/>
                            <a:gd name="connsiteY44" fmla="*/ 0 h 606722"/>
                            <a:gd name="connsiteX45" fmla="*/ 451079 w 607639"/>
                            <a:gd name="connsiteY45" fmla="*/ 50578 h 606722"/>
                            <a:gd name="connsiteX46" fmla="*/ 582273 w 607639"/>
                            <a:gd name="connsiteY46" fmla="*/ 50578 h 606722"/>
                            <a:gd name="connsiteX47" fmla="*/ 607639 w 607639"/>
                            <a:gd name="connsiteY47" fmla="*/ 75822 h 606722"/>
                            <a:gd name="connsiteX48" fmla="*/ 607639 w 607639"/>
                            <a:gd name="connsiteY48" fmla="*/ 176978 h 606722"/>
                            <a:gd name="connsiteX49" fmla="*/ 0 w 607639"/>
                            <a:gd name="connsiteY49" fmla="*/ 176978 h 606722"/>
                            <a:gd name="connsiteX50" fmla="*/ 0 w 607639"/>
                            <a:gd name="connsiteY50" fmla="*/ 75822 h 606722"/>
                            <a:gd name="connsiteX51" fmla="*/ 25278 w 607639"/>
                            <a:gd name="connsiteY51" fmla="*/ 50578 h 606722"/>
                            <a:gd name="connsiteX52" fmla="*/ 105916 w 607639"/>
                            <a:gd name="connsiteY52" fmla="*/ 50578 h 606722"/>
                            <a:gd name="connsiteX53" fmla="*/ 177210 w 607639"/>
                            <a:gd name="connsiteY53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55712" y="429814"/>
                              </a:moveTo>
                              <a:cubicBezTo>
                                <a:pt x="469664" y="429814"/>
                                <a:pt x="480975" y="441109"/>
                                <a:pt x="480975" y="455041"/>
                              </a:cubicBezTo>
                              <a:cubicBezTo>
                                <a:pt x="480975" y="468973"/>
                                <a:pt x="469664" y="480268"/>
                                <a:pt x="455712" y="480268"/>
                              </a:cubicBezTo>
                              <a:cubicBezTo>
                                <a:pt x="441760" y="480268"/>
                                <a:pt x="430449" y="468973"/>
                                <a:pt x="430449" y="455041"/>
                              </a:cubicBezTo>
                              <a:cubicBezTo>
                                <a:pt x="430449" y="441109"/>
                                <a:pt x="441760" y="429814"/>
                                <a:pt x="455712" y="429814"/>
                              </a:cubicBezTo>
                              <a:close/>
                              <a:moveTo>
                                <a:pt x="303775" y="404448"/>
                              </a:moveTo>
                              <a:cubicBezTo>
                                <a:pt x="275827" y="404448"/>
                                <a:pt x="253131" y="427111"/>
                                <a:pt x="253131" y="455017"/>
                              </a:cubicBezTo>
                              <a:cubicBezTo>
                                <a:pt x="253131" y="482923"/>
                                <a:pt x="275827" y="505585"/>
                                <a:pt x="303775" y="505585"/>
                              </a:cubicBezTo>
                              <a:cubicBezTo>
                                <a:pt x="331812" y="505585"/>
                                <a:pt x="354419" y="482923"/>
                                <a:pt x="354419" y="455017"/>
                              </a:cubicBezTo>
                              <a:cubicBezTo>
                                <a:pt x="354419" y="427111"/>
                                <a:pt x="331812" y="404448"/>
                                <a:pt x="303775" y="404448"/>
                              </a:cubicBezTo>
                              <a:close/>
                              <a:moveTo>
                                <a:pt x="151932" y="404448"/>
                              </a:moveTo>
                              <a:cubicBezTo>
                                <a:pt x="123895" y="404448"/>
                                <a:pt x="101288" y="427111"/>
                                <a:pt x="101288" y="455017"/>
                              </a:cubicBezTo>
                              <a:cubicBezTo>
                                <a:pt x="101288" y="482923"/>
                                <a:pt x="123895" y="505585"/>
                                <a:pt x="151932" y="505585"/>
                              </a:cubicBezTo>
                              <a:cubicBezTo>
                                <a:pt x="179880" y="505585"/>
                                <a:pt x="202576" y="482923"/>
                                <a:pt x="202576" y="455017"/>
                              </a:cubicBezTo>
                              <a:cubicBezTo>
                                <a:pt x="202576" y="427111"/>
                                <a:pt x="179880" y="404448"/>
                                <a:pt x="151932" y="404448"/>
                              </a:cubicBezTo>
                              <a:close/>
                              <a:moveTo>
                                <a:pt x="455707" y="379208"/>
                              </a:moveTo>
                              <a:cubicBezTo>
                                <a:pt x="413875" y="379208"/>
                                <a:pt x="379786" y="413247"/>
                                <a:pt x="379786" y="455017"/>
                              </a:cubicBezTo>
                              <a:cubicBezTo>
                                <a:pt x="379786" y="496787"/>
                                <a:pt x="413875" y="530825"/>
                                <a:pt x="455707" y="530825"/>
                              </a:cubicBezTo>
                              <a:cubicBezTo>
                                <a:pt x="497540" y="530825"/>
                                <a:pt x="531629" y="496787"/>
                                <a:pt x="531629" y="455017"/>
                              </a:cubicBezTo>
                              <a:cubicBezTo>
                                <a:pt x="531629" y="413247"/>
                                <a:pt x="497540" y="379208"/>
                                <a:pt x="455707" y="379208"/>
                              </a:cubicBezTo>
                              <a:close/>
                              <a:moveTo>
                                <a:pt x="455707" y="252743"/>
                              </a:moveTo>
                              <a:cubicBezTo>
                                <a:pt x="427759" y="252743"/>
                                <a:pt x="405063" y="275405"/>
                                <a:pt x="405063" y="303311"/>
                              </a:cubicBezTo>
                              <a:cubicBezTo>
                                <a:pt x="405063" y="331217"/>
                                <a:pt x="427759" y="353880"/>
                                <a:pt x="455707" y="353880"/>
                              </a:cubicBezTo>
                              <a:cubicBezTo>
                                <a:pt x="483655" y="353880"/>
                                <a:pt x="506351" y="331217"/>
                                <a:pt x="506351" y="303311"/>
                              </a:cubicBezTo>
                              <a:cubicBezTo>
                                <a:pt x="506351" y="275405"/>
                                <a:pt x="483655" y="252743"/>
                                <a:pt x="455707" y="252743"/>
                              </a:cubicBezTo>
                              <a:close/>
                              <a:moveTo>
                                <a:pt x="303775" y="252743"/>
                              </a:moveTo>
                              <a:cubicBezTo>
                                <a:pt x="275827" y="252743"/>
                                <a:pt x="253131" y="275405"/>
                                <a:pt x="253131" y="303311"/>
                              </a:cubicBezTo>
                              <a:cubicBezTo>
                                <a:pt x="253131" y="331217"/>
                                <a:pt x="275827" y="353880"/>
                                <a:pt x="303775" y="353880"/>
                              </a:cubicBezTo>
                              <a:cubicBezTo>
                                <a:pt x="331812" y="353880"/>
                                <a:pt x="354419" y="331217"/>
                                <a:pt x="354419" y="303311"/>
                              </a:cubicBezTo>
                              <a:cubicBezTo>
                                <a:pt x="354419" y="275405"/>
                                <a:pt x="331812" y="252743"/>
                                <a:pt x="303775" y="252743"/>
                              </a:cubicBezTo>
                              <a:close/>
                              <a:moveTo>
                                <a:pt x="151932" y="252743"/>
                              </a:moveTo>
                              <a:cubicBezTo>
                                <a:pt x="123895" y="252743"/>
                                <a:pt x="101288" y="275405"/>
                                <a:pt x="101288" y="303311"/>
                              </a:cubicBezTo>
                              <a:cubicBezTo>
                                <a:pt x="101288" y="331217"/>
                                <a:pt x="123895" y="353880"/>
                                <a:pt x="151932" y="353880"/>
                              </a:cubicBezTo>
                              <a:cubicBezTo>
                                <a:pt x="179880" y="353880"/>
                                <a:pt x="202576" y="331217"/>
                                <a:pt x="202576" y="303311"/>
                              </a:cubicBezTo>
                              <a:cubicBezTo>
                                <a:pt x="202576" y="275405"/>
                                <a:pt x="179880" y="252743"/>
                                <a:pt x="151932" y="252743"/>
                              </a:cubicBezTo>
                              <a:close/>
                              <a:moveTo>
                                <a:pt x="0" y="227503"/>
                              </a:moveTo>
                              <a:lnTo>
                                <a:pt x="607639" y="227503"/>
                              </a:lnTo>
                              <a:lnTo>
                                <a:pt x="607639" y="581393"/>
                              </a:lnTo>
                              <a:cubicBezTo>
                                <a:pt x="607639" y="595435"/>
                                <a:pt x="596335" y="606722"/>
                                <a:pt x="582273" y="606722"/>
                              </a:cubicBezTo>
                              <a:lnTo>
                                <a:pt x="25278" y="606722"/>
                              </a:lnTo>
                              <a:cubicBezTo>
                                <a:pt x="11304" y="606722"/>
                                <a:pt x="0" y="595435"/>
                                <a:pt x="0" y="581393"/>
                              </a:cubicBezTo>
                              <a:close/>
                              <a:moveTo>
                                <a:pt x="177210" y="0"/>
                              </a:moveTo>
                              <a:cubicBezTo>
                                <a:pt x="210142" y="0"/>
                                <a:pt x="238000" y="21244"/>
                                <a:pt x="248503" y="50578"/>
                              </a:cubicBezTo>
                              <a:lnTo>
                                <a:pt x="308492" y="50578"/>
                              </a:lnTo>
                              <a:cubicBezTo>
                                <a:pt x="318906" y="21244"/>
                                <a:pt x="346765" y="0"/>
                                <a:pt x="379786" y="0"/>
                              </a:cubicBezTo>
                              <a:cubicBezTo>
                                <a:pt x="412718" y="0"/>
                                <a:pt x="440576" y="21244"/>
                                <a:pt x="451079" y="50578"/>
                              </a:cubicBezTo>
                              <a:lnTo>
                                <a:pt x="582273" y="50578"/>
                              </a:lnTo>
                              <a:cubicBezTo>
                                <a:pt x="596335" y="50578"/>
                                <a:pt x="607639" y="61867"/>
                                <a:pt x="607639" y="75822"/>
                              </a:cubicBezTo>
                              <a:lnTo>
                                <a:pt x="607639" y="176978"/>
                              </a:lnTo>
                              <a:lnTo>
                                <a:pt x="0" y="176978"/>
                              </a:lnTo>
                              <a:lnTo>
                                <a:pt x="0" y="75822"/>
                              </a:lnTo>
                              <a:cubicBezTo>
                                <a:pt x="0" y="61867"/>
                                <a:pt x="11304" y="50578"/>
                                <a:pt x="25278" y="50578"/>
                              </a:cubicBezTo>
                              <a:lnTo>
                                <a:pt x="105916" y="50578"/>
                              </a:lnTo>
                              <a:cubicBezTo>
                                <a:pt x="116419" y="21244"/>
                                <a:pt x="144278" y="0"/>
                                <a:pt x="1772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calendar_320192" o:spid="_x0000_s1026" o:spt="100" style="position:absolute;left:0pt;margin-left:51.65pt;margin-top:95.2pt;height:13.55pt;width:13.55pt;z-index:251671552;v-text-anchor:middle;mso-width-relative:page;mso-height-relative:page;" fillcolor="#506E94 [3209]" filled="t" stroked="f" coordsize="607639,606722" o:gfxdata="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" path="m455712,429814c469664,429814,480975,441109,480975,455041c480975,468973,469664,480268,455712,480268c441760,480268,430449,468973,430449,455041c430449,441109,441760,429814,455712,429814xm303775,404448c275827,404448,253131,427111,253131,455017c253131,482923,275827,505585,303775,505585c331812,505585,354419,482923,354419,455017c354419,427111,331812,404448,303775,404448xm151932,404448c123895,404448,101288,427111,101288,455017c101288,482923,123895,505585,151932,505585c179880,505585,202576,482923,202576,455017c202576,427111,179880,404448,151932,404448xm455707,379208c413875,379208,379786,413247,379786,455017c379786,496787,413875,530825,455707,530825c497540,530825,531629,496787,531629,455017c531629,413247,497540,379208,455707,379208xm455707,252743c427759,252743,405063,275405,405063,303311c405063,331217,427759,353880,455707,353880c483655,353880,506351,331217,506351,303311c506351,275405,483655,252743,455707,252743xm303775,252743c275827,252743,253131,275405,253131,303311c253131,331217,275827,353880,303775,353880c331812,353880,354419,331217,354419,303311c354419,275405,331812,252743,303775,252743xm151932,252743c123895,252743,101288,275405,101288,303311c101288,331217,123895,353880,151932,353880c179880,353880,202576,331217,202576,303311c202576,275405,179880,252743,151932,252743xm0,227503l607639,227503,607639,581393c607639,595435,596335,606722,582273,606722l25278,606722c11304,606722,0,595435,0,581393xm177210,0c210142,0,238000,21244,248503,50578l308492,50578c318906,21244,346765,0,379786,0c412718,0,440576,21244,451079,50578l582273,50578c596335,50578,607639,61867,607639,75822l607639,176978,0,176978,0,75822c0,61867,11304,50578,25278,50578l105916,50578c116419,21244,144278,0,177210,0xe">
                <v:path o:connectlocs="129058,121908;136213,129063;129058,136218;121904,129063;129058,121908;86029,114713;71687,129056;86029,143399;100372,129056;86029,114713;43027,114713;28685,129056;43027,143399;57370,129056;43027,114713;129057,107555;107556,129056;129057,150558;150558,129056;129057,107555;129057,71685;114714,86028;129057,100371;143399,86028;129057,71685;86029,71685;71687,86028;86029,100371;100372,86028;86029,71685;43027,71685;28685,86028;43027,100371;57370,86028;43027,71685;0,64526;172085,64526;172085,164900;164901,172085;7158,172085;0,164900;50186,0;70376,14345;87365,14345;107556,0;127746,14345;164901,14345;172085,21505;172085,50196;0,50196;0,21505;7158,14345;29995,14345;50186,0" o:connectangles="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2936875</wp:posOffset>
                </wp:positionH>
                <wp:positionV relativeFrom="paragraph">
                  <wp:posOffset>1211580</wp:posOffset>
                </wp:positionV>
                <wp:extent cx="161290" cy="161290"/>
                <wp:effectExtent l="0" t="0" r="10160" b="10160"/>
                <wp:wrapNone/>
                <wp:docPr id="31" name="iconfont-11511-5466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61290"/>
                        </a:xfrm>
                        <a:custGeom>
                          <a:avLst/>
                          <a:gdLst>
                            <a:gd name="T0" fmla="*/ 12800 w 12800"/>
                            <a:gd name="T1" fmla="*/ 10109 h 12800"/>
                            <a:gd name="T2" fmla="*/ 12709 w 12800"/>
                            <a:gd name="T3" fmla="*/ 10750 h 12800"/>
                            <a:gd name="T4" fmla="*/ 12518 w 12800"/>
                            <a:gd name="T5" fmla="*/ 11373 h 12800"/>
                            <a:gd name="T6" fmla="*/ 11409 w 12800"/>
                            <a:gd name="T7" fmla="*/ 12336 h 12800"/>
                            <a:gd name="T8" fmla="*/ 9718 w 12800"/>
                            <a:gd name="T9" fmla="*/ 12800 h 12800"/>
                            <a:gd name="T10" fmla="*/ 9241 w 12800"/>
                            <a:gd name="T11" fmla="*/ 12768 h 12800"/>
                            <a:gd name="T12" fmla="*/ 8718 w 12800"/>
                            <a:gd name="T13" fmla="*/ 12655 h 12800"/>
                            <a:gd name="T14" fmla="*/ 8286 w 12800"/>
                            <a:gd name="T15" fmla="*/ 12523 h 12800"/>
                            <a:gd name="T16" fmla="*/ 7782 w 12800"/>
                            <a:gd name="T17" fmla="*/ 12336 h 12800"/>
                            <a:gd name="T18" fmla="*/ 7336 w 12800"/>
                            <a:gd name="T19" fmla="*/ 12173 h 12800"/>
                            <a:gd name="T20" fmla="*/ 5745 w 12800"/>
                            <a:gd name="T21" fmla="*/ 11418 h 12800"/>
                            <a:gd name="T22" fmla="*/ 3341 w 12800"/>
                            <a:gd name="T23" fmla="*/ 9459 h 12800"/>
                            <a:gd name="T24" fmla="*/ 1382 w 12800"/>
                            <a:gd name="T25" fmla="*/ 7055 h 12800"/>
                            <a:gd name="T26" fmla="*/ 627 w 12800"/>
                            <a:gd name="T27" fmla="*/ 5464 h 12800"/>
                            <a:gd name="T28" fmla="*/ 464 w 12800"/>
                            <a:gd name="T29" fmla="*/ 5018 h 12800"/>
                            <a:gd name="T30" fmla="*/ 277 w 12800"/>
                            <a:gd name="T31" fmla="*/ 4514 h 12800"/>
                            <a:gd name="T32" fmla="*/ 145 w 12800"/>
                            <a:gd name="T33" fmla="*/ 4082 h 12800"/>
                            <a:gd name="T34" fmla="*/ 32 w 12800"/>
                            <a:gd name="T35" fmla="*/ 3559 h 12800"/>
                            <a:gd name="T36" fmla="*/ 0 w 12800"/>
                            <a:gd name="T37" fmla="*/ 3082 h 12800"/>
                            <a:gd name="T38" fmla="*/ 464 w 12800"/>
                            <a:gd name="T39" fmla="*/ 1391 h 12800"/>
                            <a:gd name="T40" fmla="*/ 1427 w 12800"/>
                            <a:gd name="T41" fmla="*/ 282 h 12800"/>
                            <a:gd name="T42" fmla="*/ 2050 w 12800"/>
                            <a:gd name="T43" fmla="*/ 91 h 12800"/>
                            <a:gd name="T44" fmla="*/ 2691 w 12800"/>
                            <a:gd name="T45" fmla="*/ 0 h 12800"/>
                            <a:gd name="T46" fmla="*/ 2882 w 12800"/>
                            <a:gd name="T47" fmla="*/ 27 h 12800"/>
                            <a:gd name="T48" fmla="*/ 3364 w 12800"/>
                            <a:gd name="T49" fmla="*/ 718 h 12800"/>
                            <a:gd name="T50" fmla="*/ 3636 w 12800"/>
                            <a:gd name="T51" fmla="*/ 1209 h 12800"/>
                            <a:gd name="T52" fmla="*/ 3955 w 12800"/>
                            <a:gd name="T53" fmla="*/ 1786 h 12800"/>
                            <a:gd name="T54" fmla="*/ 4236 w 12800"/>
                            <a:gd name="T55" fmla="*/ 2273 h 12800"/>
                            <a:gd name="T56" fmla="*/ 4395 w 12800"/>
                            <a:gd name="T57" fmla="*/ 2500 h 12800"/>
                            <a:gd name="T58" fmla="*/ 4591 w 12800"/>
                            <a:gd name="T59" fmla="*/ 2823 h 12800"/>
                            <a:gd name="T60" fmla="*/ 4655 w 12800"/>
                            <a:gd name="T61" fmla="*/ 3082 h 12800"/>
                            <a:gd name="T62" fmla="*/ 4395 w 12800"/>
                            <a:gd name="T63" fmla="*/ 3536 h 12800"/>
                            <a:gd name="T64" fmla="*/ 3832 w 12800"/>
                            <a:gd name="T65" fmla="*/ 4036 h 12800"/>
                            <a:gd name="T66" fmla="*/ 3268 w 12800"/>
                            <a:gd name="T67" fmla="*/ 4518 h 12800"/>
                            <a:gd name="T68" fmla="*/ 3009 w 12800"/>
                            <a:gd name="T69" fmla="*/ 4936 h 12800"/>
                            <a:gd name="T70" fmla="*/ 3055 w 12800"/>
                            <a:gd name="T71" fmla="*/ 5141 h 12800"/>
                            <a:gd name="T72" fmla="*/ 3132 w 12800"/>
                            <a:gd name="T73" fmla="*/ 5327 h 12800"/>
                            <a:gd name="T74" fmla="*/ 3259 w 12800"/>
                            <a:gd name="T75" fmla="*/ 5545 h 12800"/>
                            <a:gd name="T76" fmla="*/ 3364 w 12800"/>
                            <a:gd name="T77" fmla="*/ 5718 h 12800"/>
                            <a:gd name="T78" fmla="*/ 4945 w 12800"/>
                            <a:gd name="T79" fmla="*/ 7855 h 12800"/>
                            <a:gd name="T80" fmla="*/ 7082 w 12800"/>
                            <a:gd name="T81" fmla="*/ 9436 h 12800"/>
                            <a:gd name="T82" fmla="*/ 7255 w 12800"/>
                            <a:gd name="T83" fmla="*/ 9541 h 12800"/>
                            <a:gd name="T84" fmla="*/ 7473 w 12800"/>
                            <a:gd name="T85" fmla="*/ 9668 h 12800"/>
                            <a:gd name="T86" fmla="*/ 7659 w 12800"/>
                            <a:gd name="T87" fmla="*/ 9745 h 12800"/>
                            <a:gd name="T88" fmla="*/ 7864 w 12800"/>
                            <a:gd name="T89" fmla="*/ 9791 h 12800"/>
                            <a:gd name="T90" fmla="*/ 8282 w 12800"/>
                            <a:gd name="T91" fmla="*/ 9532 h 12800"/>
                            <a:gd name="T92" fmla="*/ 8764 w 12800"/>
                            <a:gd name="T93" fmla="*/ 8968 h 12800"/>
                            <a:gd name="T94" fmla="*/ 9264 w 12800"/>
                            <a:gd name="T95" fmla="*/ 8405 h 12800"/>
                            <a:gd name="T96" fmla="*/ 9718 w 12800"/>
                            <a:gd name="T97" fmla="*/ 8145 h 12800"/>
                            <a:gd name="T98" fmla="*/ 9977 w 12800"/>
                            <a:gd name="T99" fmla="*/ 8209 h 12800"/>
                            <a:gd name="T100" fmla="*/ 10300 w 12800"/>
                            <a:gd name="T101" fmla="*/ 8405 h 12800"/>
                            <a:gd name="T102" fmla="*/ 10527 w 12800"/>
                            <a:gd name="T103" fmla="*/ 8564 h 12800"/>
                            <a:gd name="T104" fmla="*/ 11014 w 12800"/>
                            <a:gd name="T105" fmla="*/ 8845 h 12800"/>
                            <a:gd name="T106" fmla="*/ 11591 w 12800"/>
                            <a:gd name="T107" fmla="*/ 9164 h 12800"/>
                            <a:gd name="T108" fmla="*/ 12082 w 12800"/>
                            <a:gd name="T109" fmla="*/ 9436 h 12800"/>
                            <a:gd name="T110" fmla="*/ 12773 w 12800"/>
                            <a:gd name="T111" fmla="*/ 9918 h 12800"/>
                            <a:gd name="T112" fmla="*/ 12800 w 12800"/>
                            <a:gd name="T113" fmla="*/ 10109 h 12800"/>
                            <a:gd name="T114" fmla="*/ 12800 w 12800"/>
                            <a:gd name="T115" fmla="*/ 10109 h 12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2800" h="12800">
                              <a:moveTo>
                                <a:pt x="12800" y="10109"/>
                              </a:moveTo>
                              <a:cubicBezTo>
                                <a:pt x="12800" y="10273"/>
                                <a:pt x="12770" y="10486"/>
                                <a:pt x="12709" y="10750"/>
                              </a:cubicBezTo>
                              <a:cubicBezTo>
                                <a:pt x="12648" y="11014"/>
                                <a:pt x="12585" y="11221"/>
                                <a:pt x="12518" y="11373"/>
                              </a:cubicBezTo>
                              <a:cubicBezTo>
                                <a:pt x="12391" y="11676"/>
                                <a:pt x="12021" y="11997"/>
                                <a:pt x="11409" y="12336"/>
                              </a:cubicBezTo>
                              <a:cubicBezTo>
                                <a:pt x="10839" y="12645"/>
                                <a:pt x="10276" y="12800"/>
                                <a:pt x="9718" y="12800"/>
                              </a:cubicBezTo>
                              <a:cubicBezTo>
                                <a:pt x="9555" y="12800"/>
                                <a:pt x="9395" y="12789"/>
                                <a:pt x="9241" y="12768"/>
                              </a:cubicBezTo>
                              <a:cubicBezTo>
                                <a:pt x="9086" y="12747"/>
                                <a:pt x="8912" y="12709"/>
                                <a:pt x="8718" y="12655"/>
                              </a:cubicBezTo>
                              <a:cubicBezTo>
                                <a:pt x="8524" y="12600"/>
                                <a:pt x="8380" y="12556"/>
                                <a:pt x="8286" y="12523"/>
                              </a:cubicBezTo>
                              <a:cubicBezTo>
                                <a:pt x="8192" y="12489"/>
                                <a:pt x="8024" y="12427"/>
                                <a:pt x="7782" y="12336"/>
                              </a:cubicBezTo>
                              <a:cubicBezTo>
                                <a:pt x="7539" y="12245"/>
                                <a:pt x="7391" y="12191"/>
                                <a:pt x="7336" y="12173"/>
                              </a:cubicBezTo>
                              <a:cubicBezTo>
                                <a:pt x="6742" y="11961"/>
                                <a:pt x="6212" y="11709"/>
                                <a:pt x="5745" y="11418"/>
                              </a:cubicBezTo>
                              <a:cubicBezTo>
                                <a:pt x="4970" y="10939"/>
                                <a:pt x="4168" y="10286"/>
                                <a:pt x="3341" y="9459"/>
                              </a:cubicBezTo>
                              <a:cubicBezTo>
                                <a:pt x="2514" y="8632"/>
                                <a:pt x="1861" y="7830"/>
                                <a:pt x="1382" y="7055"/>
                              </a:cubicBezTo>
                              <a:cubicBezTo>
                                <a:pt x="1091" y="6588"/>
                                <a:pt x="839" y="6058"/>
                                <a:pt x="627" y="5464"/>
                              </a:cubicBezTo>
                              <a:cubicBezTo>
                                <a:pt x="609" y="5409"/>
                                <a:pt x="555" y="5261"/>
                                <a:pt x="464" y="5018"/>
                              </a:cubicBezTo>
                              <a:cubicBezTo>
                                <a:pt x="373" y="4776"/>
                                <a:pt x="311" y="4608"/>
                                <a:pt x="277" y="4514"/>
                              </a:cubicBezTo>
                              <a:cubicBezTo>
                                <a:pt x="244" y="4420"/>
                                <a:pt x="200" y="4276"/>
                                <a:pt x="145" y="4082"/>
                              </a:cubicBezTo>
                              <a:cubicBezTo>
                                <a:pt x="91" y="3888"/>
                                <a:pt x="53" y="3714"/>
                                <a:pt x="32" y="3559"/>
                              </a:cubicBezTo>
                              <a:cubicBezTo>
                                <a:pt x="11" y="3405"/>
                                <a:pt x="0" y="3245"/>
                                <a:pt x="0" y="3082"/>
                              </a:cubicBezTo>
                              <a:cubicBezTo>
                                <a:pt x="0" y="2524"/>
                                <a:pt x="155" y="1961"/>
                                <a:pt x="464" y="1391"/>
                              </a:cubicBezTo>
                              <a:cubicBezTo>
                                <a:pt x="803" y="779"/>
                                <a:pt x="1124" y="409"/>
                                <a:pt x="1427" y="282"/>
                              </a:cubicBezTo>
                              <a:cubicBezTo>
                                <a:pt x="1579" y="215"/>
                                <a:pt x="1786" y="152"/>
                                <a:pt x="2050" y="91"/>
                              </a:cubicBezTo>
                              <a:cubicBezTo>
                                <a:pt x="2314" y="30"/>
                                <a:pt x="2527" y="0"/>
                                <a:pt x="2691" y="0"/>
                              </a:cubicBezTo>
                              <a:cubicBezTo>
                                <a:pt x="2776" y="0"/>
                                <a:pt x="2839" y="9"/>
                                <a:pt x="2882" y="27"/>
                              </a:cubicBezTo>
                              <a:cubicBezTo>
                                <a:pt x="2991" y="64"/>
                                <a:pt x="3152" y="294"/>
                                <a:pt x="3364" y="718"/>
                              </a:cubicBezTo>
                              <a:cubicBezTo>
                                <a:pt x="3430" y="833"/>
                                <a:pt x="3521" y="997"/>
                                <a:pt x="3636" y="1209"/>
                              </a:cubicBezTo>
                              <a:cubicBezTo>
                                <a:pt x="3752" y="1421"/>
                                <a:pt x="3858" y="1614"/>
                                <a:pt x="3955" y="1786"/>
                              </a:cubicBezTo>
                              <a:cubicBezTo>
                                <a:pt x="4052" y="1959"/>
                                <a:pt x="4145" y="2121"/>
                                <a:pt x="4236" y="2273"/>
                              </a:cubicBezTo>
                              <a:cubicBezTo>
                                <a:pt x="4255" y="2297"/>
                                <a:pt x="4308" y="2373"/>
                                <a:pt x="4395" y="2500"/>
                              </a:cubicBezTo>
                              <a:cubicBezTo>
                                <a:pt x="4483" y="2627"/>
                                <a:pt x="4548" y="2735"/>
                                <a:pt x="4591" y="2823"/>
                              </a:cubicBezTo>
                              <a:cubicBezTo>
                                <a:pt x="4633" y="2911"/>
                                <a:pt x="4655" y="2997"/>
                                <a:pt x="4655" y="3082"/>
                              </a:cubicBezTo>
                              <a:cubicBezTo>
                                <a:pt x="4655" y="3203"/>
                                <a:pt x="4568" y="3355"/>
                                <a:pt x="4395" y="3536"/>
                              </a:cubicBezTo>
                              <a:cubicBezTo>
                                <a:pt x="4223" y="3718"/>
                                <a:pt x="4035" y="3885"/>
                                <a:pt x="3832" y="4036"/>
                              </a:cubicBezTo>
                              <a:cubicBezTo>
                                <a:pt x="3629" y="4188"/>
                                <a:pt x="3441" y="4348"/>
                                <a:pt x="3268" y="4518"/>
                              </a:cubicBezTo>
                              <a:cubicBezTo>
                                <a:pt x="3095" y="4688"/>
                                <a:pt x="3009" y="4827"/>
                                <a:pt x="3009" y="4936"/>
                              </a:cubicBezTo>
                              <a:cubicBezTo>
                                <a:pt x="3009" y="4991"/>
                                <a:pt x="3024" y="5059"/>
                                <a:pt x="3055" y="5141"/>
                              </a:cubicBezTo>
                              <a:cubicBezTo>
                                <a:pt x="3085" y="5223"/>
                                <a:pt x="3111" y="5285"/>
                                <a:pt x="3132" y="5327"/>
                              </a:cubicBezTo>
                              <a:cubicBezTo>
                                <a:pt x="3153" y="5370"/>
                                <a:pt x="3195" y="5442"/>
                                <a:pt x="3259" y="5545"/>
                              </a:cubicBezTo>
                              <a:cubicBezTo>
                                <a:pt x="3323" y="5648"/>
                                <a:pt x="3358" y="5706"/>
                                <a:pt x="3364" y="5718"/>
                              </a:cubicBezTo>
                              <a:cubicBezTo>
                                <a:pt x="3824" y="6548"/>
                                <a:pt x="4352" y="7261"/>
                                <a:pt x="4945" y="7855"/>
                              </a:cubicBezTo>
                              <a:cubicBezTo>
                                <a:pt x="5539" y="8448"/>
                                <a:pt x="6252" y="8976"/>
                                <a:pt x="7082" y="9436"/>
                              </a:cubicBezTo>
                              <a:cubicBezTo>
                                <a:pt x="7094" y="9442"/>
                                <a:pt x="7152" y="9477"/>
                                <a:pt x="7255" y="9541"/>
                              </a:cubicBezTo>
                              <a:cubicBezTo>
                                <a:pt x="7358" y="9605"/>
                                <a:pt x="7430" y="9647"/>
                                <a:pt x="7473" y="9668"/>
                              </a:cubicBezTo>
                              <a:cubicBezTo>
                                <a:pt x="7515" y="9689"/>
                                <a:pt x="7577" y="9715"/>
                                <a:pt x="7659" y="9745"/>
                              </a:cubicBezTo>
                              <a:cubicBezTo>
                                <a:pt x="7741" y="9776"/>
                                <a:pt x="7809" y="9791"/>
                                <a:pt x="7864" y="9791"/>
                              </a:cubicBezTo>
                              <a:cubicBezTo>
                                <a:pt x="7973" y="9791"/>
                                <a:pt x="8112" y="9705"/>
                                <a:pt x="8282" y="9532"/>
                              </a:cubicBezTo>
                              <a:cubicBezTo>
                                <a:pt x="8452" y="9359"/>
                                <a:pt x="8612" y="9171"/>
                                <a:pt x="8764" y="8968"/>
                              </a:cubicBezTo>
                              <a:cubicBezTo>
                                <a:pt x="8915" y="8765"/>
                                <a:pt x="9082" y="8577"/>
                                <a:pt x="9264" y="8405"/>
                              </a:cubicBezTo>
                              <a:cubicBezTo>
                                <a:pt x="9445" y="8232"/>
                                <a:pt x="9597" y="8145"/>
                                <a:pt x="9718" y="8145"/>
                              </a:cubicBezTo>
                              <a:cubicBezTo>
                                <a:pt x="9803" y="8145"/>
                                <a:pt x="9889" y="8167"/>
                                <a:pt x="9977" y="8209"/>
                              </a:cubicBezTo>
                              <a:cubicBezTo>
                                <a:pt x="10065" y="8252"/>
                                <a:pt x="10173" y="8317"/>
                                <a:pt x="10300" y="8405"/>
                              </a:cubicBezTo>
                              <a:cubicBezTo>
                                <a:pt x="10427" y="8492"/>
                                <a:pt x="10503" y="8545"/>
                                <a:pt x="10527" y="8564"/>
                              </a:cubicBezTo>
                              <a:cubicBezTo>
                                <a:pt x="10679" y="8655"/>
                                <a:pt x="10841" y="8748"/>
                                <a:pt x="11014" y="8845"/>
                              </a:cubicBezTo>
                              <a:cubicBezTo>
                                <a:pt x="11186" y="8942"/>
                                <a:pt x="11379" y="9048"/>
                                <a:pt x="11591" y="9164"/>
                              </a:cubicBezTo>
                              <a:cubicBezTo>
                                <a:pt x="11803" y="9279"/>
                                <a:pt x="11967" y="9370"/>
                                <a:pt x="12082" y="9436"/>
                              </a:cubicBezTo>
                              <a:cubicBezTo>
                                <a:pt x="12506" y="9648"/>
                                <a:pt x="12736" y="9809"/>
                                <a:pt x="12773" y="9918"/>
                              </a:cubicBezTo>
                              <a:cubicBezTo>
                                <a:pt x="12791" y="9961"/>
                                <a:pt x="12800" y="10024"/>
                                <a:pt x="12800" y="10109"/>
                              </a:cubicBezTo>
                              <a:close/>
                              <a:moveTo>
                                <a:pt x="12800" y="10109"/>
                              </a:move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511-5466068" o:spid="_x0000_s1026" o:spt="100" style="position:absolute;left:0pt;margin-left:231.25pt;margin-top:95.4pt;height:12.7pt;width:12.7pt;z-index:251672576;v-text-anchor:middle;mso-width-relative:page;mso-height-relative:page;" fillcolor="#506E94 [3209]" filled="t" stroked="f" coordsize="12800,12800" o:gfxdata="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" path="m12800,10109c12800,10273,12770,10486,12709,10750c12648,11014,12585,11221,12518,11373c12391,11676,12021,11997,11409,12336c10839,12645,10276,12800,9718,12800c9555,12800,9395,12789,9241,12768c9086,12747,8912,12709,8718,12655c8524,12600,8380,12556,8286,12523c8192,12489,8024,12427,7782,12336c7539,12245,7391,12191,7336,12173c6742,11961,6212,11709,5745,11418c4970,10939,4168,10286,3341,9459c2514,8632,1861,7830,1382,7055c1091,6588,839,6058,627,5464c609,5409,555,5261,464,5018c373,4776,311,4608,277,4514c244,4420,200,4276,145,4082c91,3888,53,3714,32,3559c11,3405,0,3245,0,3082c0,2524,155,1961,464,1391c803,779,1124,409,1427,282c1579,215,1786,152,2050,91c2314,30,2527,0,2691,0c2776,0,2839,9,2882,27c2991,64,3152,294,3364,718c3430,833,3521,997,3636,1209c3752,1421,3858,1614,3955,1786c4052,1959,4145,2121,4236,2273c4255,2297,4308,2373,4395,2500c4483,2627,4548,2735,4591,2823c4633,2911,4655,2997,4655,3082c4655,3203,4568,3355,4395,3536c4223,3718,4035,3885,3832,4036c3629,4188,3441,4348,3268,4518c3095,4688,3009,4827,3009,4936c3009,4991,3024,5059,3055,5141c3085,5223,3111,5285,3132,5327c3153,5370,3195,5442,3259,5545c3323,5648,3358,5706,3364,5718c3824,6548,4352,7261,4945,7855c5539,8448,6252,8976,7082,9436c7094,9442,7152,9477,7255,9541c7358,9605,7430,9647,7473,9668c7515,9689,7577,9715,7659,9745c7741,9776,7809,9791,7864,9791c7973,9791,8112,9705,8282,9532c8452,9359,8612,9171,8764,8968c8915,8765,9082,8577,9264,8405c9445,8232,9597,8145,9718,8145c9803,8145,9889,8167,9977,8209c10065,8252,10173,8317,10300,8405c10427,8492,10503,8545,10527,8564c10679,8655,10841,8748,11014,8845c11186,8942,11379,9048,11591,9164c11803,9279,11967,9370,12082,9436c12506,9648,12736,9809,12773,9918c12791,9961,12800,10024,12800,10109xm12800,10109xe">
                <v:path o:connectlocs="161290,127381;160143,135458;157736,143308;143762,155443;122454,161290;116443,160886;109853,159462;104410,157799;98059,155443;92439,153389;72391,143875;42099,119190;17414,88898;7900,68850;5846,63230;3490,56879;1827,51436;403,44846;0,38835;5846,17527;17981,3553;25831,1146;33908,0;36315,340;42389,9047;45816,15234;49836,22504;53376,28641;55380,31501;57850,35572;58656,38835;55380,44556;48286,50856;41179,56930;37915,62197;38495,64780;39465,67124;41065,69871;42389,72051;62310,98979;89238,118900;91418,120224;94165,121824;96509,122794;99092,123374;104359,120110;110433,113003;116733,105909;122454,102633;125717,103439;129788,105909;132648,107913;138785,111453;146055,115473;152242,118900;160949,124974;161290,127381;161290,127381" o:connectangles="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2213610</wp:posOffset>
                </wp:positionV>
                <wp:extent cx="162560" cy="198120"/>
                <wp:effectExtent l="0" t="0" r="8890" b="11430"/>
                <wp:wrapNone/>
                <wp:docPr id="79" name="iconfont-1044-807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8120"/>
                        </a:xfrm>
                        <a:custGeom>
                          <a:avLst/>
                          <a:gdLst>
                            <a:gd name="T0" fmla="*/ 10597 w 10608"/>
                            <a:gd name="T1" fmla="*/ 7541 h 12812"/>
                            <a:gd name="T2" fmla="*/ 10288 w 10608"/>
                            <a:gd name="T3" fmla="*/ 8069 h 12812"/>
                            <a:gd name="T4" fmla="*/ 10059 w 10608"/>
                            <a:gd name="T5" fmla="*/ 8289 h 12812"/>
                            <a:gd name="T6" fmla="*/ 8897 w 10608"/>
                            <a:gd name="T7" fmla="*/ 6728 h 12812"/>
                            <a:gd name="T8" fmla="*/ 9523 w 10608"/>
                            <a:gd name="T9" fmla="*/ 6395 h 12812"/>
                            <a:gd name="T10" fmla="*/ 10246 w 10608"/>
                            <a:gd name="T11" fmla="*/ 6785 h 12812"/>
                            <a:gd name="T12" fmla="*/ 4831 w 10608"/>
                            <a:gd name="T13" fmla="*/ 10776 h 12812"/>
                            <a:gd name="T14" fmla="*/ 5447 w 10608"/>
                            <a:gd name="T15" fmla="*/ 10157 h 12812"/>
                            <a:gd name="T16" fmla="*/ 6569 w 10608"/>
                            <a:gd name="T17" fmla="*/ 9018 h 12812"/>
                            <a:gd name="T18" fmla="*/ 9510 w 10608"/>
                            <a:gd name="T19" fmla="*/ 8822 h 12812"/>
                            <a:gd name="T20" fmla="*/ 7349 w 10608"/>
                            <a:gd name="T21" fmla="*/ 10985 h 12812"/>
                            <a:gd name="T22" fmla="*/ 6431 w 10608"/>
                            <a:gd name="T23" fmla="*/ 11914 h 12812"/>
                            <a:gd name="T24" fmla="*/ 6083 w 10608"/>
                            <a:gd name="T25" fmla="*/ 12229 h 12812"/>
                            <a:gd name="T26" fmla="*/ 5587 w 10608"/>
                            <a:gd name="T27" fmla="*/ 12473 h 12812"/>
                            <a:gd name="T28" fmla="*/ 4765 w 10608"/>
                            <a:gd name="T29" fmla="*/ 12725 h 12812"/>
                            <a:gd name="T30" fmla="*/ 4211 w 10608"/>
                            <a:gd name="T31" fmla="*/ 12743 h 12812"/>
                            <a:gd name="T32" fmla="*/ 4244 w 10608"/>
                            <a:gd name="T33" fmla="*/ 12175 h 12812"/>
                            <a:gd name="T34" fmla="*/ 4479 w 10608"/>
                            <a:gd name="T35" fmla="*/ 11394 h 12812"/>
                            <a:gd name="T36" fmla="*/ 4831 w 10608"/>
                            <a:gd name="T37" fmla="*/ 10776 h 12812"/>
                            <a:gd name="T38" fmla="*/ 8353 w 10608"/>
                            <a:gd name="T39" fmla="*/ 0 h 12812"/>
                            <a:gd name="T40" fmla="*/ 0 w 10608"/>
                            <a:gd name="T41" fmla="*/ 1026 h 12812"/>
                            <a:gd name="T42" fmla="*/ 1108 w 10608"/>
                            <a:gd name="T43" fmla="*/ 11958 h 12812"/>
                            <a:gd name="T44" fmla="*/ 9460 w 10608"/>
                            <a:gd name="T45" fmla="*/ 5090 h 12812"/>
                            <a:gd name="T46" fmla="*/ 4510 w 10608"/>
                            <a:gd name="T47" fmla="*/ 8071 h 12812"/>
                            <a:gd name="T48" fmla="*/ 1876 w 10608"/>
                            <a:gd name="T49" fmla="*/ 7393 h 12812"/>
                            <a:gd name="T50" fmla="*/ 4510 w 10608"/>
                            <a:gd name="T51" fmla="*/ 8071 h 12812"/>
                            <a:gd name="T52" fmla="*/ 1876 w 10608"/>
                            <a:gd name="T53" fmla="*/ 6533 h 12812"/>
                            <a:gd name="T54" fmla="*/ 4510 w 10608"/>
                            <a:gd name="T55" fmla="*/ 5855 h 12812"/>
                            <a:gd name="T56" fmla="*/ 7584 w 10608"/>
                            <a:gd name="T57" fmla="*/ 4995 h 12812"/>
                            <a:gd name="T58" fmla="*/ 1876 w 10608"/>
                            <a:gd name="T59" fmla="*/ 4317 h 12812"/>
                            <a:gd name="T60" fmla="*/ 7584 w 10608"/>
                            <a:gd name="T61" fmla="*/ 4995 h 12812"/>
                            <a:gd name="T62" fmla="*/ 1876 w 10608"/>
                            <a:gd name="T63" fmla="*/ 3457 h 12812"/>
                            <a:gd name="T64" fmla="*/ 7584 w 10608"/>
                            <a:gd name="T65" fmla="*/ 2779 h 128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608" h="12812">
                              <a:moveTo>
                                <a:pt x="10532" y="7216"/>
                              </a:moveTo>
                              <a:cubicBezTo>
                                <a:pt x="10564" y="7302"/>
                                <a:pt x="10586" y="7411"/>
                                <a:pt x="10597" y="7541"/>
                              </a:cubicBezTo>
                              <a:cubicBezTo>
                                <a:pt x="10608" y="7670"/>
                                <a:pt x="10554" y="7796"/>
                                <a:pt x="10434" y="7916"/>
                              </a:cubicBezTo>
                              <a:cubicBezTo>
                                <a:pt x="10381" y="7968"/>
                                <a:pt x="10332" y="8021"/>
                                <a:pt x="10288" y="8069"/>
                              </a:cubicBezTo>
                              <a:cubicBezTo>
                                <a:pt x="10246" y="8119"/>
                                <a:pt x="10207" y="8157"/>
                                <a:pt x="10174" y="8191"/>
                              </a:cubicBezTo>
                              <a:cubicBezTo>
                                <a:pt x="10132" y="8234"/>
                                <a:pt x="10093" y="8266"/>
                                <a:pt x="10059" y="8289"/>
                              </a:cubicBezTo>
                              <a:lnTo>
                                <a:pt x="8678" y="6923"/>
                              </a:lnTo>
                              <a:cubicBezTo>
                                <a:pt x="8745" y="6868"/>
                                <a:pt x="8817" y="6802"/>
                                <a:pt x="8897" y="6728"/>
                              </a:cubicBezTo>
                              <a:cubicBezTo>
                                <a:pt x="8979" y="6653"/>
                                <a:pt x="9046" y="6593"/>
                                <a:pt x="9101" y="6548"/>
                              </a:cubicBezTo>
                              <a:cubicBezTo>
                                <a:pt x="9229" y="6429"/>
                                <a:pt x="9371" y="6378"/>
                                <a:pt x="9523" y="6395"/>
                              </a:cubicBezTo>
                              <a:cubicBezTo>
                                <a:pt x="9675" y="6412"/>
                                <a:pt x="9799" y="6446"/>
                                <a:pt x="9896" y="6500"/>
                              </a:cubicBezTo>
                              <a:cubicBezTo>
                                <a:pt x="10005" y="6555"/>
                                <a:pt x="10120" y="6648"/>
                                <a:pt x="10246" y="6785"/>
                              </a:cubicBezTo>
                              <a:cubicBezTo>
                                <a:pt x="10372" y="6920"/>
                                <a:pt x="10467" y="7063"/>
                                <a:pt x="10532" y="7216"/>
                              </a:cubicBezTo>
                              <a:close/>
                              <a:moveTo>
                                <a:pt x="4831" y="10776"/>
                              </a:moveTo>
                              <a:lnTo>
                                <a:pt x="5041" y="10564"/>
                              </a:lnTo>
                              <a:lnTo>
                                <a:pt x="5447" y="10157"/>
                              </a:lnTo>
                              <a:cubicBezTo>
                                <a:pt x="5610" y="9995"/>
                                <a:pt x="5789" y="9813"/>
                                <a:pt x="5984" y="9612"/>
                              </a:cubicBezTo>
                              <a:cubicBezTo>
                                <a:pt x="6178" y="9412"/>
                                <a:pt x="6374" y="9214"/>
                                <a:pt x="6569" y="9018"/>
                              </a:cubicBezTo>
                              <a:cubicBezTo>
                                <a:pt x="7034" y="8552"/>
                                <a:pt x="7560" y="8033"/>
                                <a:pt x="8145" y="7457"/>
                              </a:cubicBezTo>
                              <a:lnTo>
                                <a:pt x="9510" y="8822"/>
                              </a:lnTo>
                              <a:lnTo>
                                <a:pt x="7933" y="10400"/>
                              </a:lnTo>
                              <a:lnTo>
                                <a:pt x="7349" y="10985"/>
                              </a:lnTo>
                              <a:lnTo>
                                <a:pt x="6812" y="11522"/>
                              </a:lnTo>
                              <a:cubicBezTo>
                                <a:pt x="6660" y="11675"/>
                                <a:pt x="6535" y="11802"/>
                                <a:pt x="6431" y="11914"/>
                              </a:cubicBezTo>
                              <a:cubicBezTo>
                                <a:pt x="6328" y="12021"/>
                                <a:pt x="6271" y="12080"/>
                                <a:pt x="6261" y="12091"/>
                              </a:cubicBezTo>
                              <a:cubicBezTo>
                                <a:pt x="6206" y="12134"/>
                                <a:pt x="6147" y="12179"/>
                                <a:pt x="6083" y="12229"/>
                              </a:cubicBezTo>
                              <a:cubicBezTo>
                                <a:pt x="6016" y="12277"/>
                                <a:pt x="5953" y="12318"/>
                                <a:pt x="5887" y="12351"/>
                              </a:cubicBezTo>
                              <a:cubicBezTo>
                                <a:pt x="5822" y="12384"/>
                                <a:pt x="5722" y="12424"/>
                                <a:pt x="5587" y="12473"/>
                              </a:cubicBezTo>
                              <a:cubicBezTo>
                                <a:pt x="5449" y="12522"/>
                                <a:pt x="5311" y="12570"/>
                                <a:pt x="5171" y="12610"/>
                              </a:cubicBezTo>
                              <a:cubicBezTo>
                                <a:pt x="5030" y="12656"/>
                                <a:pt x="4895" y="12694"/>
                                <a:pt x="4765" y="12725"/>
                              </a:cubicBezTo>
                              <a:cubicBezTo>
                                <a:pt x="4635" y="12758"/>
                                <a:pt x="4537" y="12782"/>
                                <a:pt x="4472" y="12791"/>
                              </a:cubicBezTo>
                              <a:cubicBezTo>
                                <a:pt x="4343" y="12812"/>
                                <a:pt x="4256" y="12796"/>
                                <a:pt x="4211" y="12743"/>
                              </a:cubicBezTo>
                              <a:cubicBezTo>
                                <a:pt x="4168" y="12688"/>
                                <a:pt x="4158" y="12595"/>
                                <a:pt x="4179" y="12466"/>
                              </a:cubicBezTo>
                              <a:cubicBezTo>
                                <a:pt x="4189" y="12402"/>
                                <a:pt x="4211" y="12304"/>
                                <a:pt x="4244" y="12175"/>
                              </a:cubicBezTo>
                              <a:cubicBezTo>
                                <a:pt x="4277" y="12043"/>
                                <a:pt x="4315" y="11910"/>
                                <a:pt x="4358" y="11776"/>
                              </a:cubicBezTo>
                              <a:cubicBezTo>
                                <a:pt x="4401" y="11640"/>
                                <a:pt x="4442" y="11512"/>
                                <a:pt x="4479" y="11394"/>
                              </a:cubicBezTo>
                              <a:cubicBezTo>
                                <a:pt x="4519" y="11273"/>
                                <a:pt x="4549" y="11194"/>
                                <a:pt x="4569" y="11148"/>
                              </a:cubicBezTo>
                              <a:cubicBezTo>
                                <a:pt x="4635" y="11008"/>
                                <a:pt x="4721" y="10884"/>
                                <a:pt x="4831" y="10776"/>
                              </a:cubicBezTo>
                              <a:close/>
                              <a:moveTo>
                                <a:pt x="9460" y="1026"/>
                              </a:moveTo>
                              <a:cubicBezTo>
                                <a:pt x="9460" y="459"/>
                                <a:pt x="8919" y="0"/>
                                <a:pt x="8353" y="0"/>
                              </a:cubicBezTo>
                              <a:lnTo>
                                <a:pt x="1108" y="0"/>
                              </a:lnTo>
                              <a:cubicBezTo>
                                <a:pt x="542" y="0"/>
                                <a:pt x="0" y="459"/>
                                <a:pt x="0" y="1026"/>
                              </a:cubicBezTo>
                              <a:lnTo>
                                <a:pt x="0" y="10850"/>
                              </a:lnTo>
                              <a:cubicBezTo>
                                <a:pt x="0" y="11416"/>
                                <a:pt x="542" y="11958"/>
                                <a:pt x="1108" y="11958"/>
                              </a:cubicBezTo>
                              <a:lnTo>
                                <a:pt x="2595" y="11958"/>
                              </a:lnTo>
                              <a:lnTo>
                                <a:pt x="9460" y="5090"/>
                              </a:lnTo>
                              <a:lnTo>
                                <a:pt x="9460" y="1026"/>
                              </a:lnTo>
                              <a:close/>
                              <a:moveTo>
                                <a:pt x="4510" y="8071"/>
                              </a:moveTo>
                              <a:lnTo>
                                <a:pt x="1876" y="8071"/>
                              </a:lnTo>
                              <a:lnTo>
                                <a:pt x="1876" y="7393"/>
                              </a:lnTo>
                              <a:lnTo>
                                <a:pt x="4510" y="7393"/>
                              </a:lnTo>
                              <a:lnTo>
                                <a:pt x="4510" y="8071"/>
                              </a:lnTo>
                              <a:close/>
                              <a:moveTo>
                                <a:pt x="4510" y="6533"/>
                              </a:moveTo>
                              <a:lnTo>
                                <a:pt x="1876" y="6533"/>
                              </a:lnTo>
                              <a:lnTo>
                                <a:pt x="1876" y="5855"/>
                              </a:lnTo>
                              <a:lnTo>
                                <a:pt x="4510" y="5855"/>
                              </a:lnTo>
                              <a:lnTo>
                                <a:pt x="4510" y="6533"/>
                              </a:lnTo>
                              <a:close/>
                              <a:moveTo>
                                <a:pt x="7584" y="4995"/>
                              </a:moveTo>
                              <a:lnTo>
                                <a:pt x="1876" y="4995"/>
                              </a:lnTo>
                              <a:lnTo>
                                <a:pt x="1876" y="4317"/>
                              </a:lnTo>
                              <a:lnTo>
                                <a:pt x="7584" y="4317"/>
                              </a:lnTo>
                              <a:lnTo>
                                <a:pt x="7584" y="4995"/>
                              </a:lnTo>
                              <a:close/>
                              <a:moveTo>
                                <a:pt x="7584" y="3457"/>
                              </a:moveTo>
                              <a:lnTo>
                                <a:pt x="1876" y="3457"/>
                              </a:lnTo>
                              <a:lnTo>
                                <a:pt x="1876" y="2779"/>
                              </a:lnTo>
                              <a:lnTo>
                                <a:pt x="7584" y="2779"/>
                              </a:lnTo>
                              <a:lnTo>
                                <a:pt x="7584" y="34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044-807963" o:spid="_x0000_s1026" o:spt="100" style="position:absolute;left:0pt;margin-left:35.75pt;margin-top:174.3pt;height:15.6pt;width:12.8pt;z-index:251699200;v-text-anchor:middle;mso-width-relative:page;mso-height-relative:page;" fillcolor="#FFFFFF [3212]" filled="t" stroked="f" coordsize="10608,12812" o:gfxdata="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" path="m10532,7216c10564,7302,10586,7411,10597,7541c10608,7670,10554,7796,10434,7916c10381,7968,10332,8021,10288,8069c10246,8119,10207,8157,10174,8191c10132,8234,10093,8266,10059,8289l8678,6923c8745,6868,8817,6802,8897,6728c8979,6653,9046,6593,9101,6548c9229,6429,9371,6378,9523,6395c9675,6412,9799,6446,9896,6500c10005,6555,10120,6648,10246,6785c10372,6920,10467,7063,10532,7216xm4831,10776l5041,10564,5447,10157c5610,9995,5789,9813,5984,9612c6178,9412,6374,9214,6569,9018c7034,8552,7560,8033,8145,7457l9510,8822,7933,10400,7349,10985,6812,11522c6660,11675,6535,11802,6431,11914c6328,12021,6271,12080,6261,12091c6206,12134,6147,12179,6083,12229c6016,12277,5953,12318,5887,12351c5822,12384,5722,12424,5587,12473c5449,12522,5311,12570,5171,12610c5030,12656,4895,12694,4765,12725c4635,12758,4537,12782,4472,12791c4343,12812,4256,12796,4211,12743c4168,12688,4158,12595,4179,12466c4189,12402,4211,12304,4244,12175c4277,12043,4315,11910,4358,11776c4401,11640,4442,11512,4479,11394c4519,11273,4549,11194,4569,11148c4635,11008,4721,10884,4831,10776xm9460,1026c9460,459,8919,0,8353,0l1108,0c542,0,0,459,0,1026l0,10850c0,11416,542,11958,1108,11958l2595,11958,9460,5090,9460,1026xm4510,8071l1876,8071,1876,7393,4510,7393,4510,8071xm4510,6533l1876,6533,1876,5855,4510,5855,4510,6533xm7584,4995l1876,4995,1876,4317,7584,4317,7584,4995xm7584,3457l1876,3457,1876,2779,7584,2779,7584,3457xe">
                <v:path o:connectlocs="162391,116611;157656,124776;154146,128178;136340,104039;145933,98889;157012,104920;74031,166636;83471,157064;100665,139450;145733,136420;112618,169867;98550,184233;93217,189104;85616,192877;73020,196774;64530,197053;65036,188269;68637,176192;74031,166636;128003,0;0,15865;16979,184914;144967,78709;69112,124806;28748,114322;69112,124806;28748,101023;69112,90539;116219,77240;28748,66756;116219,77240;28748,53457;116219,42973" o:connectangles="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427990</wp:posOffset>
                </wp:positionH>
                <wp:positionV relativeFrom="paragraph">
                  <wp:posOffset>3873500</wp:posOffset>
                </wp:positionV>
                <wp:extent cx="222885" cy="140970"/>
                <wp:effectExtent l="0" t="0" r="5715" b="1143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14097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33.7pt;margin-top:305pt;height:11.1pt;width:17.55pt;z-index:251696128;v-text-anchor:middle;mso-width-relative:page;mso-height-relative:page;" fillcolor="#FFFFFF [3212]" filled="t" stroked="f" coordsize="604718,382112" o:gfxdata="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8534,76857;57564,76857;96435,91816;110184,94078;125385,91353;159846,76857;180906,76857;180906,100165;168955,118314;121381,138839;97537,138839;50428,118314;38534,100165;110931,1;123164,1734;214241,34144;217026,42204;217141,42204;217141,99893;222885,118563;206874,118563;212443,100067;212443,44407;122874,82151;98799,82557;4996,46436;5054,37217;98742,1965;110931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464185</wp:posOffset>
                </wp:positionH>
                <wp:positionV relativeFrom="paragraph">
                  <wp:posOffset>7296150</wp:posOffset>
                </wp:positionV>
                <wp:extent cx="172720" cy="187960"/>
                <wp:effectExtent l="0" t="0" r="17780" b="2540"/>
                <wp:wrapNone/>
                <wp:docPr id="21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879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36.55pt;margin-top:574.5pt;height:14.8pt;width:13.6pt;z-index:251697152;v-text-anchor:middle;mso-width-relative:page;mso-height-relative:page;" fillcolor="#FFFFFF [3212]" filled="t" stroked="f" coordsize="557453,606706" o:gfxdata="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4829,118401;36381,138993;62298,142902;70046,150280;48292,185076;37567,184553;26952,163384;6163,163384;1034,153831;146550,116390;171672,153830;166570,163383;145750,163383;135161,184553;124434,185076;102208,149563;108909,142901;134830,138992;146550,116390;85624,46761;110232,71334;85624,95906;61016,71334;85624,46761;85616,34469;48691,71333;85616,108198;122540,71333;85616,34469;85616,0;102851,11810;106711,13077;127614,13627;134591,33312;136990,36589;153563,49281;147965,68800;147965,73866;153563,93386;136990,106078;134591,109382;127614,129039;106711,129590;102851,130856;85616,142667;68381,130856;64520,129590;43618,129039;36641,109354;34269,106078;17669,93386;23597,73371;23597,69296;17669,49281;34269,36589;36641,33312;43618,13627;64520,13077;68381,11838;85616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5442585</wp:posOffset>
                </wp:positionV>
                <wp:extent cx="175260" cy="151130"/>
                <wp:effectExtent l="0" t="0" r="15240" b="127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5113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36.9pt;margin-top:428.55pt;height:11.9pt;width:13.8pt;z-index:251700224;v-text-anchor:middle;mso-width-relative:page;mso-height-relative:page;" fillcolor="#FFFFFF [3212]" filled="t" stroked="f" coordsize="10000,8569" o:gfxdata="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75260,40917;175260,78730;0,78730;0,40917;4574,29806;15615,25203;50036,25203;50036,9435;52770,2768;59413,0;115759,0;122401,2768;125135,9435;125135,25203;159556,25203;170598,29806;175260,40917;175260,88148;175260,135415;170685,146526;159644,151130;15668,151130;4626,146526;17,135415;17,88148;65722,88148;65722,103916;67580,108343;71996,110212;103280,110212;107679,108343;109537,103916;109537,88148;175260,88148;62620,25150;112674,25150;112674,12557;62620,12557;62620,25150;100161,88148;100161,100759;75098,100759;75098,88148;100161,88148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457835</wp:posOffset>
                </wp:positionH>
                <wp:positionV relativeFrom="paragraph">
                  <wp:posOffset>8631555</wp:posOffset>
                </wp:positionV>
                <wp:extent cx="180975" cy="151765"/>
                <wp:effectExtent l="0" t="0" r="9525" b="635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1765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36.05pt;margin-top:679.65pt;height:11.95pt;width:14.25pt;z-index:251698176;v-text-anchor:middle;mso-width-relative:page;mso-height-relative:page;" fillcolor="#FFFFFF [3212]" filled="t" stroked="f" coordsize="606768,503202" o:gfxdata="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75997,119075;169310,119075;180975,130855;169310,142635;75997,142635;64333,130855;75997,119075;21460,109945;26708,113184;30149,120311;37905,121430;42628,125436;41170,131503;35514,137039;36797,144402;36972,145874;31140,151765;28400,151058;21460,147347;14521,151058;11780,151765;8398,150586;6065,144873;7407,137039;1750,131503;292,125436;5016,121430;12771,120311;16212,113184;21460,109945;75997,64060;169310,64060;180975,75839;169310,87619;75997,87619;64333,75839;75997,64060;21460,54951;26708,58248;30149,65371;37905,66490;42628,70493;41170,76556;35514,82090;36797,89449;36972,90862;31140,96749;28400,96102;21460,92393;14521,96102;11780,96749;8398,95631;6065,89861;7407,82090;1750,76556;292,70493;5016,66490;12771,65371;16212,58248;21460,54951;75997,9130;169310,9130;180975,20910;169310,32689;75997,32689;64333,20910;75997,9130;21460,0;26708,3296;30149,10361;37905,11538;42628,15541;41170,21546;35514,27080;36797,34498;36972,35911;31140,41798;28400,41092;21460,37441;14521,41092;11780,41798;8398,40679;6065,34910;7407,27080;1750,21546;292,15541;5016,11538;12771,10361;16212,3296;21460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5334000</wp:posOffset>
                </wp:positionV>
                <wp:extent cx="2628265" cy="32512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实习经历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Experience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420pt;height:25.6pt;width:206.95pt;z-index:251682816;mso-width-relative:page;mso-height-relative:page;" filled="f" stroked="f" coordsize="21600,21600" o:gfxdata="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AS/X/bAAAACwEAAA8AAAAAAAAAAQAgAAAAIgAA&#10;AGRycy9kb3ducmV2LnhtbFBLAQIUABQAAAAIAIdO4kAxnvTn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实习经历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Experience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5372100</wp:posOffset>
                </wp:positionV>
                <wp:extent cx="238760" cy="304165"/>
                <wp:effectExtent l="0" t="0" r="635" b="8890"/>
                <wp:wrapNone/>
                <wp:docPr id="13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423pt;height:23.95pt;width:18.8pt;rotation:5898240f;z-index:251680768;v-text-anchor:middle;mso-width-relative:page;mso-height-relative:page;" fillcolor="#DAE2EB [665]" filled="t" stroked="f" coordsize="21600,21600" o:gfxdata="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C4sD2raAAAACgEAAA8AAAAAAAAAAQAgAAAAIgAAAGRycy9kb3ducmV2&#10;LnhtbFBLAQIUABQAAAAIAIdO4kD8Zf8CMwIAACwEAAAOAAAAAAAAAAEAIAAAACkBAABkcnMvZTJv&#10;RG9jLnhtbFBLBQYAAAAABgAGAFkBAADOBQ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5636260</wp:posOffset>
                </wp:positionV>
                <wp:extent cx="673227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443.8pt;height:0pt;width:530.1pt;z-index:251679744;mso-width-relative:page;mso-height-relative:page;" filled="f" stroked="t" coordsize="21600,21600" o:gfxdata="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Eoux+vYAAAACwEAAA8AAAAAAAAAAQAgAAAAIgAAAGRycy9kb3ducmV2Lnht&#10;bFBLAQIUABQAAAAIAIdO4kC6dvg/+QEAAOQDAAAOAAAAAAAAAAEAIAAAACc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6019165</wp:posOffset>
                </wp:positionV>
                <wp:extent cx="6443345" cy="1234440"/>
                <wp:effectExtent l="0" t="0" r="0" b="0"/>
                <wp:wrapNone/>
                <wp:docPr id="7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协助销售经理处理业务上相关事务及开发新客户，增加产品销售范围。 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协助制定销售工作计划，了解客户需求，收集市场信息，提出有效的市场运作及销售建议。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协助相关工作人员做好销售合同的签订，协调处理各类销售问题。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473.95pt;height:97.2pt;width:507.35pt;z-index:251684864;mso-width-relative:page;mso-height-relative:page;" filled="f" stroked="f" coordsize="21600,21600" o:gfxdata="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Ivzey2gAAAAwBAAAPAAAAAAAAAAEAIAAAACIAAABkcnMvZG93bnJldi54&#10;bWxQSwECFAAUAAAACACHTuJAy0wiAr8BAABg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协助销售经理处理业务上相关事务及开发新客户，增加产品销售范围。 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协助制定销售工作计划，了解客户需求，收集市场信息，提出有效的市场运作及销售建议。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协助相关工作人员做好销售合同的签订，协调处理各类销售问题。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5711190</wp:posOffset>
                </wp:positionV>
                <wp:extent cx="7001510" cy="320040"/>
                <wp:effectExtent l="0" t="0" r="0" b="0"/>
                <wp:wrapNone/>
                <wp:docPr id="4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15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销售实习生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449.7pt;height:25.2pt;width:551.3pt;z-index:251683840;mso-width-relative:page;mso-height-relative:page;" filled="f" stroked="f" coordsize="21600,21600" o:gfxdata="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5Ivpr2AAAAAsBAAAPAAAAAAAAAAEAIAAAACIAAABkcnMvZG93bnJldi54bWxQSwEC&#10;FAAUAAAACACHTuJANt6De7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销售实习生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7586980</wp:posOffset>
                </wp:positionV>
                <wp:extent cx="6808470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847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大学英语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级证书、普通话二级甲等证书、全国计算机二级证书；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熟练掌握office办公软件，会进行各类数据的统计及文字的处理工作，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有较强的写作功底。英语流利，能看懂英文材料以及用英语对话。有实习工作经验，具有良好的协调与沟通能力。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9.2pt;margin-top:597.4pt;height:61.2pt;width:536.1pt;z-index:251689984;mso-width-relative:page;mso-height-relative:page;" filled="f" stroked="f" coordsize="21600,21600" o:gfxdata="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WGWPKtkAAAANAQAADwAAAAAAAAABACAAAAAiAAAAZHJzL2Rvd25yZXYueG1sUEsB&#10;AhQAFAAAAAgAh07iQK4nvKG7AQAAY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大学英语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级证书、普通话二级甲等证书、全国计算机二级证书；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技能：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熟练掌握office办公软件，会进行各类数据的统计及文字的处理工作，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有较强的写作功底。英语流利，能看懂英文材料以及用英语对话。有实习工作经验，具有良好的协调与沟通能力。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7200900</wp:posOffset>
                </wp:positionV>
                <wp:extent cx="2628265" cy="3251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个人技能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Expertise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567pt;height:25.6pt;width:206.95pt;z-index:251688960;mso-width-relative:page;mso-height-relative:page;" filled="f" stroked="f" coordsize="21600,21600" o:gfxdata="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XrM/HtoAAAANAQAADwAAAAAAAAABACAAAAAiAAAA&#10;ZHJzL2Rvd25yZXYueG1sUEsBAhQAFAAAAAgAh07iQDMBaCw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个人技能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Expertise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7239000</wp:posOffset>
                </wp:positionV>
                <wp:extent cx="238760" cy="304165"/>
                <wp:effectExtent l="0" t="0" r="635" b="8890"/>
                <wp:wrapNone/>
                <wp:docPr id="18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570pt;height:23.95pt;width:18.8pt;rotation:5898240f;z-index:251686912;v-text-anchor:middle;mso-width-relative:page;mso-height-relative:page;" fillcolor="#DAE2EB [665]" filled="t" stroked="f" coordsize="21600,21600" o:gfxdata="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w5esotkAAAAMAQAADwAAAAAAAAABACAAAAAiAAAAZHJzL2Rvd25yZXYu&#10;eG1sUEsBAhQAFAAAAAgAh07iQPrCCKszAgAALAQAAA4AAAAAAAAAAQAgAAAAKAEAAGRycy9lMm9E&#10;b2MueG1sUEsFBgAAAAAGAAYAWQEAAM0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7503160</wp:posOffset>
                </wp:positionV>
                <wp:extent cx="673227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590.8pt;height:0pt;width:530.1pt;z-index:251685888;mso-width-relative:page;mso-height-relative:page;" filled="f" stroked="t" coordsize="21600,21600" o:gfxdata="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ONcre2AAAAA0BAAAPAAAAAAAAAAEAIAAAACIAAABkcnMvZG93bnJldi54&#10;bWxQSwECFAAUAAAACACHTuJAeiCd5voBAADkAwAADgAAAAAAAAABACAAAAAnAQAAZHJzL2Uyb0Rv&#10;Yy54bWxQSwUGAAAAAAYABgBZAQAAkw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4125595</wp:posOffset>
                </wp:positionV>
                <wp:extent cx="6867525" cy="320040"/>
                <wp:effectExtent l="0" t="0" r="0" b="0"/>
                <wp:wrapNone/>
                <wp:docPr id="8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北京某某某大学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市场营销（本科）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8.6pt;margin-top:324.85pt;height:25.2pt;width:540.75pt;z-index:251678720;mso-width-relative:page;mso-height-relative:page;" filled="f" stroked="f" coordsize="21600,21600" o:gfxdata="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XUN8LYAAAACwEAAA8AAAAAAAAAAQAgAAAAIgAAAGRycy9kb3ducmV2LnhtbFBL&#10;AQIUABQAAAAIAIdO4kC5bYa1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北京某某某大学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市场营销（本科）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4436745</wp:posOffset>
                </wp:positionV>
                <wp:extent cx="6805930" cy="1005840"/>
                <wp:effectExtent l="0" t="0" r="0" b="0"/>
                <wp:wrapNone/>
                <wp:docPr id="8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593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连续2年获得校综合奖学金“励志奖”，获校三好学生，优秀学生会干部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28.6pt;margin-top:349.35pt;height:79.2pt;width:535.9pt;z-index:251677696;mso-width-relative:page;mso-height-relative:page;" filled="f" stroked="f" coordsize="21600,21600" o:gfxdata="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LJ/m2LYAAAACwEAAA8AAAAAAAAAAQAgAAAAIgAAAGRycy9kb3ducmV2LnhtbFBL&#10;AQIUABQAAAAIAIdO4kCxMy76vQEAAGA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连续2年获得校综合奖学金“励志奖”，获校三好学生，优秀学生会干部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4062095</wp:posOffset>
                </wp:positionV>
                <wp:extent cx="673227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319.85pt;height:0pt;width:530.1pt;z-index:251666432;mso-width-relative:page;mso-height-relative:page;" filled="f" stroked="t" coordsize="21600,21600" o:gfxdata="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wEPCONkAAAALAQAADwAAAAAAAAABACAAAAAiAAAAZHJzL2Rvd25yZXYu&#10;eG1sUEsBAhQAFAAAAAgAh07iQCSqZjX6AQAA4gMAAA4AAAAAAAAAAQAgAAAAKAEAAGRycy9lMm9E&#10;b2MueG1sUEsFBgAAAAAGAAYAWQEAAJQFAAAAAA=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3759835</wp:posOffset>
                </wp:positionV>
                <wp:extent cx="2628265" cy="32512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教育背景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Education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296.05pt;height:25.6pt;width:206.95pt;z-index:251676672;mso-width-relative:page;mso-height-relative:page;" filled="f" stroked="f" coordsize="21600,21600" o:gfxdata="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t2JPy3AAAAAsBAAAPAAAAAAAAAAEAIAAAACIA&#10;AABkcnMvZG93bnJldi54bWxQSwECFAAUAAAACACHTuJA+ucQu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教育背景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Education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3797935</wp:posOffset>
                </wp:positionV>
                <wp:extent cx="238760" cy="304165"/>
                <wp:effectExtent l="0" t="0" r="635" b="8890"/>
                <wp:wrapNone/>
                <wp:docPr id="6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299.05pt;height:23.95pt;width:18.8pt;rotation:5898240f;z-index:251667456;v-text-anchor:middle;mso-width-relative:page;mso-height-relative:page;" fillcolor="#DAE2EB [665]" filled="t" stroked="f" coordsize="21600,21600" o:gfxdata="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YWlXj2wAAAAoBAAAPAAAAAAAAAAEAIAAAACIAAABkcnMvZG93bnJl&#10;di54bWxQSwECFAAUAAAACACHTuJAomnoKDMCAAArBAAADgAAAAAAAAABACAAAAAqAQAAZHJzL2Uy&#10;b0RvYy54bWxQSwUGAAAAAAYABgBZAQAAz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8816975</wp:posOffset>
                </wp:positionV>
                <wp:extent cx="673227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65pt;margin-top:694.25pt;height:0pt;width:530.1pt;z-index:251691008;mso-width-relative:page;mso-height-relative:page;" filled="f" stroked="t" coordsize="21600,21600" o:gfxdata="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Nl9402AAAAA0BAAAPAAAAAAAAAAEAIAAAACIAAABkcnMvZG93bnJldi54&#10;bWxQSwECFAAUAAAACACHTuJABRCRGPoBAADkAwAADgAAAAAAAAABACAAAAAnAQAAZHJzL2Uyb0Rv&#10;Yy54bWxQSwUGAAAAAAYABgBZAQAAkw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8514715</wp:posOffset>
                </wp:positionV>
                <wp:extent cx="2628265" cy="32512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自我评价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Evaluate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670.45pt;height:25.6pt;width:206.95pt;z-index:251694080;mso-width-relative:page;mso-height-relative:page;" filled="f" stroked="f" coordsize="21600,21600" o:gfxdata="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vyJ4x90AAAANAQAADwAAAAAAAAABACAAAAAi&#10;AAAAZHJzL2Rvd25yZXYueG1sUEsBAhQAFAAAAAgAh07iQMmk9rs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自我评价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Evaluate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8552815</wp:posOffset>
                </wp:positionV>
                <wp:extent cx="238760" cy="304165"/>
                <wp:effectExtent l="0" t="0" r="635" b="8890"/>
                <wp:wrapNone/>
                <wp:docPr id="26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673.45pt;height:23.95pt;width:18.8pt;rotation:5898240f;z-index:251692032;v-text-anchor:middle;mso-width-relative:page;mso-height-relative:page;" fillcolor="#DAE2EB [665]" filled="t" stroked="f" coordsize="21600,21600" o:gfxdata="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PD50m2wAAAAwBAAAPAAAAAAAAAAEAIAAAACIAAABkcnMvZG93bnJl&#10;di54bWxQSwECFAAUAAAACACHTuJAc3iNRjMCAAAsBAAADgAAAAAAAAABACAAAAAqAQAAZHJzL2Uy&#10;b0RvYy54bWxQSwUGAAAAAAYABgBZAQAAz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2425700</wp:posOffset>
                </wp:positionV>
                <wp:extent cx="673227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.15pt;margin-top:191pt;height:0pt;width:530.1pt;z-index:251662336;mso-width-relative:page;mso-height-relative:page;" filled="f" stroked="t" coordsize="21600,21600" o:gfxdata="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AzjrO/ZAAAACwEAAA8AAAAAAAAAAQAgAAAAIgAAAGRycy9kb3ducmV2&#10;LnhtbFBLAQIUABQAAAAIAIdO4kCG64er+wEAAOYDAAAOAAAAAAAAAAEAIAAAACgBAABkcnMvZTJv&#10;RG9jLnhtbFBLBQYAAAAABgAGAFkBAACV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2161540</wp:posOffset>
                </wp:positionV>
                <wp:extent cx="238760" cy="304165"/>
                <wp:effectExtent l="0" t="0" r="635" b="8890"/>
                <wp:wrapNone/>
                <wp:docPr id="272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3925"/>
                        </a:xfrm>
                        <a:prstGeom prst="flowChartManualInp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46.35pt;margin-top:170.2pt;height:23.95pt;width:18.8pt;rotation:5898240f;z-index:251663360;v-text-anchor:middle;mso-width-relative:page;mso-height-relative:page;" fillcolor="#DAE2EB [665]" filled="t" stroked="f" coordsize="21600,21600" o:gfxdata="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6w8Wf2gAAAAoBAAAPAAAAAAAAAAEAIAAAACIAAABkcnMvZG93bnJl&#10;di54bWxQSwECFAAUAAAACACHTuJARtvu/jQCAAAtBAAADgAAAAAAAAABACAAAAApAQAAZHJzL2Uy&#10;b0RvYy54bWxQSwUGAAAAAAYABgBZAQAAz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2123440</wp:posOffset>
                </wp:positionV>
                <wp:extent cx="2628265" cy="3251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3735" y="2412365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报考信息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/  E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xamination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506E94" w:themeColor="accent6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65pt;margin-top:167.2pt;height:25.6pt;width:206.95pt;z-index:251665408;mso-width-relative:page;mso-height-relative:page;" filled="f" stroked="f" coordsize="21600,21600" o:gfxdata="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UnuQ2gAAAAsBAAAPAAAAAAAA&#10;AAEAIAAAACIAAABkcnMvZG93bnJldi54bWxQSwECFAAUAAAACACHTuJAQHYjn0kCAABy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报考信息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/  E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xamination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506E94" w:themeColor="accent6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527685</wp:posOffset>
                </wp:positionV>
                <wp:extent cx="1823085" cy="337185"/>
                <wp:effectExtent l="0" t="0" r="0" b="0"/>
                <wp:wrapNone/>
                <wp:docPr id="2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报考专业：工商管理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167.2pt;margin-top:41.55pt;height:26.55pt;width:143.55pt;z-index:251670528;mso-width-relative:page;mso-height-relative:page;" filled="f" stroked="f" coordsize="21600,21600" o:gfxdata="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s50+L2wAAAAoBAAAPAAAAAAAAAAEAIAAAACIAAABk&#10;cnMvZG93bnJldi54bWxQSwECFAAUAAAACACHTuJAMQEjF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报考专业：工商管理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541655</wp:posOffset>
                </wp:positionH>
                <wp:positionV relativeFrom="paragraph">
                  <wp:posOffset>259080</wp:posOffset>
                </wp:positionV>
                <wp:extent cx="1280160" cy="705485"/>
                <wp:effectExtent l="0" t="0" r="0" b="0"/>
                <wp:wrapNone/>
                <wp:docPr id="2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05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稻小壳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42.65pt;margin-top:20.4pt;height:55.55pt;width:100.8pt;z-index:251669504;mso-width-relative:page;mso-height-relative:page;" filled="f" stroked="f" coordsize="21600,21600" o:gfxdata="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7SVhjaAAAACQEAAA8AAAAAAAAAAQAgAAAAIgAAAGRy&#10;cy9kb3ducmV2LnhtbFBLAQIUABQAAAAIAIdO4kB4mRoN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center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稻小壳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3FF1505-85CA-4096-950F-3DD77C9E2DB4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E9468E02-5CB8-4CCB-993F-CCD14D8A3DA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3A506228-1746-420A-831E-088753389810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4C734560-939D-4F52-905D-7E89FF3269C0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A1E475AB-277F-4ECB-A7B9-B836C86201BB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方正兰亭黑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24EFE1A0-9AB2-4960-B076-79DEF4FBDB0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97548"/>
    <w:multiLevelType w:val="singleLevel"/>
    <w:tmpl w:val="AD0975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29240D"/>
    <w:rsid w:val="000A38E8"/>
    <w:rsid w:val="000E04DC"/>
    <w:rsid w:val="000F6099"/>
    <w:rsid w:val="002136D7"/>
    <w:rsid w:val="004A4E2A"/>
    <w:rsid w:val="004C0BF6"/>
    <w:rsid w:val="004F165B"/>
    <w:rsid w:val="005325AA"/>
    <w:rsid w:val="005D0173"/>
    <w:rsid w:val="005E73AF"/>
    <w:rsid w:val="006C0442"/>
    <w:rsid w:val="00735C23"/>
    <w:rsid w:val="00836274"/>
    <w:rsid w:val="008D7B16"/>
    <w:rsid w:val="0093402B"/>
    <w:rsid w:val="00944DFE"/>
    <w:rsid w:val="00982DEE"/>
    <w:rsid w:val="00AC2E33"/>
    <w:rsid w:val="00B0303F"/>
    <w:rsid w:val="00B250DE"/>
    <w:rsid w:val="00B4022F"/>
    <w:rsid w:val="00B8632B"/>
    <w:rsid w:val="00C73FB5"/>
    <w:rsid w:val="00D46F8C"/>
    <w:rsid w:val="00D81C6A"/>
    <w:rsid w:val="00D921EF"/>
    <w:rsid w:val="00EF260F"/>
    <w:rsid w:val="00F03BAC"/>
    <w:rsid w:val="00F93EF5"/>
    <w:rsid w:val="00FF6531"/>
    <w:rsid w:val="08842FCD"/>
    <w:rsid w:val="2BAB54D1"/>
    <w:rsid w:val="3B0A5038"/>
    <w:rsid w:val="4A3E163A"/>
    <w:rsid w:val="4B530643"/>
    <w:rsid w:val="503238DE"/>
    <w:rsid w:val="5C29240D"/>
    <w:rsid w:val="5D250ED4"/>
    <w:rsid w:val="60520316"/>
    <w:rsid w:val="73CE3DA2"/>
    <w:rsid w:val="7EEE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4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nhideWhenUsed/>
    <w:qFormat/>
    <w:uiPriority w:val="99"/>
    <w:rPr>
      <w:color w:val="5F5F5F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5"/>
    <w:semiHidden/>
    <w:unhideWhenUsed/>
    <w:qFormat/>
    <w:uiPriority w:val="99"/>
    <w:rPr>
      <w:color w:val="808080"/>
      <w:shd w:val="clear" w:color="auto" w:fill="E6E6E6"/>
    </w:rPr>
  </w:style>
  <w:style w:type="paragraph" w:styleId="8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3def0c63-db54-4ebd-ad42-c0cb0d5a395e\&#32771;&#30740;&#22797;&#35797;&#20010;&#20154;&#31616;&#21382;&#27169;&#26495;.docx" TargetMode="External"/></Relationships>
</file>

<file path=word/theme/theme1.xml><?xml version="1.0" encoding="utf-8"?>
<a:theme xmlns:a="http://schemas.openxmlformats.org/drawingml/2006/main" name="Office 主题​​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考研复试个人简历模板.docx</Template>
  <Pages>1</Pages>
  <Words>21</Words>
  <Characters>27</Characters>
  <Lines>1</Lines>
  <Paragraphs>1</Paragraphs>
  <TotalTime>16</TotalTime>
  <ScaleCrop>false</ScaleCrop>
  <LinksUpToDate>false</LinksUpToDate>
  <CharactersWithSpaces>27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2022-01-23T01:23:00Z</dcterms:created>
  <dc:creator>童话里的艾菲尔</dc:creator>
  <cp:lastModifiedBy>童话里的艾菲尔</cp:lastModifiedBy>
  <dcterms:modified xsi:type="dcterms:W3CDTF">2022-01-23T01:32:28Z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v1.0_mb_3988hHBf5S6Yig6j96ZfZw==</vt:lpwstr>
  </property>
  <property fmtid="{D5CDD505-2E9C-101B-9397-08002B2CF9AE}" pid="4" name="ICV">
    <vt:lpwstr>209197A5F0644AFB88C576434D722E88</vt:lpwstr>
  </property>
</Properties>
</file>