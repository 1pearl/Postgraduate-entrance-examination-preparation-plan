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837" w:tblpY="4114"/>
        <w:tblOverlap w:val="never"/>
        <w:tblW w:w="10496" w:type="dxa"/>
        <w:tblInd w:w="0" w:type="dxa"/>
        <w:tblBorders>
          <w:top w:val="single" w:color="3F3F3F" w:themeColor="text1" w:themeTint="BF" w:sz="4" w:space="0"/>
          <w:left w:val="single" w:color="3F3F3F" w:themeColor="text1" w:themeTint="BF" w:sz="4" w:space="0"/>
          <w:bottom w:val="single" w:color="3F3F3F" w:themeColor="text1" w:themeTint="BF" w:sz="4" w:space="0"/>
          <w:right w:val="single" w:color="3F3F3F" w:themeColor="text1" w:themeTint="BF" w:sz="4" w:space="0"/>
          <w:insideH w:val="single" w:color="3F3F3F" w:themeColor="text1" w:themeTint="BF" w:sz="4" w:space="0"/>
          <w:insideV w:val="single" w:color="3F3F3F" w:themeColor="text1" w:themeTint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1749"/>
        <w:gridCol w:w="1749"/>
        <w:gridCol w:w="1749"/>
        <w:gridCol w:w="1750"/>
        <w:gridCol w:w="1750"/>
      </w:tblGrid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749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5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5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3" w:hRule="atLeast"/>
        </w:trPr>
        <w:tc>
          <w:tcPr>
            <w:tcW w:w="174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widowControl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8743315</wp:posOffset>
                </wp:positionV>
                <wp:extent cx="6814820" cy="146113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20" cy="14611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在某某公司的实习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学习认真努力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会处理人际关系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，具有良好的团队合作精神。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7pt;margin-top:688.45pt;height:115.05pt;width:536.6pt;z-index:251692032;mso-width-relative:page;mso-height-relative:page;" filled="f" stroked="f" coordsize="21600,21600" o:gfxdata="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u2bqdkAAAANAQAADwAAAAAAAAABACAAAAAiAAAAZHJzL2Rvd25yZXYueG1sUEsB&#10;AhQAFAAAAAgAh07iQPkgnBu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在某某公司的实习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学习认真努力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会处理人际关系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1164590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40.05pt;margin-top:91.7pt;height:13.55pt;width:13.55pt;z-index:251676672;v-text-anchor:middle;mso-width-relative:page;mso-height-relative:page;" fillcolor="#404040 [2429]" filled="t" stroked="f" coordsize="607639,606722" o:gfxdata="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2789555</wp:posOffset>
                </wp:positionH>
                <wp:positionV relativeFrom="paragraph">
                  <wp:posOffset>1167130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219.65pt;margin-top:91.9pt;height:12.7pt;width:12.7pt;z-index:251677696;v-text-anchor:middle;mso-width-relative:page;mso-height-relative:page;" fillcolor="#404040 [2429]" filled="t" stroked="f" coordsize="12800,12800" o:gfxdata="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1971040</wp:posOffset>
                </wp:positionH>
                <wp:positionV relativeFrom="paragraph">
                  <wp:posOffset>668655</wp:posOffset>
                </wp:positionV>
                <wp:extent cx="1823085" cy="337185"/>
                <wp:effectExtent l="0" t="0" r="0" b="0"/>
                <wp:wrapNone/>
                <wp:docPr id="43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报考专业：某某某专业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55.2pt;margin-top:52.65pt;height:26.55pt;width:143.55pt;z-index:251675648;mso-width-relative:page;mso-height-relative:page;" filled="f" stroked="f" coordsize="21600,21600" o:gfxdata="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CpPbz2wAAAAsBAAAPAAAAAAAAAAEAIAAAACIAAABk&#10;cnMvZG93bnJldi54bWxQSwECFAAUAAAACACHTuJAjHmEhT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报考专业：某某某专业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389255</wp:posOffset>
                </wp:positionH>
                <wp:positionV relativeFrom="paragraph">
                  <wp:posOffset>400050</wp:posOffset>
                </wp:positionV>
                <wp:extent cx="1280160" cy="705485"/>
                <wp:effectExtent l="0" t="0" r="0" b="0"/>
                <wp:wrapNone/>
                <wp:docPr id="40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稻小壳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30.65pt;margin-top:31.5pt;height:55.55pt;width:100.8pt;z-index:251674624;mso-width-relative:page;mso-height-relative:page;" filled="f" stroked="f" coordsize="21600,21600" o:gfxdata="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mpClQdoAAAAJAQAADwAAAAAAAAABACAAAAAiAAAAZHJz&#10;L2Rvd25yZXYueG1sUEsBAhQAFAAAAAgAh07iQMXhvZw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稻小壳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2774950</wp:posOffset>
                </wp:positionH>
                <wp:positionV relativeFrom="paragraph">
                  <wp:posOffset>1580515</wp:posOffset>
                </wp:positionV>
                <wp:extent cx="182880" cy="130810"/>
                <wp:effectExtent l="0" t="0" r="7620" b="2540"/>
                <wp:wrapNone/>
                <wp:docPr id="47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218.5pt;margin-top:124.45pt;height:10.3pt;width:14.4pt;z-index:251679744;v-text-anchor:middle;mso-width-relative:page;mso-height-relative:page;" fillcolor="#404040 [2429]" filled="t" stroked="f" coordsize="12800,9128" o:gfxdata="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ebhO1dwAAAALAQAADwAA&#10;AAAAAAABACAAAAAiAAAAZHJzL2Rvd25yZXYueG1sUEsBAhQAFAAAAAgAh07iQDRs00mFBAAAgRAA&#10;AA4AAAAAAAAAAQAgAAAAKwEAAGRycy9lMm9Eb2MueG1sUEsFBgAAAAAGAAYAWQEAACIIAAAAAA==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1062990</wp:posOffset>
                </wp:positionV>
                <wp:extent cx="4467860" cy="725805"/>
                <wp:effectExtent l="0" t="0" r="0" b="0"/>
                <wp:wrapNone/>
                <wp:docPr id="42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1995-08-01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6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66.25pt;margin-top:83.7pt;height:57.15pt;width:351.8pt;z-index:251673600;mso-width-relative:page;mso-height-relative:page;" filled="f" stroked="f" coordsize="21600,21600" o:gfxdata="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7sxnF2wAAAAsBAAAPAAAAAAAAAAEAIAAA&#10;ACIAAABkcnMvZG93bnJldi54bWxQSwECFAAUAAAACACHTuJAfQRga0ICAAB1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1995-08-01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6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1565910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39.35pt;margin-top:123.3pt;height:12.05pt;width:15.4pt;z-index:251678720;v-text-anchor:middle;mso-width-relative:page;mso-height-relative:page;" fillcolor="#404040 [2429]" filled="t" stroked="f" coordsize="607596,474702" o:gfxdata="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5586095</wp:posOffset>
                </wp:positionV>
                <wp:extent cx="5363845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384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25pt;margin-top:439.85pt;height:0pt;width:422.35pt;z-index:251665408;mso-width-relative:page;mso-height-relative:page;" filled="f" stroked="t" coordsize="21600,21600" o:gfxdata="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P4tJDbaAAAADAEAAA8AAAAAAAAAAQAgAAAAIgAAAGRycy9kb3du&#10;cmV2LnhtbFBLAQIUABQAAAAIAIdO4kDQZVMQ/QEAAOQDAAAOAAAAAAAAAAEAIAAAACkBAABkcnMv&#10;ZTJvRG9jLnhtbFBLBQYAAAAABgAGAFkBAACYBQAAAAA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4027805</wp:posOffset>
                </wp:positionV>
                <wp:extent cx="5363845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384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25pt;margin-top:317.15pt;height:0pt;width:422.35pt;z-index:251664384;mso-width-relative:page;mso-height-relative:page;" filled="f" stroked="t" coordsize="21600,21600" o:gfxdata="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0GH6vdoAAAAMAQAADwAAAAAAAAABACAAAAAiAAAAZHJzL2Rvd25y&#10;ZXYueG1sUEsBAhQAFAAAAAgAh07iQEhseMj8AQAA5AMAAA4AAAAAAAAAAQAgAAAAKQEAAGRycy9l&#10;Mm9Eb2MueG1sUEsFBgAAAAAGAAYAWQEAAJc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2357120</wp:posOffset>
                </wp:positionV>
                <wp:extent cx="536384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384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25pt;margin-top:185.6pt;height:0pt;width:422.35pt;z-index:251663360;mso-width-relative:page;mso-height-relative:page;" filled="f" stroked="t" coordsize="21600,21600" o:gfxdata="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oGcFNgAAAAMAQAADwAAAAAAAAABACAAAAAiAAAAZHJzL2Rvd25yZXYu&#10;eG1sUEsBAhQAFAAAAAgAh07iQEkiL5/7AQAA4gMAAA4AAAAAAAAAAQAgAAAAJwEAAGRycy9lMm9E&#10;b2MueG1sUEsFBgAAAAAGAAYAWQEAAJQ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8508365</wp:posOffset>
                </wp:positionV>
                <wp:extent cx="5363845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384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25pt;margin-top:669.95pt;height:0pt;width:422.35pt;z-index:251667456;mso-width-relative:page;mso-height-relative:page;" filled="f" stroked="t" coordsize="21600,21600" o:gfxdata="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pbrZt2QAAAA4BAAAPAAAAAAAAAAEAIAAAACIAAABkcnMvZG93bnJl&#10;di54bWxQSwECFAAUAAAACACHTuJAQ1o6rfwBAADkAwAADgAAAAAAAAABACAAAAAoAQAAZHJzL2Uy&#10;b0RvYy54bWxQSwUGAAAAAAYABgBZAQAAlgUAAAAA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1806575</wp:posOffset>
                </wp:positionH>
                <wp:positionV relativeFrom="paragraph">
                  <wp:posOffset>7181215</wp:posOffset>
                </wp:positionV>
                <wp:extent cx="5363845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384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2.25pt;margin-top:565.45pt;height:0pt;width:422.35pt;z-index:251666432;mso-width-relative:page;mso-height-relative:page;" filled="f" stroked="t" coordsize="21600,21600" o:gfxdata="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FZv99kAAAAOAQAADwAAAAAAAAABACAAAAAiAAAAZHJzL2Rvd25y&#10;ZXYueG1sUEsBAhQAFAAAAAgAh07iQNtTEXX9AQAA5AMAAA4AAAAAAAAAAQAgAAAAKAEAAGRycy9l&#10;Mm9Eb2MueG1sUEsFBgAAAAAGAAYAWQEAAJc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2178050</wp:posOffset>
                </wp:positionV>
                <wp:extent cx="1264285" cy="31369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6780" y="2733040"/>
                          <a:ext cx="126428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360" w:lineRule="exact"/>
                              <w:jc w:val="left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报考信息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pt;margin-top:171.5pt;height:24.7pt;width:99.55pt;z-index:251668480;mso-width-relative:page;mso-height-relative:page;" filled="f" stroked="f" coordsize="21600,21600" o:gfxdata="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+wVGTaAAAACwEAAA8AAAAAAAAAAQAg&#10;AAAAIgAAAGRycy9kb3ducmV2LnhtbFBLAQIUABQAAAAIAIdO4kAK8ieVRQIAAHIEAAAOAAAAAAAA&#10;AAEAIAAAACk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360" w:lineRule="exact"/>
                        <w:jc w:val="left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报考信息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8355330</wp:posOffset>
                </wp:positionV>
                <wp:extent cx="1264285" cy="31369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pt;margin-top:657.9pt;height:24.7pt;width:99.55pt;z-index:251672576;mso-width-relative:page;mso-height-relative:page;" filled="f" stroked="f" coordsize="21600,21600" o:gfxdata="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OZhUNwAAAANAQAADwAAAAAAAAABACAAAAAiAAAA&#10;ZHJzL2Rvd25yZXYueG1sUEsBAhQAFAAAAAgAh07iQATloyI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7011670</wp:posOffset>
                </wp:positionV>
                <wp:extent cx="1264285" cy="31369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pt;margin-top:552.1pt;height:24.7pt;width:99.55pt;z-index:251671552;mso-width-relative:page;mso-height-relative:page;" filled="f" stroked="f" coordsize="21600,21600" o:gfxdata="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oT29dsAAAANAQAADwAAAAAAAAABACAAAAAiAAAA&#10;ZHJzL2Rvd25yZXYueG1sUEsBAhQAFAAAAAgAh07iQEsNcUE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个人技能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5429885</wp:posOffset>
                </wp:positionV>
                <wp:extent cx="1264285" cy="31369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pt;margin-top:427.55pt;height:24.7pt;width:99.55pt;z-index:251670528;mso-width-relative:page;mso-height-relative:page;" filled="f" stroked="f" coordsize="21600,21600" o:gfxdata="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5eXIH9sAAAALAQAADwAAAAAAAAABACAAAAAiAAAA&#10;ZHJzL2Rvd25yZXYueG1sUEsBAhQAFAAAAAgAh07iQCJjMEc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经历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3865245</wp:posOffset>
                </wp:positionV>
                <wp:extent cx="1264285" cy="31369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8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教育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7BA79D" w:themeColor="accent5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7BA79D" w:themeColor="accent5"/>
                                <w:sz w:val="28"/>
                                <w:szCs w:val="28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pt;margin-top:304.35pt;height:24.7pt;width:99.55pt;z-index:251669504;mso-width-relative:page;mso-height-relative:page;" filled="f" stroked="f" coordsize="21600,21600" o:gfxdata="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UNYiHbAAAACwEAAA8AAAAAAAAAAQAgAAAAIgAAAGRy&#10;cy9kb3ducmV2LnhtbFBLAQIUABQAAAAIAIdO4kDVrei+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教育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7BA79D" w:themeColor="accent5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经历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7BA79D" w:themeColor="accent5"/>
                          <w:sz w:val="28"/>
                          <w:szCs w:val="28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3142615</wp:posOffset>
                </wp:positionH>
                <wp:positionV relativeFrom="paragraph">
                  <wp:posOffset>-80010</wp:posOffset>
                </wp:positionV>
                <wp:extent cx="1275080" cy="365125"/>
                <wp:effectExtent l="0" t="0" r="0" b="0"/>
                <wp:wrapNone/>
                <wp:docPr id="5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247.45pt;margin-top:-6.3pt;height:28.75pt;width:100.4pt;z-index:251693056;mso-width-relative:page;mso-height-relative:page;" filled="f" stroked="f" coordsize="21600,21600" o:gfxdata="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0Xs3j2wAAAAoBAAAPAAAAAAAAAAEAIAAAACIAAABk&#10;cnMvZG93bnJldi54bWxQSwECFAAUAAAACACHTuJAElbNZz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2416175</wp:posOffset>
                </wp:positionH>
                <wp:positionV relativeFrom="paragraph">
                  <wp:posOffset>-10160</wp:posOffset>
                </wp:positionV>
                <wp:extent cx="2727325" cy="309880"/>
                <wp:effectExtent l="9525" t="9525" r="25400" b="23495"/>
                <wp:wrapNone/>
                <wp:docPr id="6" name="同侧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27326" cy="309563"/>
                        </a:xfrm>
                        <a:prstGeom prst="trapezoid">
                          <a:avLst>
                            <a:gd name="adj" fmla="val 36105"/>
                          </a:avLst>
                        </a:prstGeom>
                        <a:solidFill>
                          <a:schemeClr val="accent5"/>
                        </a:solidFill>
                        <a:ln w="1905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6" o:spid="_x0000_s1026" style="position:absolute;left:0pt;flip:y;margin-left:190.25pt;margin-top:-0.8pt;height:24.4pt;width:214.75pt;z-index:251661312;v-text-anchor:middle;mso-width-relative:page;mso-height-relative:page;" fillcolor="#7BA79D [3208]" filled="t" stroked="t" coordsize="2727326,309563" o:gfxdata="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8wBFtoAAAAJAQAADwAAAAAAAAABACAAAAAiAAAAZHJzL2Rvd25yZXYueG1sUEsBAhQA&#10;FAAAAAgAh07iQJpedVwpAgAAOAQAAA4AAAAAAAAAAQAgAAAAKQEAAGRycy9lMm9Eb2MueG1sUEsF&#10;BgAAAAAGAAYAWQEAAMQFAAAAAA==&#10;" path="m0,309563l111767,0,2615558,0,2727326,309563xe">
                <v:path textboxrect="0,0,2727326,309563" o:connectlocs="1363663,0;55883,154781;1363663,309563;2671442,154781" o:connectangles="247,164,82,0"/>
                <v:fill on="t" focussize="0,0"/>
                <v:stroke weight="1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7089140</wp:posOffset>
                </wp:positionV>
                <wp:extent cx="172720" cy="187960"/>
                <wp:effectExtent l="0" t="0" r="17780" b="2540"/>
                <wp:wrapNone/>
                <wp:docPr id="49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39.1pt;margin-top:558.2pt;height:14.8pt;width:13.6pt;z-index:251682816;v-text-anchor:middle;mso-width-relative:page;mso-height-relative:page;" fillcolor="#7BA79D [3208]" filled="t" stroked="f" coordsize="557453,606706" o:gfxdata="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5521960</wp:posOffset>
                </wp:positionV>
                <wp:extent cx="175260" cy="151130"/>
                <wp:effectExtent l="0" t="0" r="15240" b="127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5113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39pt;margin-top:434.8pt;height:11.9pt;width:13.8pt;z-index:251685888;v-text-anchor:middle;mso-width-relative:page;mso-height-relative:page;" fillcolor="#7BA79D [3208]" filled="t" stroked="f" coordsize="10000,8569" o:gfxdata="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75260,40917;175260,78730;0,78730;0,40917;4574,29806;15615,25203;50036,25203;50036,9435;52770,2768;59413,0;115759,0;122401,2768;125135,9435;125135,25203;159556,25203;170598,29806;175260,40917;175260,88148;175260,135415;170685,146526;159644,151130;15668,151130;4626,146526;17,135415;17,88148;65722,88148;65722,103916;67580,108343;71996,110212;103280,110212;107679,108343;109537,103916;109537,88148;175260,88148;62620,25150;112674,25150;112674,12557;62620,12557;62620,25150;100161,88148;100161,100759;75098,100759;75098,88148;100161,88148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3948430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37.1pt;margin-top:310.9pt;height:11.1pt;width:17.55pt;z-index:251681792;v-text-anchor:middle;mso-width-relative:page;mso-height-relative:page;" fillcolor="#7BA79D [3208]" filled="t" stroked="f" coordsize="604718,382112" o:gfxdata="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BET1691wAAAAoBAAAP&#10;AAAAAAAAAAEAIAAAACIAAABkcnMvZG93bnJldi54bWxQSwECFAAUAAAACACHTuJArmqm2/8GAAD5&#10;HgAADgAAAAAAAAABACAAAAAmAQAAZHJzL2Uyb0RvYy54bWxQSwUGAAAAAAYABgBZAQAAlwoAAAAA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2253615</wp:posOffset>
                </wp:positionV>
                <wp:extent cx="162560" cy="198120"/>
                <wp:effectExtent l="0" t="0" r="8890" b="11430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39.5pt;margin-top:177.45pt;height:15.6pt;width:12.8pt;z-index:251684864;v-text-anchor:middle;mso-width-relative:page;mso-height-relative:page;" fillcolor="#7BA79D [3208]" filled="t" stroked="f" coordsize="10608,12812" o:gfxdata="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62391,116611;157656,124776;154146,128178;136340,104039;145933,98889;157012,104920;74031,166636;83471,157064;100665,139450;145733,136420;112618,169867;98550,184233;93217,189104;85616,192877;73020,196774;64530,197053;65036,188269;68637,176192;74031,166636;128003,0;0,15865;16979,184914;144967,78709;69112,124806;28748,114322;69112,124806;28748,101023;69112,90539;116219,77240;28748,66756;116219,77240;28748,53457;116219,42973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492125</wp:posOffset>
                </wp:positionH>
                <wp:positionV relativeFrom="paragraph">
                  <wp:posOffset>8450580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38.75pt;margin-top:665.4pt;height:11.95pt;width:14.25pt;z-index:251683840;v-text-anchor:middle;mso-width-relative:page;mso-height-relative:page;" fillcolor="#7BA79D [3208]" filled="t" stroked="f" coordsize="606768,503202" o:gfxdata="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5958205</wp:posOffset>
            </wp:positionH>
            <wp:positionV relativeFrom="paragraph">
              <wp:posOffset>364490</wp:posOffset>
            </wp:positionV>
            <wp:extent cx="1090295" cy="1527175"/>
            <wp:effectExtent l="19050" t="19050" r="33655" b="34925"/>
            <wp:wrapNone/>
            <wp:docPr id="48" name="图片 48" descr="06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6-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1527175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7428230</wp:posOffset>
                </wp:positionV>
                <wp:extent cx="685546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546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专业证书：大学英语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级证书、普通话二级甲等证书、全国计算机二级证书；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英语流利，能看懂英文材料以及用英语对话。有实习工作经验，具有良好的协调与沟通能力。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熟练掌握office办公软件，会进行各类数据的统计及文字的处理工作，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有较强的写作功底。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7pt;margin-top:584.9pt;height:61.2pt;width:539.8pt;z-index:251691008;mso-width-relative:page;mso-height-relative:page;" filled="f" stroked="f" coordsize="21600,21600" o:gfxdata="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Tlf+Q2QAAAA0BAAAPAAAAAAAAAAEAIAAAACIAAABkcnMvZG93bnJldi54bWxQ&#10;SwECFAAUAAAACACHTuJA3dZ/r7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专业证书：大学英语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级证书、普通话二级甲等证书、全国计算机二级证书；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英语流利，能看懂英文材料以及用英语对话。有实习工作经验，具有良好的协调与沟通能力。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熟练掌握office办公软件，会进行各类数据的统计及文字的处理工作，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有较强的写作功底。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6116955</wp:posOffset>
                </wp:positionV>
                <wp:extent cx="644334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7pt;margin-top:481.65pt;height:97.2pt;width:507.35pt;z-index:251689984;mso-width-relative:page;mso-height-relative:page;" filled="f" stroked="f" coordsize="21600,21600" o:gfxdata="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JnEZwTZAAAADAEAAA8AAAAAAAAAAQAgAAAAIgAAAGRycy9kb3ducmV2Lnht&#10;bFBLAQIUABQAAAAIAIdO4kDLTCICvwEAAGADAAAOAAAAAAAAAAEAIAAAACgBAABkcnMvZTJvRG9j&#10;LnhtbFBLBQYAAAAABgAGAFkBAABZ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leftChars="0" w:hanging="425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leftChars="0" w:hanging="425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leftChars="0" w:hanging="425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5815965</wp:posOffset>
                </wp:positionV>
                <wp:extent cx="7001510" cy="320040"/>
                <wp:effectExtent l="0" t="0" r="0" b="0"/>
                <wp:wrapNone/>
                <wp:docPr id="50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15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销售实习生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7pt;margin-top:457.95pt;height:25.2pt;width:551.3pt;z-index:251688960;mso-width-relative:page;mso-height-relative:page;" filled="f" stroked="f" coordsize="21600,21600" o:gfxdata="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6HFon2AAAAAsBAAAPAAAAAAAAAAEAIAAAACIAAABkcnMvZG93bnJldi54bWxQSwEC&#10;FAAUAAAACACHTuJAo9Y3mb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销售实习生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4238625</wp:posOffset>
                </wp:positionV>
                <wp:extent cx="6867525" cy="320040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7pt;margin-top:333.75pt;height:25.2pt;width:540.75pt;z-index:251687936;mso-width-relative:page;mso-height-relative:page;" filled="f" stroked="f" coordsize="21600,21600" o:gfxdata="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cQ7Qr2QAAAAsBAAAPAAAAAAAAAAEAIAAAACIAAABkcnMvZG93bnJldi54bWxQ&#10;SwECFAAUAAAACACHTuJAuW2Gtb0BAABf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4528185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校内荣誉：连续2年获得校综合奖学金“励志奖”，获校三好学生，优秀学生会干部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0.1pt;margin-top:356.55pt;height:79.2pt;width:535.9pt;z-index:251686912;mso-width-relative:page;mso-height-relative:page;" filled="f" stroked="f" coordsize="21600,21600" o:gfxdata="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4I2OXYAAAACwEAAA8AAAAAAAAAAQAgAAAAIgAAAGRycy9kb3ducmV2LnhtbFBL&#10;AQIUABQAAAAIAIdO4kCxMy76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校内荣誉：连续2年获得校综合奖学金“励志奖”，获校三好学生，优秀学生会干部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59675" cy="2038985"/>
                <wp:effectExtent l="0" t="0" r="3175" b="18415"/>
                <wp:wrapNone/>
                <wp:docPr id="4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559674" cy="2038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" o:spid="_x0000_s1026" o:spt="1" style="position:absolute;left:0pt;flip:y;margin-left:0pt;margin-top:0pt;height:160.55pt;width:595.25pt;rotation:11796480f;z-index:-251657216;v-text-anchor:middle;mso-width-relative:page;mso-height-relative:page;" fillcolor="#F2F2F2 [3052]" filled="t" stroked="f" coordsize="21600,21600" o:gfxdata="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Cvw8HWAAAABgEAAA8AAAAAAAAAAQAgAAAAIgAA&#10;AGRycy9kb3ducmV2LnhtbFBLAQIUABQAAAAIAIdO4kB6+5ciCgIAAAQEAAAOAAAAAAAAAAEAIAAA&#10;ACUBAABkcnMvZTJvRG9jLnhtbFBLBQYAAAAABgAGAFkBAAChBQ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-3679825</wp:posOffset>
                </wp:positionV>
                <wp:extent cx="198755" cy="7559675"/>
                <wp:effectExtent l="0" t="0" r="3175" b="10795"/>
                <wp:wrapNone/>
                <wp:docPr id="5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98805" cy="755967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flip:y;margin-left:289.75pt;margin-top:-289.75pt;height:595.25pt;width:15.65pt;rotation:-5898240f;z-index:251660288;v-text-anchor:middle;mso-width-relative:page;mso-height-relative:page;" fillcolor="#404040 [2429]" filled="t" stroked="f" coordsize="21600,21600" o:gfxdata="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HOi2k2gAAAAwBAAAPAAAA&#10;AAAAAAEAIAAAACIAAABkcnMvZG93bnJldi54bWxQSwECFAAUAAAACACHTuJAljJSJxMCAAAZBAAA&#10;DgAAAAAAAAABACAAAAApAQAAZHJzL2Uyb0RvYy54bWxQSwUGAAAAAAYABgBZAQAArg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6814185</wp:posOffset>
                </wp:positionV>
                <wp:extent cx="194945" cy="7559675"/>
                <wp:effectExtent l="0" t="0" r="3175" b="14605"/>
                <wp:wrapNone/>
                <wp:docPr id="7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847" cy="755967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flip:y;margin-left:289.95pt;margin-top:536.55pt;height:595.25pt;width:15.35pt;rotation:5898240f;z-index:251662336;v-text-anchor:middle;mso-width-relative:page;mso-height-relative:page;" fillcolor="#404040 [2429]" filled="t" stroked="f" coordsize="21600,21600" o:gfxdata="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FfEb9oAAAANAQAADwAA&#10;AAAAAAABACAAAAAiAAAAZHJzL2Rvd25yZXYueG1sUEsBAhQAFAAAAAgAh07iQAnXq68UAgAAGgQA&#10;AA4AAAAAAAAAAQAgAAAAKQEAAGRycy9lMm9Eb2MueG1sUEsFBgAAAAAGAAYAWQEAAK8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4832A5F-07F6-439E-A57E-789BBAA2F0E3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4B189596-7DC1-45E9-A5E6-56688248714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03BF8FD9-C92A-4B2B-8D0E-E93A8A684E1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773D72F-BFB1-45EA-AA82-3B4AF7EAA9C0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E472AE6A-887E-4814-8FD5-A085FFCAEAC4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329C4048-78F8-4A81-B6AA-DCC1790836E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566239"/>
    <w:multiLevelType w:val="singleLevel"/>
    <w:tmpl w:val="F85662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DB6ED4"/>
    <w:rsid w:val="000A38E8"/>
    <w:rsid w:val="000E04DC"/>
    <w:rsid w:val="001B704A"/>
    <w:rsid w:val="004C0BF6"/>
    <w:rsid w:val="004F165B"/>
    <w:rsid w:val="005325AA"/>
    <w:rsid w:val="005D0173"/>
    <w:rsid w:val="006C0442"/>
    <w:rsid w:val="00735C23"/>
    <w:rsid w:val="008D7B16"/>
    <w:rsid w:val="0093402B"/>
    <w:rsid w:val="00AC2E33"/>
    <w:rsid w:val="00B0303F"/>
    <w:rsid w:val="00B250DE"/>
    <w:rsid w:val="00B4022F"/>
    <w:rsid w:val="00B8632B"/>
    <w:rsid w:val="00BF28F4"/>
    <w:rsid w:val="00C749ED"/>
    <w:rsid w:val="00D46F8C"/>
    <w:rsid w:val="00D81C6A"/>
    <w:rsid w:val="00EF260F"/>
    <w:rsid w:val="00F03BAC"/>
    <w:rsid w:val="00FF6531"/>
    <w:rsid w:val="101F673B"/>
    <w:rsid w:val="1C572F09"/>
    <w:rsid w:val="2887541B"/>
    <w:rsid w:val="3C312761"/>
    <w:rsid w:val="523476C8"/>
    <w:rsid w:val="70902A07"/>
    <w:rsid w:val="7ADB6ED4"/>
    <w:rsid w:val="7B1E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qFormat/>
    <w:uiPriority w:val="99"/>
    <w:rPr>
      <w:color w:val="F7B615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5"/>
    <w:semiHidden/>
    <w:unhideWhenUsed/>
    <w:qFormat/>
    <w:uiPriority w:val="99"/>
    <w:rPr>
      <w:color w:val="808080"/>
      <w:shd w:val="clear" w:color="auto" w:fill="E6E6E6"/>
    </w:rPr>
  </w:style>
  <w:style w:type="paragraph" w:styleId="8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49156fe1-de21-4e9a-a1ce-a4cfd32b2027\&#30740;&#31350;&#29983;&#38754;&#35797;&#32771;&#30740;&#22797;&#35797;&#31616;&#21382;&#27169;&#26495;.docx" TargetMode="External"/></Relationships>
</file>

<file path=word/theme/theme1.xml><?xml version="1.0" encoding="utf-8"?>
<a:theme xmlns:a="http://schemas.openxmlformats.org/drawingml/2006/main" name="Office 主题​​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研究生面试考研复试简历模板.docx</Template>
  <Pages>1</Pages>
  <Words>21</Words>
  <Characters>27</Characters>
  <Lines>1</Lines>
  <Paragraphs>1</Paragraphs>
  <TotalTime>19</TotalTime>
  <ScaleCrop>false</ScaleCrop>
  <LinksUpToDate>false</LinksUpToDate>
  <CharactersWithSpaces>27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2022-01-23T01:38:00Z</dcterms:created>
  <dc:creator>童话里的艾菲尔</dc:creator>
  <cp:lastModifiedBy>童话里的艾菲尔</cp:lastModifiedBy>
  <dcterms:modified xsi:type="dcterms:W3CDTF">2022-01-23T01:39:47Z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v1.0_mb_kYTaWQZaQxZR1MYIhbTamw==</vt:lpwstr>
  </property>
  <property fmtid="{D5CDD505-2E9C-101B-9397-08002B2CF9AE}" pid="4" name="ICV">
    <vt:lpwstr>EA55A1EF66114E76A53CE62F93112E9A</vt:lpwstr>
  </property>
</Properties>
</file>