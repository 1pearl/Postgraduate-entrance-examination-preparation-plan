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pPr w:leftFromText="180" w:rightFromText="180" w:vertAnchor="page" w:horzAnchor="page" w:tblpX="986" w:tblpY="4278"/>
        <w:tblOverlap w:val="never"/>
        <w:tblW w:w="0" w:type="auto"/>
        <w:tblInd w:w="0" w:type="dxa"/>
        <w:tblBorders>
          <w:top w:val="single" w:color="3F3F3F" w:themeColor="text1" w:themeTint="BF" w:sz="4" w:space="0"/>
          <w:left w:val="single" w:color="3F3F3F" w:themeColor="text1" w:themeTint="BF" w:sz="4" w:space="0"/>
          <w:bottom w:val="single" w:color="3F3F3F" w:themeColor="text1" w:themeTint="BF" w:sz="4" w:space="0"/>
          <w:right w:val="single" w:color="3F3F3F" w:themeColor="text1" w:themeTint="BF" w:sz="4" w:space="0"/>
          <w:insideH w:val="single" w:color="3F3F3F" w:themeColor="text1" w:themeTint="BF" w:sz="4" w:space="0"/>
          <w:insideV w:val="single" w:color="3F3F3F" w:themeColor="text1" w:themeTint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8"/>
        <w:gridCol w:w="1676"/>
        <w:gridCol w:w="1676"/>
        <w:gridCol w:w="1676"/>
        <w:gridCol w:w="1676"/>
        <w:gridCol w:w="1679"/>
      </w:tblGrid>
      <w:tr>
        <w:tblPrEx>
          <w:tblBorders>
            <w:top w:val="single" w:color="3F3F3F" w:themeColor="text1" w:themeTint="BF" w:sz="4" w:space="0"/>
            <w:left w:val="single" w:color="3F3F3F" w:themeColor="text1" w:themeTint="BF" w:sz="4" w:space="0"/>
            <w:bottom w:val="single" w:color="3F3F3F" w:themeColor="text1" w:themeTint="BF" w:sz="4" w:space="0"/>
            <w:right w:val="single" w:color="3F3F3F" w:themeColor="text1" w:themeTint="BF" w:sz="4" w:space="0"/>
            <w:insideH w:val="single" w:color="3F3F3F" w:themeColor="text1" w:themeTint="BF" w:sz="4" w:space="0"/>
            <w:insideV w:val="single" w:color="3F3F3F" w:themeColor="text1" w:themeTint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5" w:hRule="atLeast"/>
        </w:trPr>
        <w:tc>
          <w:tcPr>
            <w:tcW w:w="1738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eastAsia" w:ascii="汉仪中圆简" w:hAnsi="汉仪中圆简" w:eastAsia="汉仪中圆简" w:cs="汉仪中圆简"/>
                <w:b/>
                <w:bCs/>
                <w:color w:val="3693A1"/>
                <w:sz w:val="22"/>
                <w:szCs w:val="28"/>
                <w:vertAlign w:val="baseline"/>
                <w:lang w:eastAsia="zh-CN"/>
              </w:rPr>
            </w:pPr>
            <w:bookmarkStart w:id="0" w:name="_GoBack"/>
            <w:bookmarkEnd w:id="0"/>
            <w:r>
              <w:rPr>
                <w:rFonts w:hint="eastAsia" w:ascii="汉仪中圆简" w:hAnsi="汉仪中圆简" w:eastAsia="汉仪中圆简" w:cs="汉仪中圆简"/>
                <w:b/>
                <w:bCs/>
                <w:color w:val="3693A1"/>
                <w:sz w:val="22"/>
                <w:szCs w:val="28"/>
                <w:vertAlign w:val="baseline"/>
                <w:lang w:eastAsia="zh-CN"/>
              </w:rPr>
              <w:t>初</w:t>
            </w:r>
            <w:r>
              <w:rPr>
                <w:rFonts w:hint="eastAsia" w:ascii="汉仪中圆简" w:hAnsi="汉仪中圆简" w:eastAsia="汉仪中圆简" w:cs="汉仪中圆简"/>
                <w:b/>
                <w:bCs/>
                <w:color w:val="3693A1"/>
                <w:sz w:val="22"/>
                <w:szCs w:val="28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 w:ascii="汉仪中圆简" w:hAnsi="汉仪中圆简" w:eastAsia="汉仪中圆简" w:cs="汉仪中圆简"/>
                <w:b/>
                <w:bCs/>
                <w:color w:val="3693A1"/>
                <w:sz w:val="22"/>
                <w:szCs w:val="28"/>
                <w:vertAlign w:val="baseline"/>
                <w:lang w:eastAsia="zh-CN"/>
              </w:rPr>
              <w:t>试</w:t>
            </w:r>
          </w:p>
          <w:p>
            <w:pPr>
              <w:jc w:val="center"/>
              <w:rPr>
                <w:rFonts w:hint="eastAsia" w:eastAsiaTheme="minorEastAsia"/>
                <w:color w:val="404040" w:themeColor="text1" w:themeTint="BF"/>
                <w:sz w:val="21"/>
                <w:vertAlign w:val="baseline"/>
                <w:lang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汉仪中圆简" w:hAnsi="汉仪中圆简" w:eastAsia="汉仪中圆简" w:cs="汉仪中圆简"/>
                <w:b/>
                <w:bCs/>
                <w:color w:val="3693A1"/>
                <w:sz w:val="22"/>
                <w:szCs w:val="28"/>
                <w:vertAlign w:val="baseline"/>
                <w:lang w:eastAsia="zh-CN"/>
              </w:rPr>
              <w:t>成</w:t>
            </w:r>
            <w:r>
              <w:rPr>
                <w:rFonts w:hint="eastAsia" w:ascii="汉仪中圆简" w:hAnsi="汉仪中圆简" w:eastAsia="汉仪中圆简" w:cs="汉仪中圆简"/>
                <w:b/>
                <w:bCs/>
                <w:color w:val="3693A1"/>
                <w:sz w:val="22"/>
                <w:szCs w:val="28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 w:ascii="汉仪中圆简" w:hAnsi="汉仪中圆简" w:eastAsia="汉仪中圆简" w:cs="汉仪中圆简"/>
                <w:b/>
                <w:bCs/>
                <w:color w:val="3693A1"/>
                <w:sz w:val="22"/>
                <w:szCs w:val="28"/>
                <w:vertAlign w:val="baseline"/>
                <w:lang w:eastAsia="zh-CN"/>
              </w:rPr>
              <w:t>绩</w:t>
            </w:r>
          </w:p>
        </w:tc>
        <w:tc>
          <w:tcPr>
            <w:tcW w:w="1676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eastAsia" w:ascii="汉仪中圆简" w:hAnsi="汉仪中圆简" w:eastAsia="汉仪中圆简" w:cs="汉仪中圆简"/>
                <w:b/>
                <w:bCs/>
                <w:color w:val="3693A1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汉仪中圆简" w:hAnsi="汉仪中圆简" w:eastAsia="汉仪中圆简" w:cs="汉仪中圆简"/>
                <w:b/>
                <w:bCs/>
                <w:color w:val="3693A1"/>
                <w:sz w:val="22"/>
                <w:szCs w:val="28"/>
                <w:vertAlign w:val="baseline"/>
                <w:lang w:val="en-US" w:eastAsia="zh-CN"/>
              </w:rPr>
              <w:t>英语</w:t>
            </w:r>
          </w:p>
        </w:tc>
        <w:tc>
          <w:tcPr>
            <w:tcW w:w="1676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eastAsia" w:ascii="汉仪中圆简" w:hAnsi="汉仪中圆简" w:eastAsia="汉仪中圆简" w:cs="汉仪中圆简"/>
                <w:b/>
                <w:bCs/>
                <w:color w:val="3693A1"/>
                <w:sz w:val="22"/>
                <w:szCs w:val="28"/>
                <w:vertAlign w:val="baseline"/>
                <w:lang w:eastAsia="zh-CN"/>
              </w:rPr>
            </w:pPr>
            <w:r>
              <w:rPr>
                <w:rFonts w:hint="eastAsia" w:ascii="汉仪中圆简" w:hAnsi="汉仪中圆简" w:eastAsia="汉仪中圆简" w:cs="汉仪中圆简"/>
                <w:b/>
                <w:bCs/>
                <w:color w:val="3693A1"/>
                <w:sz w:val="22"/>
                <w:szCs w:val="28"/>
                <w:vertAlign w:val="baseline"/>
                <w:lang w:eastAsia="zh-CN"/>
              </w:rPr>
              <w:t>政治</w:t>
            </w:r>
          </w:p>
        </w:tc>
        <w:tc>
          <w:tcPr>
            <w:tcW w:w="1676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eastAsia" w:ascii="汉仪中圆简" w:hAnsi="汉仪中圆简" w:eastAsia="汉仪中圆简" w:cs="汉仪中圆简"/>
                <w:b/>
                <w:bCs/>
                <w:color w:val="3693A1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汉仪中圆简" w:hAnsi="汉仪中圆简" w:eastAsia="汉仪中圆简" w:cs="汉仪中圆简"/>
                <w:b/>
                <w:bCs/>
                <w:color w:val="3693A1"/>
                <w:sz w:val="22"/>
                <w:szCs w:val="28"/>
                <w:vertAlign w:val="baseline"/>
                <w:lang w:eastAsia="zh-CN"/>
              </w:rPr>
              <w:t>专业</w:t>
            </w:r>
            <w:r>
              <w:rPr>
                <w:rFonts w:hint="eastAsia" w:ascii="汉仪中圆简" w:hAnsi="汉仪中圆简" w:eastAsia="汉仪中圆简" w:cs="汉仪中圆简"/>
                <w:b/>
                <w:bCs/>
                <w:color w:val="3693A1"/>
                <w:sz w:val="22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676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eastAsia" w:ascii="汉仪中圆简" w:hAnsi="汉仪中圆简" w:eastAsia="汉仪中圆简" w:cs="汉仪中圆简"/>
                <w:b/>
                <w:bCs/>
                <w:color w:val="3693A1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汉仪中圆简" w:hAnsi="汉仪中圆简" w:eastAsia="汉仪中圆简" w:cs="汉仪中圆简"/>
                <w:b/>
                <w:bCs/>
                <w:color w:val="3693A1"/>
                <w:sz w:val="22"/>
                <w:szCs w:val="28"/>
                <w:vertAlign w:val="baseline"/>
                <w:lang w:eastAsia="zh-CN"/>
              </w:rPr>
              <w:t>专业</w:t>
            </w:r>
            <w:r>
              <w:rPr>
                <w:rFonts w:hint="eastAsia" w:ascii="汉仪中圆简" w:hAnsi="汉仪中圆简" w:eastAsia="汉仪中圆简" w:cs="汉仪中圆简"/>
                <w:b/>
                <w:bCs/>
                <w:color w:val="3693A1"/>
                <w:sz w:val="22"/>
                <w:szCs w:val="28"/>
                <w:vertAlign w:val="baseline"/>
                <w:lang w:val="en-US" w:eastAsia="zh-CN"/>
              </w:rPr>
              <w:t>2</w:t>
            </w:r>
          </w:p>
        </w:tc>
        <w:tc>
          <w:tcPr>
            <w:tcW w:w="1679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eastAsia" w:ascii="汉仪中圆简" w:hAnsi="汉仪中圆简" w:eastAsia="汉仪中圆简" w:cs="汉仪中圆简"/>
                <w:b/>
                <w:bCs/>
                <w:color w:val="3693A1"/>
                <w:sz w:val="22"/>
                <w:szCs w:val="28"/>
                <w:vertAlign w:val="baseline"/>
                <w:lang w:eastAsia="zh-CN"/>
              </w:rPr>
            </w:pPr>
            <w:r>
              <w:rPr>
                <w:rFonts w:hint="eastAsia" w:ascii="汉仪中圆简" w:hAnsi="汉仪中圆简" w:eastAsia="汉仪中圆简" w:cs="汉仪中圆简"/>
                <w:b/>
                <w:bCs/>
                <w:color w:val="3693A1"/>
                <w:sz w:val="22"/>
                <w:szCs w:val="28"/>
                <w:vertAlign w:val="baseline"/>
                <w:lang w:eastAsia="zh-CN"/>
              </w:rPr>
              <w:t>总分</w:t>
            </w:r>
          </w:p>
        </w:tc>
      </w:tr>
      <w:tr>
        <w:tblPrEx>
          <w:tblBorders>
            <w:top w:val="single" w:color="3F3F3F" w:themeColor="text1" w:themeTint="BF" w:sz="4" w:space="0"/>
            <w:left w:val="single" w:color="3F3F3F" w:themeColor="text1" w:themeTint="BF" w:sz="4" w:space="0"/>
            <w:bottom w:val="single" w:color="3F3F3F" w:themeColor="text1" w:themeTint="BF" w:sz="4" w:space="0"/>
            <w:right w:val="single" w:color="3F3F3F" w:themeColor="text1" w:themeTint="BF" w:sz="4" w:space="0"/>
            <w:insideH w:val="single" w:color="3F3F3F" w:themeColor="text1" w:themeTint="BF" w:sz="4" w:space="0"/>
            <w:insideV w:val="single" w:color="3F3F3F" w:themeColor="text1" w:themeTint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1738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color w:val="404040" w:themeColor="text1" w:themeTint="BF"/>
                <w:sz w:val="21"/>
                <w:vertAlign w:val="baseline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1676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eastAsia" w:ascii="汉仪中圆简" w:hAnsi="汉仪中圆简" w:eastAsia="汉仪中圆简" w:cs="汉仪中圆简"/>
                <w:color w:val="404040" w:themeColor="text1" w:themeTint="BF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汉仪中圆简" w:hAnsi="汉仪中圆简" w:eastAsia="汉仪中圆简" w:cs="汉仪中圆简"/>
                <w:color w:val="404040" w:themeColor="text1" w:themeTint="BF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90</w:t>
            </w:r>
          </w:p>
        </w:tc>
        <w:tc>
          <w:tcPr>
            <w:tcW w:w="1676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eastAsia" w:ascii="汉仪中圆简" w:hAnsi="汉仪中圆简" w:eastAsia="汉仪中圆简" w:cs="汉仪中圆简"/>
                <w:color w:val="404040" w:themeColor="text1" w:themeTint="BF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汉仪中圆简" w:hAnsi="汉仪中圆简" w:eastAsia="汉仪中圆简" w:cs="汉仪中圆简"/>
                <w:color w:val="404040" w:themeColor="text1" w:themeTint="BF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95</w:t>
            </w:r>
          </w:p>
        </w:tc>
        <w:tc>
          <w:tcPr>
            <w:tcW w:w="1676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eastAsia" w:ascii="汉仪中圆简" w:hAnsi="汉仪中圆简" w:eastAsia="汉仪中圆简" w:cs="汉仪中圆简"/>
                <w:color w:val="404040" w:themeColor="text1" w:themeTint="BF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汉仪中圆简" w:hAnsi="汉仪中圆简" w:eastAsia="汉仪中圆简" w:cs="汉仪中圆简"/>
                <w:color w:val="404040" w:themeColor="text1" w:themeTint="BF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92</w:t>
            </w:r>
          </w:p>
        </w:tc>
        <w:tc>
          <w:tcPr>
            <w:tcW w:w="1676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eastAsia" w:ascii="汉仪中圆简" w:hAnsi="汉仪中圆简" w:eastAsia="汉仪中圆简" w:cs="汉仪中圆简"/>
                <w:color w:val="404040" w:themeColor="text1" w:themeTint="BF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汉仪中圆简" w:hAnsi="汉仪中圆简" w:eastAsia="汉仪中圆简" w:cs="汉仪中圆简"/>
                <w:color w:val="404040" w:themeColor="text1" w:themeTint="BF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85</w:t>
            </w:r>
          </w:p>
        </w:tc>
        <w:tc>
          <w:tcPr>
            <w:tcW w:w="1679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eastAsia" w:ascii="汉仪中圆简" w:hAnsi="汉仪中圆简" w:eastAsia="汉仪中圆简" w:cs="汉仪中圆简"/>
                <w:color w:val="404040" w:themeColor="text1" w:themeTint="BF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汉仪中圆简" w:hAnsi="汉仪中圆简" w:eastAsia="汉仪中圆简" w:cs="汉仪中圆简"/>
                <w:color w:val="404040" w:themeColor="text1" w:themeTint="BF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362</w:t>
            </w:r>
          </w:p>
        </w:tc>
      </w:tr>
    </w:tbl>
    <w:p>
      <w:p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3514090</wp:posOffset>
                </wp:positionH>
                <wp:positionV relativeFrom="paragraph">
                  <wp:posOffset>462280</wp:posOffset>
                </wp:positionV>
                <wp:extent cx="2315845" cy="266700"/>
                <wp:effectExtent l="0" t="0" r="0" b="0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584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ind w:left="420" w:leftChars="0" w:hanging="420" w:firstLineChars="0"/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3693A1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3693A1"/>
                                <w:sz w:val="24"/>
                                <w:szCs w:val="24"/>
                                <w:lang w:val="en-US" w:eastAsia="zh-CN"/>
                              </w:rPr>
                              <w:t>20XX届广州XXX大学毕业生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3693A1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3693A1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6.7pt;margin-top:36.4pt;height:21pt;width:182.35pt;z-index:251680768;mso-width-relative:page;mso-height-relative:page;" filled="f" stroked="f" coordsize="21600,21600" o:gfxdata="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MUtcHfbAAAACgEAAA8AAAAAAAAAAQAgAAAAIgAA&#10;AGRycy9kb3ducmV2LnhtbFBLAQIUABQAAAAIAIdO4kDVIYEFPgIAAGgEAAAOAAAAAAAAAAEAIAAA&#10;ACo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1"/>
                        </w:numPr>
                        <w:ind w:left="420" w:leftChars="0" w:hanging="420" w:firstLineChars="0"/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3693A1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3693A1"/>
                          <w:sz w:val="24"/>
                          <w:szCs w:val="24"/>
                          <w:lang w:val="en-US" w:eastAsia="zh-CN"/>
                        </w:rPr>
                        <w:t>20XX届广州XXX大学毕业生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3693A1"/>
                          <w:sz w:val="24"/>
                          <w:szCs w:val="24"/>
                          <w:lang w:val="en-US" w:eastAsia="zh-CN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3693A1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1711960</wp:posOffset>
                </wp:positionH>
                <wp:positionV relativeFrom="paragraph">
                  <wp:posOffset>374650</wp:posOffset>
                </wp:positionV>
                <wp:extent cx="1130935" cy="38417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0935" cy="384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distribute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李梦婕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distribute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404040" w:themeColor="text1" w:themeTint="BF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4.8pt;margin-top:29.5pt;height:30.25pt;width:89.05pt;z-index:251666432;mso-width-relative:page;mso-height-relative:page;" filled="f" stroked="f" coordsize="21600,21600" o:gfxdata="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wcWu72wAAAAoBAAAPAAAAAAAAAAEAIAAAACIAAABk&#10;cnMvZG93bnJldi54bWxQSwECFAAUAAAACACHTuJAId/ZYzwCAABm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distribute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李梦婕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distribute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404040" w:themeColor="text1" w:themeTint="BF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1711960</wp:posOffset>
                </wp:positionH>
                <wp:positionV relativeFrom="paragraph">
                  <wp:posOffset>843915</wp:posOffset>
                </wp:positionV>
                <wp:extent cx="5012055" cy="813435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2055" cy="813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10"/>
                                <w:szCs w:val="1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●   </w:t>
                            </w: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出生年月：20XX年12月                </w:t>
                            </w: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10"/>
                                <w:szCs w:val="1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●   </w:t>
                            </w: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籍    贯：广东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10"/>
                                <w:szCs w:val="1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●   </w:t>
                            </w: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现居城市：广东省广州市                </w:t>
                            </w: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10"/>
                                <w:szCs w:val="1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●   </w:t>
                            </w: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政治面貌：中共党员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10"/>
                                <w:szCs w:val="1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●   </w:t>
                            </w: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联系电话：130 1234 5678               </w:t>
                            </w: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10"/>
                                <w:szCs w:val="1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●   </w:t>
                            </w: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电子邮箱：12345@163.com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4.8pt;margin-top:66.45pt;height:64.05pt;width:394.65pt;z-index:251664384;mso-width-relative:page;mso-height-relative:page;" filled="f" stroked="f" coordsize="21600,21600" o:gfxdata="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pTd/LdoAAAAMAQAADwAAAAAAAAABACAAAAAiAAAA&#10;ZHJzL2Rvd25yZXYueG1sUEsBAhQAFAAAAAgAh07iQOslnYc+AgAAaA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10"/>
                          <w:szCs w:val="1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●   </w:t>
                      </w: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出生年月：20XX年12月                </w:t>
                      </w: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10"/>
                          <w:szCs w:val="1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●   </w:t>
                      </w: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籍    贯：广东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10"/>
                          <w:szCs w:val="1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●   </w:t>
                      </w: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现居城市：广东省广州市                </w:t>
                      </w: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10"/>
                          <w:szCs w:val="1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●   </w:t>
                      </w: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政治面貌：中共党员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10"/>
                          <w:szCs w:val="1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●   </w:t>
                      </w: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联系电话：130 1234 5678               </w:t>
                      </w: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10"/>
                          <w:szCs w:val="1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●   </w:t>
                      </w: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电子邮箱：12345@163.com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1332230</wp:posOffset>
                </wp:positionH>
                <wp:positionV relativeFrom="paragraph">
                  <wp:posOffset>756285</wp:posOffset>
                </wp:positionV>
                <wp:extent cx="5659120" cy="955675"/>
                <wp:effectExtent l="0" t="0" r="17780" b="15875"/>
                <wp:wrapNone/>
                <wp:docPr id="15" name="任意多边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9120" cy="955675"/>
                        </a:xfrm>
                        <a:custGeom>
                          <a:avLst/>
                          <a:gdLst>
                            <a:gd name="connsiteX0" fmla="*/ 3 w 9032"/>
                            <a:gd name="connsiteY0" fmla="*/ 1500 h 1505"/>
                            <a:gd name="connsiteX1" fmla="*/ 0 w 9032"/>
                            <a:gd name="connsiteY1" fmla="*/ 0 h 1505"/>
                            <a:gd name="connsiteX2" fmla="*/ 8578 w 9032"/>
                            <a:gd name="connsiteY2" fmla="*/ 12 h 1505"/>
                            <a:gd name="connsiteX3" fmla="*/ 9032 w 9032"/>
                            <a:gd name="connsiteY3" fmla="*/ 1505 h 1505"/>
                            <a:gd name="connsiteX4" fmla="*/ 3 w 9032"/>
                            <a:gd name="connsiteY4" fmla="*/ 1500 h 15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9032" h="1505">
                              <a:moveTo>
                                <a:pt x="3" y="1500"/>
                              </a:moveTo>
                              <a:lnTo>
                                <a:pt x="0" y="0"/>
                              </a:lnTo>
                              <a:lnTo>
                                <a:pt x="8578" y="12"/>
                              </a:lnTo>
                              <a:lnTo>
                                <a:pt x="9032" y="1505"/>
                              </a:lnTo>
                              <a:lnTo>
                                <a:pt x="3" y="150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04.9pt;margin-top:59.55pt;height:75.25pt;width:445.6pt;z-index:251659264;v-text-anchor:middle;mso-width-relative:page;mso-height-relative:page;" fillcolor="#F2F2F2 [3052]" filled="t" stroked="f" coordsize="9032,1505" o:gfxdata="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" path="m3,1500l0,0,8578,12,9032,1505,3,1500xe">
                <v:path textboxrect="0,0,9032,1505" o:connectlocs="1879,952500;0,0;5374660,7620;5659120,955675;1879,952500" o:connectangles="0,0,0,0,0"/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647700</wp:posOffset>
                </wp:positionH>
                <wp:positionV relativeFrom="paragraph">
                  <wp:posOffset>9156700</wp:posOffset>
                </wp:positionV>
                <wp:extent cx="156845" cy="184150"/>
                <wp:effectExtent l="4445" t="4445" r="10160" b="20955"/>
                <wp:wrapNone/>
                <wp:docPr id="133" name="specialist-user_808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56845" cy="184150"/>
                        </a:xfrm>
                        <a:custGeom>
                          <a:avLst/>
                          <a:gdLst>
                            <a:gd name="connsiteX0" fmla="*/ 327615 w 521993"/>
                            <a:gd name="connsiteY0" fmla="*/ 466652 h 606863"/>
                            <a:gd name="connsiteX1" fmla="*/ 327615 w 521993"/>
                            <a:gd name="connsiteY1" fmla="*/ 490607 h 606863"/>
                            <a:gd name="connsiteX2" fmla="*/ 372201 w 521993"/>
                            <a:gd name="connsiteY2" fmla="*/ 504537 h 606863"/>
                            <a:gd name="connsiteX3" fmla="*/ 416917 w 521993"/>
                            <a:gd name="connsiteY3" fmla="*/ 490607 h 606863"/>
                            <a:gd name="connsiteX4" fmla="*/ 416917 w 521993"/>
                            <a:gd name="connsiteY4" fmla="*/ 466652 h 606863"/>
                            <a:gd name="connsiteX5" fmla="*/ 173129 w 521993"/>
                            <a:gd name="connsiteY5" fmla="*/ 327483 h 606863"/>
                            <a:gd name="connsiteX6" fmla="*/ 183819 w 521993"/>
                            <a:gd name="connsiteY6" fmla="*/ 328394 h 606863"/>
                            <a:gd name="connsiteX7" fmla="*/ 235315 w 521993"/>
                            <a:gd name="connsiteY7" fmla="*/ 353260 h 606863"/>
                            <a:gd name="connsiteX8" fmla="*/ 242355 w 521993"/>
                            <a:gd name="connsiteY8" fmla="*/ 359379 h 606863"/>
                            <a:gd name="connsiteX9" fmla="*/ 260997 w 521993"/>
                            <a:gd name="connsiteY9" fmla="*/ 408459 h 606863"/>
                            <a:gd name="connsiteX10" fmla="*/ 279640 w 521993"/>
                            <a:gd name="connsiteY10" fmla="*/ 359379 h 606863"/>
                            <a:gd name="connsiteX11" fmla="*/ 286680 w 521993"/>
                            <a:gd name="connsiteY11" fmla="*/ 353260 h 606863"/>
                            <a:gd name="connsiteX12" fmla="*/ 338175 w 521993"/>
                            <a:gd name="connsiteY12" fmla="*/ 328394 h 606863"/>
                            <a:gd name="connsiteX13" fmla="*/ 348865 w 521993"/>
                            <a:gd name="connsiteY13" fmla="*/ 327483 h 606863"/>
                            <a:gd name="connsiteX14" fmla="*/ 349387 w 521993"/>
                            <a:gd name="connsiteY14" fmla="*/ 327743 h 606863"/>
                            <a:gd name="connsiteX15" fmla="*/ 470368 w 521993"/>
                            <a:gd name="connsiteY15" fmla="*/ 395440 h 606863"/>
                            <a:gd name="connsiteX16" fmla="*/ 521863 w 521993"/>
                            <a:gd name="connsiteY16" fmla="*/ 517816 h 606863"/>
                            <a:gd name="connsiteX17" fmla="*/ 521472 w 521993"/>
                            <a:gd name="connsiteY17" fmla="*/ 522633 h 606863"/>
                            <a:gd name="connsiteX18" fmla="*/ 260997 w 521993"/>
                            <a:gd name="connsiteY18" fmla="*/ 606863 h 606863"/>
                            <a:gd name="connsiteX19" fmla="*/ 522 w 521993"/>
                            <a:gd name="connsiteY19" fmla="*/ 522633 h 606863"/>
                            <a:gd name="connsiteX20" fmla="*/ 131 w 521993"/>
                            <a:gd name="connsiteY20" fmla="*/ 517816 h 606863"/>
                            <a:gd name="connsiteX21" fmla="*/ 51757 w 521993"/>
                            <a:gd name="connsiteY21" fmla="*/ 395440 h 606863"/>
                            <a:gd name="connsiteX22" fmla="*/ 173129 w 521993"/>
                            <a:gd name="connsiteY22" fmla="*/ 327483 h 606863"/>
                            <a:gd name="connsiteX23" fmla="*/ 218629 w 521993"/>
                            <a:gd name="connsiteY23" fmla="*/ 102451 h 606863"/>
                            <a:gd name="connsiteX24" fmla="*/ 141455 w 521993"/>
                            <a:gd name="connsiteY24" fmla="*/ 142547 h 606863"/>
                            <a:gd name="connsiteX25" fmla="*/ 140933 w 521993"/>
                            <a:gd name="connsiteY25" fmla="*/ 171186 h 606863"/>
                            <a:gd name="connsiteX26" fmla="*/ 188907 w 521993"/>
                            <a:gd name="connsiteY26" fmla="*/ 287046 h 606863"/>
                            <a:gd name="connsiteX27" fmla="*/ 260997 w 521993"/>
                            <a:gd name="connsiteY27" fmla="*/ 321805 h 606863"/>
                            <a:gd name="connsiteX28" fmla="*/ 333088 w 521993"/>
                            <a:gd name="connsiteY28" fmla="*/ 287046 h 606863"/>
                            <a:gd name="connsiteX29" fmla="*/ 381061 w 521993"/>
                            <a:gd name="connsiteY29" fmla="*/ 171186 h 606863"/>
                            <a:gd name="connsiteX30" fmla="*/ 380409 w 521993"/>
                            <a:gd name="connsiteY30" fmla="*/ 139032 h 606863"/>
                            <a:gd name="connsiteX31" fmla="*/ 218629 w 521993"/>
                            <a:gd name="connsiteY31" fmla="*/ 102451 h 606863"/>
                            <a:gd name="connsiteX32" fmla="*/ 260997 w 521993"/>
                            <a:gd name="connsiteY32" fmla="*/ 0 h 606863"/>
                            <a:gd name="connsiteX33" fmla="*/ 401528 w 521993"/>
                            <a:gd name="connsiteY33" fmla="*/ 171186 h 606863"/>
                            <a:gd name="connsiteX34" fmla="*/ 260997 w 521993"/>
                            <a:gd name="connsiteY34" fmla="*/ 342243 h 606863"/>
                            <a:gd name="connsiteX35" fmla="*/ 120466 w 521993"/>
                            <a:gd name="connsiteY35" fmla="*/ 171186 h 606863"/>
                            <a:gd name="connsiteX36" fmla="*/ 260997 w 521993"/>
                            <a:gd name="connsiteY36" fmla="*/ 0 h 60686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</a:cxnLst>
                          <a:rect l="l" t="t" r="r" b="b"/>
                          <a:pathLst>
                            <a:path w="521993" h="606863">
                              <a:moveTo>
                                <a:pt x="327615" y="466652"/>
                              </a:moveTo>
                              <a:lnTo>
                                <a:pt x="327615" y="490607"/>
                              </a:lnTo>
                              <a:lnTo>
                                <a:pt x="372201" y="504537"/>
                              </a:lnTo>
                              <a:lnTo>
                                <a:pt x="416917" y="490607"/>
                              </a:lnTo>
                              <a:lnTo>
                                <a:pt x="416917" y="466652"/>
                              </a:lnTo>
                              <a:close/>
                              <a:moveTo>
                                <a:pt x="173129" y="327483"/>
                              </a:moveTo>
                              <a:cubicBezTo>
                                <a:pt x="176649" y="325660"/>
                                <a:pt x="180821" y="326051"/>
                                <a:pt x="183819" y="328394"/>
                              </a:cubicBezTo>
                              <a:cubicBezTo>
                                <a:pt x="199724" y="340762"/>
                                <a:pt x="216933" y="349224"/>
                                <a:pt x="235315" y="353260"/>
                              </a:cubicBezTo>
                              <a:cubicBezTo>
                                <a:pt x="238574" y="353911"/>
                                <a:pt x="241181" y="356254"/>
                                <a:pt x="242355" y="359379"/>
                              </a:cubicBezTo>
                              <a:lnTo>
                                <a:pt x="260997" y="408459"/>
                              </a:lnTo>
                              <a:lnTo>
                                <a:pt x="279640" y="359379"/>
                              </a:lnTo>
                              <a:cubicBezTo>
                                <a:pt x="280813" y="356254"/>
                                <a:pt x="283551" y="353911"/>
                                <a:pt x="286680" y="353260"/>
                              </a:cubicBezTo>
                              <a:cubicBezTo>
                                <a:pt x="305062" y="349224"/>
                                <a:pt x="322401" y="340762"/>
                                <a:pt x="338175" y="328394"/>
                              </a:cubicBezTo>
                              <a:cubicBezTo>
                                <a:pt x="341174" y="326051"/>
                                <a:pt x="345476" y="325660"/>
                                <a:pt x="348865" y="327483"/>
                              </a:cubicBezTo>
                              <a:lnTo>
                                <a:pt x="349387" y="327743"/>
                              </a:lnTo>
                              <a:cubicBezTo>
                                <a:pt x="379502" y="343886"/>
                                <a:pt x="450161" y="381510"/>
                                <a:pt x="470368" y="395440"/>
                              </a:cubicBezTo>
                              <a:cubicBezTo>
                                <a:pt x="499962" y="415880"/>
                                <a:pt x="514693" y="473162"/>
                                <a:pt x="521863" y="517816"/>
                              </a:cubicBezTo>
                              <a:cubicBezTo>
                                <a:pt x="522124" y="519378"/>
                                <a:pt x="521994" y="521070"/>
                                <a:pt x="521472" y="522633"/>
                              </a:cubicBezTo>
                              <a:cubicBezTo>
                                <a:pt x="520299" y="526017"/>
                                <a:pt x="489011" y="606863"/>
                                <a:pt x="260997" y="606863"/>
                              </a:cubicBezTo>
                              <a:cubicBezTo>
                                <a:pt x="33114" y="606863"/>
                                <a:pt x="1826" y="526017"/>
                                <a:pt x="522" y="522633"/>
                              </a:cubicBezTo>
                              <a:cubicBezTo>
                                <a:pt x="1" y="521070"/>
                                <a:pt x="-130" y="519378"/>
                                <a:pt x="131" y="517816"/>
                              </a:cubicBezTo>
                              <a:cubicBezTo>
                                <a:pt x="2738" y="501412"/>
                                <a:pt x="17731" y="418353"/>
                                <a:pt x="51757" y="395440"/>
                              </a:cubicBezTo>
                              <a:cubicBezTo>
                                <a:pt x="71964" y="381771"/>
                                <a:pt x="143405" y="343366"/>
                                <a:pt x="173129" y="327483"/>
                              </a:cubicBezTo>
                              <a:close/>
                              <a:moveTo>
                                <a:pt x="218629" y="102451"/>
                              </a:moveTo>
                              <a:cubicBezTo>
                                <a:pt x="172742" y="101540"/>
                                <a:pt x="151362" y="123540"/>
                                <a:pt x="141455" y="142547"/>
                              </a:cubicBezTo>
                              <a:cubicBezTo>
                                <a:pt x="141064" y="152050"/>
                                <a:pt x="140933" y="161553"/>
                                <a:pt x="140933" y="171186"/>
                              </a:cubicBezTo>
                              <a:cubicBezTo>
                                <a:pt x="140933" y="230158"/>
                                <a:pt x="167006" y="266738"/>
                                <a:pt x="188907" y="287046"/>
                              </a:cubicBezTo>
                              <a:cubicBezTo>
                                <a:pt x="216544" y="312562"/>
                                <a:pt x="247179" y="321805"/>
                                <a:pt x="260997" y="321805"/>
                              </a:cubicBezTo>
                              <a:cubicBezTo>
                                <a:pt x="274816" y="321805"/>
                                <a:pt x="305451" y="312562"/>
                                <a:pt x="333088" y="287046"/>
                              </a:cubicBezTo>
                              <a:cubicBezTo>
                                <a:pt x="354989" y="266738"/>
                                <a:pt x="381061" y="230158"/>
                                <a:pt x="381061" y="171186"/>
                              </a:cubicBezTo>
                              <a:cubicBezTo>
                                <a:pt x="381061" y="160381"/>
                                <a:pt x="380931" y="149576"/>
                                <a:pt x="380409" y="139032"/>
                              </a:cubicBezTo>
                              <a:cubicBezTo>
                                <a:pt x="246006" y="168713"/>
                                <a:pt x="218629" y="102451"/>
                                <a:pt x="218629" y="102451"/>
                              </a:cubicBezTo>
                              <a:close/>
                              <a:moveTo>
                                <a:pt x="260997" y="0"/>
                              </a:moveTo>
                              <a:cubicBezTo>
                                <a:pt x="388753" y="0"/>
                                <a:pt x="401528" y="76676"/>
                                <a:pt x="401528" y="171186"/>
                              </a:cubicBezTo>
                              <a:cubicBezTo>
                                <a:pt x="401528" y="291863"/>
                                <a:pt x="302974" y="342243"/>
                                <a:pt x="260997" y="342243"/>
                              </a:cubicBezTo>
                              <a:cubicBezTo>
                                <a:pt x="219020" y="342243"/>
                                <a:pt x="120466" y="291863"/>
                                <a:pt x="120466" y="171186"/>
                              </a:cubicBezTo>
                              <a:cubicBezTo>
                                <a:pt x="120466" y="76676"/>
                                <a:pt x="133242" y="0"/>
                                <a:pt x="260997" y="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pecialist-user_80886" o:spid="_x0000_s1026" o:spt="100" style="position:absolute;left:0pt;margin-left:51pt;margin-top:721pt;height:14.5pt;width:12.35pt;z-index:251678720;mso-width-relative:page;mso-height-relative:page;" filled="f" stroked="t" coordsize="521993,606863" o:gfxdata="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" path="m327615,466652l327615,490607,372201,504537,416917,490607,416917,466652xm173129,327483c176649,325660,180821,326051,183819,328394c199724,340762,216933,349224,235315,353260c238574,353911,241181,356254,242355,359379l260997,408459,279640,359379c280813,356254,283551,353911,286680,353260c305062,349224,322401,340762,338175,328394c341174,326051,345476,325660,348865,327483l349387,327743c379502,343886,450161,381510,470368,395440c499962,415880,514693,473162,521863,517816c522124,519378,521994,521070,521472,522633c520299,526017,489011,606863,260997,606863c33114,606863,1826,526017,522,522633c1,521070,-130,519378,131,517816c2738,501412,17731,418353,51757,395440c71964,381771,143405,343366,173129,327483xm218629,102451c172742,101540,151362,123540,141455,142547c141064,152050,140933,161553,140933,171186c140933,230158,167006,266738,188907,287046c216544,312562,247179,321805,260997,321805c274816,321805,305451,312562,333088,287046c354989,266738,381061,230158,381061,171186c381061,160381,380931,149576,380409,139032c246006,168713,218629,102451,218629,102451xm260997,0c388753,0,401528,76676,401528,171186c401528,291863,302974,342243,260997,342243c219020,342243,120466,291863,120466,171186c120466,76676,133242,0,260997,0xe">
                <v:path textboxrect="0,0,521993,606863" o:connectlocs="98439,141603;98439,148872;111836,153099;125272,148872;125272,141603;52020,99373;55232,99649;70705,107195;72821,109052;78422,123945;84024,109052;86139,107195;101612,99649;104824,99373;104981,99452;141333,119994;156805,157129;156688,158590;78422,184150;156,158590;39,157129;15551,119994;52020,99373;65692,31088;42503,43255;42346,51945;56761,87102;78422,97650;100084,87102;114498,51945;114302,42188;65692,31088;78422,0;120648,51945;78422,103852;36196,51945;78422,0" o:connectangles="0,0,0,0,0,0,0,0,0,0,0,0,0,0,0,0,0,0,0,0,0,0,0,0,0,0,0,0,0,0,0,0,0,0,0,0,0"/>
                <v:fill on="f" focussize="0,0"/>
                <v:stroke color="#FFFFFF [3212]" joinstyle="round"/>
                <v:imagedata o:title=""/>
                <o:lock v:ext="edit" aspectratio="t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556895</wp:posOffset>
                </wp:positionH>
                <wp:positionV relativeFrom="paragraph">
                  <wp:posOffset>2018665</wp:posOffset>
                </wp:positionV>
                <wp:extent cx="6438900" cy="300990"/>
                <wp:effectExtent l="0" t="0" r="0" b="3810"/>
                <wp:wrapNone/>
                <wp:docPr id="60" name="组合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8900" cy="300990"/>
                          <a:chOff x="6931" y="3462"/>
                          <a:chExt cx="10140" cy="474"/>
                        </a:xfrm>
                      </wpg:grpSpPr>
                      <wps:wsp>
                        <wps:cNvPr id="51" name="矩形 51"/>
                        <wps:cNvSpPr/>
                        <wps:spPr>
                          <a:xfrm>
                            <a:off x="6931" y="3467"/>
                            <a:ext cx="10140" cy="46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24" name="组合 24"/>
                        <wpg:cNvGrpSpPr/>
                        <wpg:grpSpPr>
                          <a:xfrm>
                            <a:off x="6949" y="3462"/>
                            <a:ext cx="2283" cy="474"/>
                            <a:chOff x="2308" y="3348"/>
                            <a:chExt cx="2737" cy="474"/>
                          </a:xfrm>
                        </wpg:grpSpPr>
                        <wps:wsp>
                          <wps:cNvPr id="23" name="任意多边形 23"/>
                          <wps:cNvSpPr/>
                          <wps:spPr>
                            <a:xfrm>
                              <a:off x="2799" y="3348"/>
                              <a:ext cx="2246" cy="474"/>
                            </a:xfrm>
                            <a:custGeom>
                              <a:avLst/>
                              <a:gdLst>
                                <a:gd name="connsiteX0" fmla="*/ 1 w 3160"/>
                                <a:gd name="connsiteY0" fmla="*/ 567 h 569"/>
                                <a:gd name="connsiteX1" fmla="*/ 0 w 3160"/>
                                <a:gd name="connsiteY1" fmla="*/ 4 h 569"/>
                                <a:gd name="connsiteX2" fmla="*/ 2900 w 3160"/>
                                <a:gd name="connsiteY2" fmla="*/ 0 h 569"/>
                                <a:gd name="connsiteX3" fmla="*/ 3160 w 3160"/>
                                <a:gd name="connsiteY3" fmla="*/ 569 h 569"/>
                                <a:gd name="connsiteX4" fmla="*/ 1 w 3160"/>
                                <a:gd name="connsiteY4" fmla="*/ 567 h 5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160" h="569">
                                  <a:moveTo>
                                    <a:pt x="1" y="567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2900" y="0"/>
                                  </a:lnTo>
                                  <a:lnTo>
                                    <a:pt x="3160" y="569"/>
                                  </a:lnTo>
                                  <a:lnTo>
                                    <a:pt x="1" y="5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2C5CC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2" name="任意多边形 22"/>
                          <wps:cNvSpPr/>
                          <wps:spPr>
                            <a:xfrm>
                              <a:off x="2697" y="3348"/>
                              <a:ext cx="2246" cy="474"/>
                            </a:xfrm>
                            <a:custGeom>
                              <a:avLst/>
                              <a:gdLst>
                                <a:gd name="connsiteX0" fmla="*/ 1 w 3160"/>
                                <a:gd name="connsiteY0" fmla="*/ 567 h 569"/>
                                <a:gd name="connsiteX1" fmla="*/ 0 w 3160"/>
                                <a:gd name="connsiteY1" fmla="*/ 4 h 569"/>
                                <a:gd name="connsiteX2" fmla="*/ 2900 w 3160"/>
                                <a:gd name="connsiteY2" fmla="*/ 0 h 569"/>
                                <a:gd name="connsiteX3" fmla="*/ 3160 w 3160"/>
                                <a:gd name="connsiteY3" fmla="*/ 569 h 569"/>
                                <a:gd name="connsiteX4" fmla="*/ 1 w 3160"/>
                                <a:gd name="connsiteY4" fmla="*/ 567 h 5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160" h="569">
                                  <a:moveTo>
                                    <a:pt x="1" y="567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2900" y="0"/>
                                  </a:lnTo>
                                  <a:lnTo>
                                    <a:pt x="3160" y="569"/>
                                  </a:lnTo>
                                  <a:lnTo>
                                    <a:pt x="1" y="5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0" name="任意多边形 20"/>
                          <wps:cNvSpPr/>
                          <wps:spPr>
                            <a:xfrm>
                              <a:off x="2614" y="3348"/>
                              <a:ext cx="2246" cy="474"/>
                            </a:xfrm>
                            <a:custGeom>
                              <a:avLst/>
                              <a:gdLst>
                                <a:gd name="connsiteX0" fmla="*/ 1 w 3160"/>
                                <a:gd name="connsiteY0" fmla="*/ 567 h 569"/>
                                <a:gd name="connsiteX1" fmla="*/ 0 w 3160"/>
                                <a:gd name="connsiteY1" fmla="*/ 4 h 569"/>
                                <a:gd name="connsiteX2" fmla="*/ 2900 w 3160"/>
                                <a:gd name="connsiteY2" fmla="*/ 0 h 569"/>
                                <a:gd name="connsiteX3" fmla="*/ 3160 w 3160"/>
                                <a:gd name="connsiteY3" fmla="*/ 569 h 569"/>
                                <a:gd name="connsiteX4" fmla="*/ 1 w 3160"/>
                                <a:gd name="connsiteY4" fmla="*/ 567 h 5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160" h="569">
                                  <a:moveTo>
                                    <a:pt x="1" y="567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2900" y="0"/>
                                  </a:lnTo>
                                  <a:lnTo>
                                    <a:pt x="3160" y="569"/>
                                  </a:lnTo>
                                  <a:lnTo>
                                    <a:pt x="1" y="5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2C5CC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9" name="任意多边形 19"/>
                          <wps:cNvSpPr/>
                          <wps:spPr>
                            <a:xfrm>
                              <a:off x="2512" y="3348"/>
                              <a:ext cx="2246" cy="474"/>
                            </a:xfrm>
                            <a:custGeom>
                              <a:avLst/>
                              <a:gdLst>
                                <a:gd name="connsiteX0" fmla="*/ 1 w 3160"/>
                                <a:gd name="connsiteY0" fmla="*/ 567 h 569"/>
                                <a:gd name="connsiteX1" fmla="*/ 0 w 3160"/>
                                <a:gd name="connsiteY1" fmla="*/ 4 h 569"/>
                                <a:gd name="connsiteX2" fmla="*/ 2900 w 3160"/>
                                <a:gd name="connsiteY2" fmla="*/ 0 h 569"/>
                                <a:gd name="connsiteX3" fmla="*/ 3160 w 3160"/>
                                <a:gd name="connsiteY3" fmla="*/ 569 h 569"/>
                                <a:gd name="connsiteX4" fmla="*/ 1 w 3160"/>
                                <a:gd name="connsiteY4" fmla="*/ 567 h 5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160" h="569">
                                  <a:moveTo>
                                    <a:pt x="1" y="567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2900" y="0"/>
                                  </a:lnTo>
                                  <a:lnTo>
                                    <a:pt x="3160" y="569"/>
                                  </a:lnTo>
                                  <a:lnTo>
                                    <a:pt x="1" y="5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8" name="任意多边形 18"/>
                          <wps:cNvSpPr/>
                          <wps:spPr>
                            <a:xfrm>
                              <a:off x="2308" y="3348"/>
                              <a:ext cx="2366" cy="474"/>
                            </a:xfrm>
                            <a:custGeom>
                              <a:avLst/>
                              <a:gdLst>
                                <a:gd name="connsiteX0" fmla="*/ 1 w 3160"/>
                                <a:gd name="connsiteY0" fmla="*/ 567 h 569"/>
                                <a:gd name="connsiteX1" fmla="*/ 0 w 3160"/>
                                <a:gd name="connsiteY1" fmla="*/ 4 h 569"/>
                                <a:gd name="connsiteX2" fmla="*/ 2900 w 3160"/>
                                <a:gd name="connsiteY2" fmla="*/ 0 h 569"/>
                                <a:gd name="connsiteX3" fmla="*/ 3160 w 3160"/>
                                <a:gd name="connsiteY3" fmla="*/ 569 h 569"/>
                                <a:gd name="connsiteX4" fmla="*/ 1 w 3160"/>
                                <a:gd name="connsiteY4" fmla="*/ 567 h 5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160" h="569">
                                  <a:moveTo>
                                    <a:pt x="1" y="567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2900" y="0"/>
                                  </a:lnTo>
                                  <a:lnTo>
                                    <a:pt x="3160" y="569"/>
                                  </a:lnTo>
                                  <a:lnTo>
                                    <a:pt x="1" y="5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693A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3.85pt;margin-top:158.95pt;height:23.7pt;width:507pt;z-index:251660288;mso-width-relative:page;mso-height-relative:page;" coordorigin="6931,3462" coordsize="10140,474" o:gfxdata="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">
                <o:lock v:ext="edit" aspectratio="f"/>
                <v:rect id="_x0000_s1026" o:spid="_x0000_s1026" o:spt="1" style="position:absolute;left:6931;top:3467;height:465;width:10140;v-text-anchor:middle;" fillcolor="#F2F2F2 [3052]" filled="t" stroked="f" coordsize="21600,21600" o:gfxdata="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TkXs74A&#10;AADb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group id="_x0000_s1026" o:spid="_x0000_s1026" o:spt="203" style="position:absolute;left:6949;top:3462;height:474;width:2283;" coordorigin="2308,3348" coordsize="2737,474" o:gfxdata="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DWV2r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_x0000_s1026" o:spid="_x0000_s1026" o:spt="100" style="position:absolute;left:2799;top:3348;height:474;width:2246;v-text-anchor:middle;" fillcolor="#92C5CC" filled="t" stroked="f" coordsize="3160,569" o:gfxdata="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YL+xb4A&#10;AADbAAAADwAAAAAAAAABACAAAAAiAAAAZHJzL2Rvd25yZXYueG1sUEsBAhQAFAAAAAgAh07iQDMv&#10;BZ47AAAAOQAAABAAAAAAAAAAAQAgAAAADQEAAGRycy9zaGFwZXhtbC54bWxQSwUGAAAAAAYABgBb&#10;AQAAtwMAAAAA&#10;" path="m1,567l0,4,2900,0,3160,569,1,567xe">
                    <v:path textboxrect="0,0,3160,569" o:connectlocs="0,472;0,3;2061,0;2246,474;0,472" o:connectangles="0,0,0,0,0"/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_x0000_s1026" o:spid="_x0000_s1026" o:spt="100" style="position:absolute;left:2697;top:3348;height:474;width:2246;v-text-anchor:middle;" fillcolor="#FFFFFF [3212]" filled="t" stroked="f" coordsize="3160,569" o:gfxdata="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5e9d74A&#10;AADbAAAADwAAAAAAAAABACAAAAAiAAAAZHJzL2Rvd25yZXYueG1sUEsBAhQAFAAAAAgAh07iQDMv&#10;BZ47AAAAOQAAABAAAAAAAAAAAQAgAAAADQEAAGRycy9zaGFwZXhtbC54bWxQSwUGAAAAAAYABgBb&#10;AQAAtwMAAAAA&#10;" path="m1,567l0,4,2900,0,3160,569,1,567xe">
                    <v:path textboxrect="0,0,3160,569" o:connectlocs="0,472;0,3;2061,0;2246,474;0,472" o:connectangles="0,0,0,0,0"/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_x0000_s1026" o:spid="_x0000_s1026" o:spt="100" style="position:absolute;left:2614;top:3348;height:474;width:2246;v-text-anchor:middle;" fillcolor="#92C5CC" filled="t" stroked="f" coordsize="3160,569" o:gfxdata="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lUGCytwAAANsAAAAP&#10;AAAAAAAAAAEAIAAAACIAAABkcnMvZG93bnJldi54bWxQSwECFAAUAAAACACHTuJAMy8FnjsAAAA5&#10;AAAAEAAAAAAAAAABACAAAAAGAQAAZHJzL3NoYXBleG1sLnhtbFBLBQYAAAAABgAGAFsBAACwAwAA&#10;AAA=&#10;" path="m1,567l0,4,2900,0,3160,569,1,567xe">
                    <v:path textboxrect="0,0,3160,569" o:connectlocs="0,472;0,3;2061,0;2246,474;0,472" o:connectangles="0,0,0,0,0"/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_x0000_s1026" o:spid="_x0000_s1026" o:spt="100" style="position:absolute;left:2512;top:3348;height:474;width:2246;v-text-anchor:middle;" fillcolor="#FFFFFF [3212]" filled="t" stroked="f" coordsize="3160,569" o:gfxdata="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Nf5bu8AAAA&#10;2wAAAA8AAAAAAAAAAQAgAAAAIgAAAGRycy9kb3ducmV2LnhtbFBLAQIUABQAAAAIAIdO4kAzLwWe&#10;OwAAADkAAAAQAAAAAAAAAAEAIAAAAAsBAABkcnMvc2hhcGV4bWwueG1sUEsFBgAAAAAGAAYAWwEA&#10;ALUDAAAAAA==&#10;" path="m1,567l0,4,2900,0,3160,569,1,567xe">
                    <v:path textboxrect="0,0,3160,569" o:connectlocs="0,472;0,3;2061,0;2246,474;0,472" o:connectangles="0,0,0,0,0"/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_x0000_s1026" o:spid="_x0000_s1026" o:spt="100" style="position:absolute;left:2308;top:3348;height:474;width:2366;v-text-anchor:middle;" fillcolor="#3693A1" filled="t" stroked="f" coordsize="3160,569" o:gfxdata="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EX0t7sAAADb&#10;AAAADwAAAAAAAAABACAAAAAiAAAAZHJzL2Rvd25yZXYueG1sUEsBAhQAFAAAAAgAh07iQDMvBZ47&#10;AAAAOQAAABAAAAAAAAAAAQAgAAAACgEAAGRycy9zaGFwZXhtbC54bWxQSwUGAAAAAAYABgBbAQAA&#10;tAMAAAAA&#10;" path="m1,567l0,4,2900,0,3160,569,1,567xe">
                    <v:path textboxrect="0,0,3160,569" o:connectlocs="0,472;0,3;2171,0;2366,474;0,472" o:connectangles="0,0,0,0,0"/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619125</wp:posOffset>
                </wp:positionH>
                <wp:positionV relativeFrom="paragraph">
                  <wp:posOffset>2075180</wp:posOffset>
                </wp:positionV>
                <wp:extent cx="189230" cy="187960"/>
                <wp:effectExtent l="0" t="0" r="1270" b="2540"/>
                <wp:wrapNone/>
                <wp:docPr id="647" name="Freeform 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89230" cy="187960"/>
                        </a:xfrm>
                        <a:custGeom>
                          <a:avLst/>
                          <a:gdLst>
                            <a:gd name="T0" fmla="*/ 42 w 259"/>
                            <a:gd name="T1" fmla="*/ 0 h 257"/>
                            <a:gd name="T2" fmla="*/ 108 w 259"/>
                            <a:gd name="T3" fmla="*/ 96 h 257"/>
                            <a:gd name="T4" fmla="*/ 96 w 259"/>
                            <a:gd name="T5" fmla="*/ 82 h 257"/>
                            <a:gd name="T6" fmla="*/ 73 w 259"/>
                            <a:gd name="T7" fmla="*/ 82 h 257"/>
                            <a:gd name="T8" fmla="*/ 73 w 259"/>
                            <a:gd name="T9" fmla="*/ 60 h 257"/>
                            <a:gd name="T10" fmla="*/ 61 w 259"/>
                            <a:gd name="T11" fmla="*/ 48 h 257"/>
                            <a:gd name="T12" fmla="*/ 39 w 259"/>
                            <a:gd name="T13" fmla="*/ 48 h 257"/>
                            <a:gd name="T14" fmla="*/ 42 w 259"/>
                            <a:gd name="T15" fmla="*/ 13 h 257"/>
                            <a:gd name="T16" fmla="*/ 92 w 259"/>
                            <a:gd name="T17" fmla="*/ 121 h 257"/>
                            <a:gd name="T18" fmla="*/ 0 w 259"/>
                            <a:gd name="T19" fmla="*/ 42 h 257"/>
                            <a:gd name="T20" fmla="*/ 35 w 259"/>
                            <a:gd name="T21" fmla="*/ 186 h 257"/>
                            <a:gd name="T22" fmla="*/ 44 w 259"/>
                            <a:gd name="T23" fmla="*/ 239 h 257"/>
                            <a:gd name="T24" fmla="*/ 216 w 259"/>
                            <a:gd name="T25" fmla="*/ 257 h 257"/>
                            <a:gd name="T26" fmla="*/ 172 w 259"/>
                            <a:gd name="T27" fmla="*/ 128 h 257"/>
                            <a:gd name="T28" fmla="*/ 225 w 259"/>
                            <a:gd name="T29" fmla="*/ 71 h 257"/>
                            <a:gd name="T30" fmla="*/ 226 w 259"/>
                            <a:gd name="T31" fmla="*/ 5 h 257"/>
                            <a:gd name="T32" fmla="*/ 203 w 259"/>
                            <a:gd name="T33" fmla="*/ 30 h 257"/>
                            <a:gd name="T34" fmla="*/ 228 w 259"/>
                            <a:gd name="T35" fmla="*/ 57 h 257"/>
                            <a:gd name="T36" fmla="*/ 192 w 259"/>
                            <a:gd name="T37" fmla="*/ 38 h 257"/>
                            <a:gd name="T38" fmla="*/ 192 w 259"/>
                            <a:gd name="T39" fmla="*/ 38 h 257"/>
                            <a:gd name="T40" fmla="*/ 80 w 259"/>
                            <a:gd name="T41" fmla="*/ 154 h 257"/>
                            <a:gd name="T42" fmla="*/ 65 w 259"/>
                            <a:gd name="T43" fmla="*/ 177 h 257"/>
                            <a:gd name="T44" fmla="*/ 187 w 259"/>
                            <a:gd name="T45" fmla="*/ 50 h 257"/>
                            <a:gd name="T46" fmla="*/ 185 w 259"/>
                            <a:gd name="T47" fmla="*/ 65 h 257"/>
                            <a:gd name="T48" fmla="*/ 59 w 259"/>
                            <a:gd name="T49" fmla="*/ 199 h 257"/>
                            <a:gd name="T50" fmla="*/ 193 w 259"/>
                            <a:gd name="T51" fmla="*/ 73 h 257"/>
                            <a:gd name="T52" fmla="*/ 185 w 259"/>
                            <a:gd name="T53" fmla="*/ 65 h 257"/>
                            <a:gd name="T54" fmla="*/ 68 w 259"/>
                            <a:gd name="T55" fmla="*/ 212 h 257"/>
                            <a:gd name="T56" fmla="*/ 207 w 259"/>
                            <a:gd name="T57" fmla="*/ 70 h 257"/>
                            <a:gd name="T58" fmla="*/ 134 w 259"/>
                            <a:gd name="T59" fmla="*/ 162 h 257"/>
                            <a:gd name="T60" fmla="*/ 167 w 259"/>
                            <a:gd name="T61" fmla="*/ 151 h 257"/>
                            <a:gd name="T62" fmla="*/ 175 w 259"/>
                            <a:gd name="T63" fmla="*/ 163 h 257"/>
                            <a:gd name="T64" fmla="*/ 176 w 259"/>
                            <a:gd name="T65" fmla="*/ 185 h 257"/>
                            <a:gd name="T66" fmla="*/ 200 w 259"/>
                            <a:gd name="T67" fmla="*/ 185 h 257"/>
                            <a:gd name="T68" fmla="*/ 209 w 259"/>
                            <a:gd name="T69" fmla="*/ 197 h 257"/>
                            <a:gd name="T70" fmla="*/ 211 w 259"/>
                            <a:gd name="T71" fmla="*/ 219 h 257"/>
                            <a:gd name="T72" fmla="*/ 245 w 259"/>
                            <a:gd name="T73" fmla="*/ 215 h 257"/>
                            <a:gd name="T74" fmla="*/ 134 w 259"/>
                            <a:gd name="T75" fmla="*/ 162 h 257"/>
                            <a:gd name="T76" fmla="*/ 62 w 259"/>
                            <a:gd name="T77" fmla="*/ 219 h 257"/>
                            <a:gd name="T78" fmla="*/ 22 w 259"/>
                            <a:gd name="T79" fmla="*/ 224 h 2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</a:cxnLst>
                          <a:rect l="0" t="0" r="r" b="b"/>
                          <a:pathLst>
                            <a:path w="259" h="257">
                              <a:moveTo>
                                <a:pt x="0" y="42"/>
                              </a:moveTo>
                              <a:cubicBezTo>
                                <a:pt x="14" y="27"/>
                                <a:pt x="28" y="13"/>
                                <a:pt x="42" y="0"/>
                              </a:cubicBezTo>
                              <a:cubicBezTo>
                                <a:pt x="71" y="27"/>
                                <a:pt x="99" y="55"/>
                                <a:pt x="126" y="84"/>
                              </a:cubicBezTo>
                              <a:cubicBezTo>
                                <a:pt x="120" y="88"/>
                                <a:pt x="114" y="92"/>
                                <a:pt x="108" y="96"/>
                              </a:cubicBezTo>
                              <a:cubicBezTo>
                                <a:pt x="109" y="90"/>
                                <a:pt x="110" y="84"/>
                                <a:pt x="111" y="78"/>
                              </a:cubicBezTo>
                              <a:cubicBezTo>
                                <a:pt x="106" y="79"/>
                                <a:pt x="101" y="80"/>
                                <a:pt x="96" y="82"/>
                              </a:cubicBezTo>
                              <a:cubicBezTo>
                                <a:pt x="97" y="76"/>
                                <a:pt x="98" y="71"/>
                                <a:pt x="99" y="65"/>
                              </a:cubicBezTo>
                              <a:cubicBezTo>
                                <a:pt x="90" y="71"/>
                                <a:pt x="82" y="77"/>
                                <a:pt x="73" y="82"/>
                              </a:cubicBezTo>
                              <a:cubicBezTo>
                                <a:pt x="78" y="73"/>
                                <a:pt x="85" y="65"/>
                                <a:pt x="90" y="56"/>
                              </a:cubicBezTo>
                              <a:cubicBezTo>
                                <a:pt x="85" y="57"/>
                                <a:pt x="79" y="58"/>
                                <a:pt x="73" y="60"/>
                              </a:cubicBezTo>
                              <a:cubicBezTo>
                                <a:pt x="75" y="54"/>
                                <a:pt x="76" y="49"/>
                                <a:pt x="77" y="44"/>
                              </a:cubicBezTo>
                              <a:cubicBezTo>
                                <a:pt x="72" y="45"/>
                                <a:pt x="67" y="47"/>
                                <a:pt x="61" y="48"/>
                              </a:cubicBezTo>
                              <a:cubicBezTo>
                                <a:pt x="63" y="42"/>
                                <a:pt x="64" y="36"/>
                                <a:pt x="65" y="31"/>
                              </a:cubicBezTo>
                              <a:cubicBezTo>
                                <a:pt x="56" y="36"/>
                                <a:pt x="48" y="43"/>
                                <a:pt x="39" y="48"/>
                              </a:cubicBezTo>
                              <a:cubicBezTo>
                                <a:pt x="43" y="40"/>
                                <a:pt x="49" y="33"/>
                                <a:pt x="55" y="26"/>
                              </a:cubicBezTo>
                              <a:cubicBezTo>
                                <a:pt x="51" y="21"/>
                                <a:pt x="47" y="17"/>
                                <a:pt x="42" y="13"/>
                              </a:cubicBezTo>
                              <a:cubicBezTo>
                                <a:pt x="33" y="23"/>
                                <a:pt x="23" y="32"/>
                                <a:pt x="14" y="42"/>
                              </a:cubicBezTo>
                              <a:cubicBezTo>
                                <a:pt x="40" y="68"/>
                                <a:pt x="67" y="93"/>
                                <a:pt x="92" y="121"/>
                              </a:cubicBezTo>
                              <a:cubicBezTo>
                                <a:pt x="86" y="123"/>
                                <a:pt x="80" y="123"/>
                                <a:pt x="76" y="118"/>
                              </a:cubicBezTo>
                              <a:cubicBezTo>
                                <a:pt x="51" y="93"/>
                                <a:pt x="25" y="67"/>
                                <a:pt x="0" y="42"/>
                              </a:cubicBezTo>
                              <a:close/>
                              <a:moveTo>
                                <a:pt x="194" y="26"/>
                              </a:moveTo>
                              <a:cubicBezTo>
                                <a:pt x="141" y="79"/>
                                <a:pt x="87" y="132"/>
                                <a:pt x="35" y="186"/>
                              </a:cubicBezTo>
                              <a:cubicBezTo>
                                <a:pt x="21" y="208"/>
                                <a:pt x="10" y="232"/>
                                <a:pt x="1" y="256"/>
                              </a:cubicBezTo>
                              <a:cubicBezTo>
                                <a:pt x="16" y="253"/>
                                <a:pt x="30" y="245"/>
                                <a:pt x="44" y="239"/>
                              </a:cubicBezTo>
                              <a:cubicBezTo>
                                <a:pt x="79" y="225"/>
                                <a:pt x="100" y="192"/>
                                <a:pt x="127" y="169"/>
                              </a:cubicBezTo>
                              <a:cubicBezTo>
                                <a:pt x="157" y="198"/>
                                <a:pt x="186" y="228"/>
                                <a:pt x="216" y="257"/>
                              </a:cubicBezTo>
                              <a:cubicBezTo>
                                <a:pt x="231" y="244"/>
                                <a:pt x="245" y="230"/>
                                <a:pt x="259" y="216"/>
                              </a:cubicBezTo>
                              <a:cubicBezTo>
                                <a:pt x="231" y="186"/>
                                <a:pt x="200" y="158"/>
                                <a:pt x="172" y="128"/>
                              </a:cubicBezTo>
                              <a:cubicBezTo>
                                <a:pt x="172" y="125"/>
                                <a:pt x="172" y="125"/>
                                <a:pt x="172" y="125"/>
                              </a:cubicBezTo>
                              <a:cubicBezTo>
                                <a:pt x="188" y="106"/>
                                <a:pt x="207" y="89"/>
                                <a:pt x="225" y="71"/>
                              </a:cubicBezTo>
                              <a:cubicBezTo>
                                <a:pt x="235" y="60"/>
                                <a:pt x="248" y="51"/>
                                <a:pt x="253" y="36"/>
                              </a:cubicBezTo>
                              <a:cubicBezTo>
                                <a:pt x="258" y="20"/>
                                <a:pt x="242" y="2"/>
                                <a:pt x="226" y="5"/>
                              </a:cubicBezTo>
                              <a:cubicBezTo>
                                <a:pt x="212" y="6"/>
                                <a:pt x="203" y="17"/>
                                <a:pt x="194" y="26"/>
                              </a:cubicBezTo>
                              <a:close/>
                              <a:moveTo>
                                <a:pt x="203" y="30"/>
                              </a:moveTo>
                              <a:cubicBezTo>
                                <a:pt x="213" y="22"/>
                                <a:pt x="229" y="6"/>
                                <a:pt x="241" y="21"/>
                              </a:cubicBezTo>
                              <a:cubicBezTo>
                                <a:pt x="250" y="34"/>
                                <a:pt x="235" y="46"/>
                                <a:pt x="228" y="57"/>
                              </a:cubicBezTo>
                              <a:cubicBezTo>
                                <a:pt x="221" y="46"/>
                                <a:pt x="212" y="38"/>
                                <a:pt x="203" y="30"/>
                              </a:cubicBezTo>
                              <a:close/>
                              <a:moveTo>
                                <a:pt x="192" y="38"/>
                              </a:moveTo>
                              <a:cubicBezTo>
                                <a:pt x="208" y="38"/>
                                <a:pt x="220" y="51"/>
                                <a:pt x="221" y="67"/>
                              </a:cubicBezTo>
                              <a:cubicBezTo>
                                <a:pt x="211" y="57"/>
                                <a:pt x="202" y="47"/>
                                <a:pt x="192" y="38"/>
                              </a:cubicBezTo>
                              <a:close/>
                              <a:moveTo>
                                <a:pt x="167" y="67"/>
                              </a:moveTo>
                              <a:cubicBezTo>
                                <a:pt x="138" y="96"/>
                                <a:pt x="109" y="125"/>
                                <a:pt x="80" y="154"/>
                              </a:cubicBezTo>
                              <a:cubicBezTo>
                                <a:pt x="69" y="165"/>
                                <a:pt x="57" y="175"/>
                                <a:pt x="48" y="189"/>
                              </a:cubicBezTo>
                              <a:cubicBezTo>
                                <a:pt x="54" y="186"/>
                                <a:pt x="60" y="182"/>
                                <a:pt x="65" y="177"/>
                              </a:cubicBezTo>
                              <a:cubicBezTo>
                                <a:pt x="96" y="145"/>
                                <a:pt x="128" y="114"/>
                                <a:pt x="159" y="83"/>
                              </a:cubicBezTo>
                              <a:cubicBezTo>
                                <a:pt x="169" y="73"/>
                                <a:pt x="180" y="63"/>
                                <a:pt x="187" y="50"/>
                              </a:cubicBezTo>
                              <a:cubicBezTo>
                                <a:pt x="180" y="55"/>
                                <a:pt x="173" y="61"/>
                                <a:pt x="167" y="67"/>
                              </a:cubicBezTo>
                              <a:close/>
                              <a:moveTo>
                                <a:pt x="185" y="65"/>
                              </a:moveTo>
                              <a:cubicBezTo>
                                <a:pt x="150" y="100"/>
                                <a:pt x="116" y="135"/>
                                <a:pt x="81" y="169"/>
                              </a:cubicBezTo>
                              <a:cubicBezTo>
                                <a:pt x="73" y="178"/>
                                <a:pt x="62" y="186"/>
                                <a:pt x="59" y="199"/>
                              </a:cubicBezTo>
                              <a:cubicBezTo>
                                <a:pt x="73" y="195"/>
                                <a:pt x="81" y="184"/>
                                <a:pt x="91" y="174"/>
                              </a:cubicBezTo>
                              <a:cubicBezTo>
                                <a:pt x="125" y="140"/>
                                <a:pt x="159" y="107"/>
                                <a:pt x="193" y="73"/>
                              </a:cubicBezTo>
                              <a:cubicBezTo>
                                <a:pt x="198" y="68"/>
                                <a:pt x="200" y="61"/>
                                <a:pt x="202" y="55"/>
                              </a:cubicBezTo>
                              <a:cubicBezTo>
                                <a:pt x="196" y="57"/>
                                <a:pt x="190" y="60"/>
                                <a:pt x="185" y="65"/>
                              </a:cubicBezTo>
                              <a:close/>
                              <a:moveTo>
                                <a:pt x="100" y="174"/>
                              </a:moveTo>
                              <a:cubicBezTo>
                                <a:pt x="89" y="186"/>
                                <a:pt x="74" y="196"/>
                                <a:pt x="68" y="212"/>
                              </a:cubicBezTo>
                              <a:cubicBezTo>
                                <a:pt x="106" y="179"/>
                                <a:pt x="140" y="140"/>
                                <a:pt x="177" y="105"/>
                              </a:cubicBezTo>
                              <a:cubicBezTo>
                                <a:pt x="187" y="94"/>
                                <a:pt x="201" y="85"/>
                                <a:pt x="207" y="70"/>
                              </a:cubicBezTo>
                              <a:cubicBezTo>
                                <a:pt x="169" y="102"/>
                                <a:pt x="136" y="139"/>
                                <a:pt x="100" y="174"/>
                              </a:cubicBezTo>
                              <a:close/>
                              <a:moveTo>
                                <a:pt x="134" y="162"/>
                              </a:moveTo>
                              <a:cubicBezTo>
                                <a:pt x="144" y="151"/>
                                <a:pt x="155" y="141"/>
                                <a:pt x="166" y="132"/>
                              </a:cubicBezTo>
                              <a:cubicBezTo>
                                <a:pt x="167" y="138"/>
                                <a:pt x="167" y="145"/>
                                <a:pt x="167" y="151"/>
                              </a:cubicBezTo>
                              <a:cubicBezTo>
                                <a:pt x="172" y="150"/>
                                <a:pt x="176" y="149"/>
                                <a:pt x="181" y="147"/>
                              </a:cubicBezTo>
                              <a:cubicBezTo>
                                <a:pt x="179" y="153"/>
                                <a:pt x="177" y="158"/>
                                <a:pt x="175" y="163"/>
                              </a:cubicBezTo>
                              <a:cubicBezTo>
                                <a:pt x="181" y="161"/>
                                <a:pt x="187" y="160"/>
                                <a:pt x="193" y="158"/>
                              </a:cubicBezTo>
                              <a:cubicBezTo>
                                <a:pt x="188" y="167"/>
                                <a:pt x="181" y="176"/>
                                <a:pt x="176" y="185"/>
                              </a:cubicBezTo>
                              <a:cubicBezTo>
                                <a:pt x="185" y="180"/>
                                <a:pt x="192" y="172"/>
                                <a:pt x="202" y="169"/>
                              </a:cubicBezTo>
                              <a:cubicBezTo>
                                <a:pt x="202" y="174"/>
                                <a:pt x="201" y="180"/>
                                <a:pt x="200" y="185"/>
                              </a:cubicBezTo>
                              <a:cubicBezTo>
                                <a:pt x="205" y="184"/>
                                <a:pt x="210" y="183"/>
                                <a:pt x="215" y="181"/>
                              </a:cubicBezTo>
                              <a:cubicBezTo>
                                <a:pt x="213" y="186"/>
                                <a:pt x="211" y="192"/>
                                <a:pt x="209" y="197"/>
                              </a:cubicBezTo>
                              <a:cubicBezTo>
                                <a:pt x="215" y="195"/>
                                <a:pt x="221" y="194"/>
                                <a:pt x="227" y="192"/>
                              </a:cubicBezTo>
                              <a:cubicBezTo>
                                <a:pt x="222" y="201"/>
                                <a:pt x="216" y="210"/>
                                <a:pt x="211" y="219"/>
                              </a:cubicBezTo>
                              <a:cubicBezTo>
                                <a:pt x="218" y="214"/>
                                <a:pt x="225" y="208"/>
                                <a:pt x="232" y="203"/>
                              </a:cubicBezTo>
                              <a:cubicBezTo>
                                <a:pt x="237" y="207"/>
                                <a:pt x="241" y="211"/>
                                <a:pt x="245" y="215"/>
                              </a:cubicBezTo>
                              <a:cubicBezTo>
                                <a:pt x="236" y="225"/>
                                <a:pt x="226" y="235"/>
                                <a:pt x="217" y="244"/>
                              </a:cubicBezTo>
                              <a:cubicBezTo>
                                <a:pt x="189" y="217"/>
                                <a:pt x="162" y="189"/>
                                <a:pt x="134" y="162"/>
                              </a:cubicBezTo>
                              <a:close/>
                              <a:moveTo>
                                <a:pt x="39" y="195"/>
                              </a:moveTo>
                              <a:cubicBezTo>
                                <a:pt x="51" y="197"/>
                                <a:pt x="61" y="206"/>
                                <a:pt x="62" y="219"/>
                              </a:cubicBezTo>
                              <a:cubicBezTo>
                                <a:pt x="53" y="225"/>
                                <a:pt x="45" y="230"/>
                                <a:pt x="36" y="236"/>
                              </a:cubicBezTo>
                              <a:cubicBezTo>
                                <a:pt x="31" y="232"/>
                                <a:pt x="27" y="228"/>
                                <a:pt x="22" y="224"/>
                              </a:cubicBezTo>
                              <a:cubicBezTo>
                                <a:pt x="27" y="214"/>
                                <a:pt x="33" y="205"/>
                                <a:pt x="39" y="19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865" o:spid="_x0000_s1026" o:spt="100" style="position:absolute;left:0pt;margin-left:48.75pt;margin-top:163.4pt;height:14.8pt;width:14.9pt;z-index:251676672;mso-width-relative:page;mso-height-relative:page;" fillcolor="#FFFFFF [3212]" filled="t" stroked="f" coordsize="259,257" o:gfxdata="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" path="m0,42c14,27,28,13,42,0c71,27,99,55,126,84c120,88,114,92,108,96c109,90,110,84,111,78c106,79,101,80,96,82c97,76,98,71,99,65c90,71,82,77,73,82c78,73,85,65,90,56c85,57,79,58,73,60c75,54,76,49,77,44c72,45,67,47,61,48c63,42,64,36,65,31c56,36,48,43,39,48c43,40,49,33,55,26c51,21,47,17,42,13c33,23,23,32,14,42c40,68,67,93,92,121c86,123,80,123,76,118c51,93,25,67,0,42xm194,26c141,79,87,132,35,186c21,208,10,232,1,256c16,253,30,245,44,239c79,225,100,192,127,169c157,198,186,228,216,257c231,244,245,230,259,216c231,186,200,158,172,128c172,125,172,125,172,125c188,106,207,89,225,71c235,60,248,51,253,36c258,20,242,2,226,5c212,6,203,17,194,26xm203,30c213,22,229,6,241,21c250,34,235,46,228,57c221,46,212,38,203,30xm192,38c208,38,220,51,221,67c211,57,202,47,192,38xm167,67c138,96,109,125,80,154c69,165,57,175,48,189c54,186,60,182,65,177c96,145,128,114,159,83c169,73,180,63,187,50c180,55,173,61,167,67xm185,65c150,100,116,135,81,169c73,178,62,186,59,199c73,195,81,184,91,174c125,140,159,107,193,73c198,68,200,61,202,55c196,57,190,60,185,65xm100,174c89,186,74,196,68,212c106,179,140,140,177,105c187,94,201,85,207,70c169,102,136,139,100,174xm134,162c144,151,155,141,166,132c167,138,167,145,167,151c172,150,176,149,181,147c179,153,177,158,175,163c181,161,187,160,193,158c188,167,181,176,176,185c185,180,192,172,202,169c202,174,201,180,200,185c205,184,210,183,215,181c213,186,211,192,209,197c215,195,221,194,227,192c222,201,216,210,211,219c218,214,225,208,232,203c237,207,241,211,245,215c236,225,226,235,217,244c189,217,162,189,134,162xm39,195c51,197,61,206,62,219c53,225,45,230,36,236c31,232,27,228,22,224c27,214,33,205,39,195xe">
                <v:path textboxrect="0,0,259,257" o:connectlocs="30685,0;78906,70210;70139,59971;53335,59971;53335,43881;44567,35105;28494,35105;30685,9507;67216,88494;0,30717;25571,136033;32147,174795;157813,187960;125666,93614;164388,51926;165119,3656;148315,21940;166580,41687;140278,27791;140278,27791;58449,112629;47490,129451;136625,36568;135164,47538;43106,145541;141009,53389;135164,47538;49682,155048;151237,51195;97902,118480;122013,110435;127858,119211;128588,135301;146123,135301;152699,144078;154160,160168;179001,157242;97902,118480;45298,160168;16073,163825" o:connectangles="0,0,0,0,0,0,0,0,0,0,0,0,0,0,0,0,0,0,0,0,0,0,0,0,0,0,0,0,0,0,0,0,0,0,0,0,0,0,0,0"/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799465</wp:posOffset>
                </wp:positionH>
                <wp:positionV relativeFrom="paragraph">
                  <wp:posOffset>9088755</wp:posOffset>
                </wp:positionV>
                <wp:extent cx="923290" cy="300355"/>
                <wp:effectExtent l="0" t="0" r="0" b="0"/>
                <wp:wrapNone/>
                <wp:docPr id="11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0535" y="9020175"/>
                          <a:ext cx="923290" cy="300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both"/>
                              <w:textAlignment w:val="auto"/>
                              <w:rPr>
                                <w:rFonts w:hint="default" w:ascii="汉仪中圆简" w:hAnsi="汉仪中圆简" w:eastAsia="汉仪中圆简" w:cs="汉仪中圆简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自我评价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" o:spid="_x0000_s1026" o:spt="202" type="#_x0000_t202" style="position:absolute;left:0pt;margin-left:62.95pt;margin-top:715.65pt;height:23.65pt;width:72.7pt;z-index:251672576;mso-width-relative:page;mso-height-relative:page;" filled="f" stroked="f" coordsize="21600,21600" o:gfxdata="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HL88d7cAAAADQEAAA8AAAAAAAAA&#10;AQAgAAAAIgAAAGRycy9kb3ducmV2LnhtbFBLAQIUABQAAAAIAIdO4kD3by/dRgIAAHEEAAAOAAAA&#10;AAAAAAEAIAAAACsBAABkcnMvZTJvRG9jLnhtbFBLBQYAAAAABgAGAFkBAADj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both"/>
                        <w:textAlignment w:val="auto"/>
                        <w:rPr>
                          <w:rFonts w:hint="default" w:ascii="汉仪中圆简" w:hAnsi="汉仪中圆简" w:eastAsia="汉仪中圆简" w:cs="汉仪中圆简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自我评价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799465</wp:posOffset>
                </wp:positionH>
                <wp:positionV relativeFrom="paragraph">
                  <wp:posOffset>2000250</wp:posOffset>
                </wp:positionV>
                <wp:extent cx="923290" cy="300355"/>
                <wp:effectExtent l="0" t="0" r="0" b="0"/>
                <wp:wrapNone/>
                <wp:docPr id="1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0535" y="1953260"/>
                          <a:ext cx="923290" cy="300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center"/>
                              <w:textAlignment w:val="auto"/>
                              <w:rPr>
                                <w:rFonts w:hint="default" w:ascii="汉仪中圆简" w:hAnsi="汉仪中圆简" w:eastAsia="汉仪中圆简" w:cs="汉仪中圆简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报考信息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" o:spid="_x0000_s1026" o:spt="202" type="#_x0000_t202" style="position:absolute;left:0pt;margin-left:62.95pt;margin-top:157.5pt;height:23.65pt;width:72.7pt;z-index:251669504;mso-width-relative:page;mso-height-relative:page;" filled="f" stroked="f" coordsize="21600,21600" o:gfxdata="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0rBKg2wAAAAsBAAAPAAAAAAAA&#10;AAEAIAAAACIAAABkcnMvZG93bnJldi54bWxQSwECFAAUAAAACACHTuJAb8zf60gCAABxBAAADgAA&#10;AAAAAAABACAAAAAq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center"/>
                        <w:textAlignment w:val="auto"/>
                        <w:rPr>
                          <w:rFonts w:hint="default" w:ascii="汉仪中圆简" w:hAnsi="汉仪中圆简" w:eastAsia="汉仪中圆简" w:cs="汉仪中圆简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报考信息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799465</wp:posOffset>
                </wp:positionH>
                <wp:positionV relativeFrom="paragraph">
                  <wp:posOffset>5209540</wp:posOffset>
                </wp:positionV>
                <wp:extent cx="923290" cy="300355"/>
                <wp:effectExtent l="0" t="0" r="0" b="0"/>
                <wp:wrapNone/>
                <wp:docPr id="8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0535" y="5140960"/>
                          <a:ext cx="923290" cy="300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center"/>
                              <w:textAlignment w:val="auto"/>
                              <w:rPr>
                                <w:rFonts w:hint="default" w:ascii="汉仪中圆简" w:hAnsi="汉仪中圆简" w:eastAsia="汉仪中圆简" w:cs="汉仪中圆简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实践经历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" o:spid="_x0000_s1026" o:spt="202" type="#_x0000_t202" style="position:absolute;left:0pt;margin-left:62.95pt;margin-top:410.2pt;height:23.65pt;width:72.7pt;z-index:251668480;mso-width-relative:page;mso-height-relative:page;" filled="f" stroked="f" coordsize="21600,21600" o:gfxdata="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TgfTZ2wAAAAsBAAAPAAAAAAAA&#10;AAEAIAAAACIAAABkcnMvZG93bnJldi54bWxQSwECFAAUAAAACACHTuJA8k/irUgCAABwBAAADgAA&#10;AAAAAAABACAAAAAq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center"/>
                        <w:textAlignment w:val="auto"/>
                        <w:rPr>
                          <w:rFonts w:hint="default" w:ascii="汉仪中圆简" w:hAnsi="汉仪中圆简" w:eastAsia="汉仪中圆简" w:cs="汉仪中圆简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实践经历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799465</wp:posOffset>
                </wp:positionH>
                <wp:positionV relativeFrom="paragraph">
                  <wp:posOffset>3481070</wp:posOffset>
                </wp:positionV>
                <wp:extent cx="923290" cy="300355"/>
                <wp:effectExtent l="0" t="0" r="0" b="0"/>
                <wp:wrapNone/>
                <wp:docPr id="6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0535" y="3412490"/>
                          <a:ext cx="923290" cy="300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center"/>
                              <w:textAlignment w:val="auto"/>
                              <w:rPr>
                                <w:rFonts w:hint="default" w:ascii="汉仪中圆简" w:hAnsi="汉仪中圆简" w:eastAsia="汉仪中圆简" w:cs="汉仪中圆简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教育背景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" o:spid="_x0000_s1026" o:spt="202" type="#_x0000_t202" style="position:absolute;left:0pt;margin-left:62.95pt;margin-top:274.1pt;height:23.65pt;width:72.7pt;z-index:251669504;mso-width-relative:page;mso-height-relative:page;" filled="f" stroked="f" coordsize="21600,21600" o:gfxdata="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GRAOj2wAAAAsBAAAPAAAAAAAAAAEA&#10;IAAAACIAAABkcnMvZG93bnJldi54bWxQSwECFAAUAAAACACHTuJATwGVTUUCAABwBAAADgAAAAAA&#10;AAABACAAAAAq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center"/>
                        <w:textAlignment w:val="auto"/>
                        <w:rPr>
                          <w:rFonts w:hint="default" w:ascii="汉仪中圆简" w:hAnsi="汉仪中圆简" w:eastAsia="汉仪中圆简" w:cs="汉仪中圆简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教育背景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619125</wp:posOffset>
                </wp:positionH>
                <wp:positionV relativeFrom="paragraph">
                  <wp:posOffset>5291455</wp:posOffset>
                </wp:positionV>
                <wp:extent cx="206375" cy="175260"/>
                <wp:effectExtent l="0" t="0" r="3175" b="15240"/>
                <wp:wrapNone/>
                <wp:docPr id="290" name="任意多边形: 形状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06375" cy="175260"/>
                        </a:xfrm>
                        <a:custGeom>
                          <a:avLst/>
                          <a:gdLst>
                            <a:gd name="connsiteX0" fmla="*/ 46038 w 338138"/>
                            <a:gd name="connsiteY0" fmla="*/ 261938 h 285751"/>
                            <a:gd name="connsiteX1" fmla="*/ 38100 w 338138"/>
                            <a:gd name="connsiteY1" fmla="*/ 270670 h 285751"/>
                            <a:gd name="connsiteX2" fmla="*/ 46038 w 338138"/>
                            <a:gd name="connsiteY2" fmla="*/ 279402 h 285751"/>
                            <a:gd name="connsiteX3" fmla="*/ 53976 w 338138"/>
                            <a:gd name="connsiteY3" fmla="*/ 270670 h 285751"/>
                            <a:gd name="connsiteX4" fmla="*/ 46038 w 338138"/>
                            <a:gd name="connsiteY4" fmla="*/ 261938 h 285751"/>
                            <a:gd name="connsiteX5" fmla="*/ 288131 w 338138"/>
                            <a:gd name="connsiteY5" fmla="*/ 184150 h 285751"/>
                            <a:gd name="connsiteX6" fmla="*/ 277812 w 338138"/>
                            <a:gd name="connsiteY6" fmla="*/ 194469 h 285751"/>
                            <a:gd name="connsiteX7" fmla="*/ 288131 w 338138"/>
                            <a:gd name="connsiteY7" fmla="*/ 204788 h 285751"/>
                            <a:gd name="connsiteX8" fmla="*/ 298450 w 338138"/>
                            <a:gd name="connsiteY8" fmla="*/ 194469 h 285751"/>
                            <a:gd name="connsiteX9" fmla="*/ 288131 w 338138"/>
                            <a:gd name="connsiteY9" fmla="*/ 184150 h 285751"/>
                            <a:gd name="connsiteX10" fmla="*/ 19050 w 338138"/>
                            <a:gd name="connsiteY10" fmla="*/ 165100 h 285751"/>
                            <a:gd name="connsiteX11" fmla="*/ 19050 w 338138"/>
                            <a:gd name="connsiteY11" fmla="*/ 242888 h 285751"/>
                            <a:gd name="connsiteX12" fmla="*/ 73025 w 338138"/>
                            <a:gd name="connsiteY12" fmla="*/ 242888 h 285751"/>
                            <a:gd name="connsiteX13" fmla="*/ 73025 w 338138"/>
                            <a:gd name="connsiteY13" fmla="*/ 165100 h 285751"/>
                            <a:gd name="connsiteX14" fmla="*/ 12010 w 338138"/>
                            <a:gd name="connsiteY14" fmla="*/ 141288 h 285751"/>
                            <a:gd name="connsiteX15" fmla="*/ 81400 w 338138"/>
                            <a:gd name="connsiteY15" fmla="*/ 141288 h 285751"/>
                            <a:gd name="connsiteX16" fmla="*/ 92075 w 338138"/>
                            <a:gd name="connsiteY16" fmla="*/ 153107 h 285751"/>
                            <a:gd name="connsiteX17" fmla="*/ 92075 w 338138"/>
                            <a:gd name="connsiteY17" fmla="*/ 273932 h 285751"/>
                            <a:gd name="connsiteX18" fmla="*/ 81400 w 338138"/>
                            <a:gd name="connsiteY18" fmla="*/ 285751 h 285751"/>
                            <a:gd name="connsiteX19" fmla="*/ 12010 w 338138"/>
                            <a:gd name="connsiteY19" fmla="*/ 285751 h 285751"/>
                            <a:gd name="connsiteX20" fmla="*/ 0 w 338138"/>
                            <a:gd name="connsiteY20" fmla="*/ 273932 h 285751"/>
                            <a:gd name="connsiteX21" fmla="*/ 0 w 338138"/>
                            <a:gd name="connsiteY21" fmla="*/ 153107 h 285751"/>
                            <a:gd name="connsiteX22" fmla="*/ 12010 w 338138"/>
                            <a:gd name="connsiteY22" fmla="*/ 141288 h 285751"/>
                            <a:gd name="connsiteX23" fmla="*/ 55002 w 338138"/>
                            <a:gd name="connsiteY23" fmla="*/ 82550 h 285751"/>
                            <a:gd name="connsiteX24" fmla="*/ 175185 w 338138"/>
                            <a:gd name="connsiteY24" fmla="*/ 82550 h 285751"/>
                            <a:gd name="connsiteX25" fmla="*/ 193675 w 338138"/>
                            <a:gd name="connsiteY25" fmla="*/ 99703 h 285751"/>
                            <a:gd name="connsiteX26" fmla="*/ 193675 w 338138"/>
                            <a:gd name="connsiteY26" fmla="*/ 268597 h 285751"/>
                            <a:gd name="connsiteX27" fmla="*/ 175185 w 338138"/>
                            <a:gd name="connsiteY27" fmla="*/ 285750 h 285751"/>
                            <a:gd name="connsiteX28" fmla="*/ 107830 w 338138"/>
                            <a:gd name="connsiteY28" fmla="*/ 285750 h 285751"/>
                            <a:gd name="connsiteX29" fmla="*/ 109151 w 338138"/>
                            <a:gd name="connsiteY29" fmla="*/ 276514 h 285751"/>
                            <a:gd name="connsiteX30" fmla="*/ 109151 w 338138"/>
                            <a:gd name="connsiteY30" fmla="*/ 273875 h 285751"/>
                            <a:gd name="connsiteX31" fmla="*/ 115754 w 338138"/>
                            <a:gd name="connsiteY31" fmla="*/ 275194 h 285751"/>
                            <a:gd name="connsiteX32" fmla="*/ 124999 w 338138"/>
                            <a:gd name="connsiteY32" fmla="*/ 264639 h 285751"/>
                            <a:gd name="connsiteX33" fmla="*/ 115754 w 338138"/>
                            <a:gd name="connsiteY33" fmla="*/ 254083 h 285751"/>
                            <a:gd name="connsiteX34" fmla="*/ 109151 w 338138"/>
                            <a:gd name="connsiteY34" fmla="*/ 256722 h 285751"/>
                            <a:gd name="connsiteX35" fmla="*/ 109151 w 338138"/>
                            <a:gd name="connsiteY35" fmla="*/ 235610 h 285751"/>
                            <a:gd name="connsiteX36" fmla="*/ 168582 w 338138"/>
                            <a:gd name="connsiteY36" fmla="*/ 235610 h 285751"/>
                            <a:gd name="connsiteX37" fmla="*/ 168582 w 338138"/>
                            <a:gd name="connsiteY37" fmla="*/ 110259 h 285751"/>
                            <a:gd name="connsiteX38" fmla="*/ 61606 w 338138"/>
                            <a:gd name="connsiteY38" fmla="*/ 110259 h 285751"/>
                            <a:gd name="connsiteX39" fmla="*/ 61606 w 338138"/>
                            <a:gd name="connsiteY39" fmla="*/ 126093 h 285751"/>
                            <a:gd name="connsiteX40" fmla="*/ 36512 w 338138"/>
                            <a:gd name="connsiteY40" fmla="*/ 126093 h 285751"/>
                            <a:gd name="connsiteX41" fmla="*/ 36512 w 338138"/>
                            <a:gd name="connsiteY41" fmla="*/ 99703 h 285751"/>
                            <a:gd name="connsiteX42" fmla="*/ 55002 w 338138"/>
                            <a:gd name="connsiteY42" fmla="*/ 82550 h 285751"/>
                            <a:gd name="connsiteX43" fmla="*/ 102729 w 338138"/>
                            <a:gd name="connsiteY43" fmla="*/ 0 h 285751"/>
                            <a:gd name="connsiteX44" fmla="*/ 305260 w 338138"/>
                            <a:gd name="connsiteY44" fmla="*/ 0 h 285751"/>
                            <a:gd name="connsiteX45" fmla="*/ 338138 w 338138"/>
                            <a:gd name="connsiteY45" fmla="*/ 34237 h 285751"/>
                            <a:gd name="connsiteX46" fmla="*/ 338138 w 338138"/>
                            <a:gd name="connsiteY46" fmla="*/ 188306 h 285751"/>
                            <a:gd name="connsiteX47" fmla="*/ 305260 w 338138"/>
                            <a:gd name="connsiteY47" fmla="*/ 221226 h 285751"/>
                            <a:gd name="connsiteX48" fmla="*/ 234242 w 338138"/>
                            <a:gd name="connsiteY48" fmla="*/ 221226 h 285751"/>
                            <a:gd name="connsiteX49" fmla="*/ 234242 w 338138"/>
                            <a:gd name="connsiteY49" fmla="*/ 243612 h 285751"/>
                            <a:gd name="connsiteX50" fmla="*/ 265806 w 338138"/>
                            <a:gd name="connsiteY50" fmla="*/ 243612 h 285751"/>
                            <a:gd name="connsiteX51" fmla="*/ 277642 w 338138"/>
                            <a:gd name="connsiteY51" fmla="*/ 256780 h 285751"/>
                            <a:gd name="connsiteX52" fmla="*/ 277642 w 338138"/>
                            <a:gd name="connsiteY52" fmla="*/ 272582 h 285751"/>
                            <a:gd name="connsiteX53" fmla="*/ 265806 w 338138"/>
                            <a:gd name="connsiteY53" fmla="*/ 285750 h 285751"/>
                            <a:gd name="connsiteX54" fmla="*/ 205309 w 338138"/>
                            <a:gd name="connsiteY54" fmla="*/ 285750 h 285751"/>
                            <a:gd name="connsiteX55" fmla="*/ 210570 w 338138"/>
                            <a:gd name="connsiteY55" fmla="*/ 269948 h 285751"/>
                            <a:gd name="connsiteX56" fmla="*/ 210570 w 338138"/>
                            <a:gd name="connsiteY56" fmla="*/ 213325 h 285751"/>
                            <a:gd name="connsiteX57" fmla="*/ 210570 w 338138"/>
                            <a:gd name="connsiteY57" fmla="*/ 172504 h 285751"/>
                            <a:gd name="connsiteX58" fmla="*/ 296054 w 338138"/>
                            <a:gd name="connsiteY58" fmla="*/ 172504 h 285751"/>
                            <a:gd name="connsiteX59" fmla="*/ 309205 w 338138"/>
                            <a:gd name="connsiteY59" fmla="*/ 159335 h 285751"/>
                            <a:gd name="connsiteX60" fmla="*/ 309205 w 338138"/>
                            <a:gd name="connsiteY60" fmla="*/ 39504 h 285751"/>
                            <a:gd name="connsiteX61" fmla="*/ 296054 w 338138"/>
                            <a:gd name="connsiteY61" fmla="*/ 27653 h 285751"/>
                            <a:gd name="connsiteX62" fmla="*/ 110620 w 338138"/>
                            <a:gd name="connsiteY62" fmla="*/ 27653 h 285751"/>
                            <a:gd name="connsiteX63" fmla="*/ 98783 w 338138"/>
                            <a:gd name="connsiteY63" fmla="*/ 39504 h 285751"/>
                            <a:gd name="connsiteX64" fmla="*/ 98783 w 338138"/>
                            <a:gd name="connsiteY64" fmla="*/ 65841 h 285751"/>
                            <a:gd name="connsiteX65" fmla="*/ 69850 w 338138"/>
                            <a:gd name="connsiteY65" fmla="*/ 65841 h 285751"/>
                            <a:gd name="connsiteX66" fmla="*/ 69850 w 338138"/>
                            <a:gd name="connsiteY66" fmla="*/ 34237 h 285751"/>
                            <a:gd name="connsiteX67" fmla="*/ 102729 w 338138"/>
                            <a:gd name="connsiteY67" fmla="*/ 0 h 2857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</a:cxnLst>
                          <a:rect l="l" t="t" r="r" b="b"/>
                          <a:pathLst>
                            <a:path w="338138" h="285751">
                              <a:moveTo>
                                <a:pt x="46038" y="261938"/>
                              </a:moveTo>
                              <a:cubicBezTo>
                                <a:pt x="41654" y="261938"/>
                                <a:pt x="38100" y="265847"/>
                                <a:pt x="38100" y="270670"/>
                              </a:cubicBezTo>
                              <a:cubicBezTo>
                                <a:pt x="38100" y="275493"/>
                                <a:pt x="41654" y="279402"/>
                                <a:pt x="46038" y="279402"/>
                              </a:cubicBezTo>
                              <a:cubicBezTo>
                                <a:pt x="50422" y="279402"/>
                                <a:pt x="53976" y="275493"/>
                                <a:pt x="53976" y="270670"/>
                              </a:cubicBezTo>
                              <a:cubicBezTo>
                                <a:pt x="53976" y="265847"/>
                                <a:pt x="50422" y="261938"/>
                                <a:pt x="46038" y="261938"/>
                              </a:cubicBezTo>
                              <a:close/>
                              <a:moveTo>
                                <a:pt x="288131" y="184150"/>
                              </a:moveTo>
                              <a:cubicBezTo>
                                <a:pt x="282432" y="184150"/>
                                <a:pt x="277812" y="188770"/>
                                <a:pt x="277812" y="194469"/>
                              </a:cubicBezTo>
                              <a:cubicBezTo>
                                <a:pt x="277812" y="200168"/>
                                <a:pt x="282432" y="204788"/>
                                <a:pt x="288131" y="204788"/>
                              </a:cubicBezTo>
                              <a:cubicBezTo>
                                <a:pt x="293830" y="204788"/>
                                <a:pt x="298450" y="200168"/>
                                <a:pt x="298450" y="194469"/>
                              </a:cubicBezTo>
                              <a:cubicBezTo>
                                <a:pt x="298450" y="188770"/>
                                <a:pt x="293830" y="184150"/>
                                <a:pt x="288131" y="184150"/>
                              </a:cubicBezTo>
                              <a:close/>
                              <a:moveTo>
                                <a:pt x="19050" y="165100"/>
                              </a:moveTo>
                              <a:lnTo>
                                <a:pt x="19050" y="242888"/>
                              </a:lnTo>
                              <a:lnTo>
                                <a:pt x="73025" y="242888"/>
                              </a:lnTo>
                              <a:lnTo>
                                <a:pt x="73025" y="165100"/>
                              </a:lnTo>
                              <a:close/>
                              <a:moveTo>
                                <a:pt x="12010" y="141288"/>
                              </a:moveTo>
                              <a:cubicBezTo>
                                <a:pt x="12010" y="141288"/>
                                <a:pt x="12010" y="141288"/>
                                <a:pt x="81400" y="141288"/>
                              </a:cubicBezTo>
                              <a:cubicBezTo>
                                <a:pt x="86738" y="141288"/>
                                <a:pt x="92075" y="146541"/>
                                <a:pt x="92075" y="153107"/>
                              </a:cubicBezTo>
                              <a:cubicBezTo>
                                <a:pt x="92075" y="153107"/>
                                <a:pt x="92075" y="153107"/>
                                <a:pt x="92075" y="273932"/>
                              </a:cubicBezTo>
                              <a:cubicBezTo>
                                <a:pt x="92075" y="280498"/>
                                <a:pt x="86738" y="285751"/>
                                <a:pt x="81400" y="285751"/>
                              </a:cubicBezTo>
                              <a:cubicBezTo>
                                <a:pt x="81400" y="285751"/>
                                <a:pt x="81400" y="285751"/>
                                <a:pt x="12010" y="285751"/>
                              </a:cubicBezTo>
                              <a:cubicBezTo>
                                <a:pt x="5337" y="285751"/>
                                <a:pt x="0" y="280498"/>
                                <a:pt x="0" y="273932"/>
                              </a:cubicBezTo>
                              <a:cubicBezTo>
                                <a:pt x="0" y="273932"/>
                                <a:pt x="0" y="273932"/>
                                <a:pt x="0" y="153107"/>
                              </a:cubicBezTo>
                              <a:cubicBezTo>
                                <a:pt x="0" y="146541"/>
                                <a:pt x="5337" y="141288"/>
                                <a:pt x="12010" y="141288"/>
                              </a:cubicBezTo>
                              <a:close/>
                              <a:moveTo>
                                <a:pt x="55002" y="82550"/>
                              </a:moveTo>
                              <a:cubicBezTo>
                                <a:pt x="55002" y="82550"/>
                                <a:pt x="55002" y="82550"/>
                                <a:pt x="175185" y="82550"/>
                              </a:cubicBezTo>
                              <a:cubicBezTo>
                                <a:pt x="185751" y="82550"/>
                                <a:pt x="193675" y="90467"/>
                                <a:pt x="193675" y="99703"/>
                              </a:cubicBezTo>
                              <a:cubicBezTo>
                                <a:pt x="193675" y="99703"/>
                                <a:pt x="193675" y="99703"/>
                                <a:pt x="193675" y="268597"/>
                              </a:cubicBezTo>
                              <a:cubicBezTo>
                                <a:pt x="193675" y="277833"/>
                                <a:pt x="185751" y="285750"/>
                                <a:pt x="175185" y="285750"/>
                              </a:cubicBezTo>
                              <a:cubicBezTo>
                                <a:pt x="175185" y="285750"/>
                                <a:pt x="175185" y="285750"/>
                                <a:pt x="107830" y="285750"/>
                              </a:cubicBezTo>
                              <a:cubicBezTo>
                                <a:pt x="109151" y="283111"/>
                                <a:pt x="109151" y="280472"/>
                                <a:pt x="109151" y="276514"/>
                              </a:cubicBezTo>
                              <a:cubicBezTo>
                                <a:pt x="109151" y="276514"/>
                                <a:pt x="109151" y="276514"/>
                                <a:pt x="109151" y="273875"/>
                              </a:cubicBezTo>
                              <a:cubicBezTo>
                                <a:pt x="110471" y="273875"/>
                                <a:pt x="113113" y="275194"/>
                                <a:pt x="115754" y="275194"/>
                              </a:cubicBezTo>
                              <a:cubicBezTo>
                                <a:pt x="121037" y="275194"/>
                                <a:pt x="124999" y="271236"/>
                                <a:pt x="124999" y="264639"/>
                              </a:cubicBezTo>
                              <a:cubicBezTo>
                                <a:pt x="124999" y="259361"/>
                                <a:pt x="121037" y="254083"/>
                                <a:pt x="115754" y="254083"/>
                              </a:cubicBezTo>
                              <a:cubicBezTo>
                                <a:pt x="113113" y="254083"/>
                                <a:pt x="110471" y="255402"/>
                                <a:pt x="109151" y="256722"/>
                              </a:cubicBezTo>
                              <a:cubicBezTo>
                                <a:pt x="109151" y="256722"/>
                                <a:pt x="109151" y="256722"/>
                                <a:pt x="109151" y="235610"/>
                              </a:cubicBezTo>
                              <a:cubicBezTo>
                                <a:pt x="109151" y="235610"/>
                                <a:pt x="109151" y="235610"/>
                                <a:pt x="168582" y="235610"/>
                              </a:cubicBezTo>
                              <a:cubicBezTo>
                                <a:pt x="168582" y="235610"/>
                                <a:pt x="168582" y="235610"/>
                                <a:pt x="168582" y="110259"/>
                              </a:cubicBezTo>
                              <a:cubicBezTo>
                                <a:pt x="168582" y="110259"/>
                                <a:pt x="168582" y="110259"/>
                                <a:pt x="61606" y="110259"/>
                              </a:cubicBezTo>
                              <a:cubicBezTo>
                                <a:pt x="61606" y="110259"/>
                                <a:pt x="61606" y="110259"/>
                                <a:pt x="61606" y="126093"/>
                              </a:cubicBezTo>
                              <a:cubicBezTo>
                                <a:pt x="61606" y="126093"/>
                                <a:pt x="61606" y="126093"/>
                                <a:pt x="36512" y="126093"/>
                              </a:cubicBezTo>
                              <a:cubicBezTo>
                                <a:pt x="36512" y="126093"/>
                                <a:pt x="36512" y="126093"/>
                                <a:pt x="36512" y="99703"/>
                              </a:cubicBezTo>
                              <a:cubicBezTo>
                                <a:pt x="36512" y="90467"/>
                                <a:pt x="45757" y="82550"/>
                                <a:pt x="55002" y="82550"/>
                              </a:cubicBezTo>
                              <a:close/>
                              <a:moveTo>
                                <a:pt x="102729" y="0"/>
                              </a:moveTo>
                              <a:cubicBezTo>
                                <a:pt x="102729" y="0"/>
                                <a:pt x="102729" y="0"/>
                                <a:pt x="305260" y="0"/>
                              </a:cubicBezTo>
                              <a:cubicBezTo>
                                <a:pt x="323672" y="0"/>
                                <a:pt x="338138" y="15802"/>
                                <a:pt x="338138" y="34237"/>
                              </a:cubicBezTo>
                              <a:cubicBezTo>
                                <a:pt x="338138" y="34237"/>
                                <a:pt x="338138" y="34237"/>
                                <a:pt x="338138" y="188306"/>
                              </a:cubicBezTo>
                              <a:cubicBezTo>
                                <a:pt x="338138" y="206741"/>
                                <a:pt x="323672" y="221226"/>
                                <a:pt x="305260" y="221226"/>
                              </a:cubicBezTo>
                              <a:cubicBezTo>
                                <a:pt x="305260" y="221226"/>
                                <a:pt x="305260" y="221226"/>
                                <a:pt x="234242" y="221226"/>
                              </a:cubicBezTo>
                              <a:cubicBezTo>
                                <a:pt x="234242" y="221226"/>
                                <a:pt x="234242" y="221226"/>
                                <a:pt x="234242" y="243612"/>
                              </a:cubicBezTo>
                              <a:cubicBezTo>
                                <a:pt x="234242" y="243612"/>
                                <a:pt x="234242" y="243612"/>
                                <a:pt x="265806" y="243612"/>
                              </a:cubicBezTo>
                              <a:cubicBezTo>
                                <a:pt x="272381" y="243612"/>
                                <a:pt x="277642" y="250196"/>
                                <a:pt x="277642" y="256780"/>
                              </a:cubicBezTo>
                              <a:cubicBezTo>
                                <a:pt x="277642" y="256780"/>
                                <a:pt x="277642" y="256780"/>
                                <a:pt x="277642" y="272582"/>
                              </a:cubicBezTo>
                              <a:cubicBezTo>
                                <a:pt x="277642" y="280483"/>
                                <a:pt x="272381" y="285750"/>
                                <a:pt x="265806" y="285750"/>
                              </a:cubicBezTo>
                              <a:cubicBezTo>
                                <a:pt x="265806" y="285750"/>
                                <a:pt x="265806" y="285750"/>
                                <a:pt x="205309" y="285750"/>
                              </a:cubicBezTo>
                              <a:cubicBezTo>
                                <a:pt x="207940" y="280483"/>
                                <a:pt x="209255" y="275216"/>
                                <a:pt x="210570" y="269948"/>
                              </a:cubicBezTo>
                              <a:cubicBezTo>
                                <a:pt x="210570" y="268632"/>
                                <a:pt x="210570" y="213325"/>
                                <a:pt x="210570" y="213325"/>
                              </a:cubicBezTo>
                              <a:cubicBezTo>
                                <a:pt x="210570" y="213325"/>
                                <a:pt x="210570" y="213325"/>
                                <a:pt x="210570" y="172504"/>
                              </a:cubicBezTo>
                              <a:cubicBezTo>
                                <a:pt x="210570" y="172504"/>
                                <a:pt x="210570" y="172504"/>
                                <a:pt x="296054" y="172504"/>
                              </a:cubicBezTo>
                              <a:cubicBezTo>
                                <a:pt x="303945" y="172504"/>
                                <a:pt x="309205" y="165920"/>
                                <a:pt x="309205" y="159335"/>
                              </a:cubicBezTo>
                              <a:cubicBezTo>
                                <a:pt x="309205" y="159335"/>
                                <a:pt x="309205" y="159335"/>
                                <a:pt x="309205" y="39504"/>
                              </a:cubicBezTo>
                              <a:cubicBezTo>
                                <a:pt x="309205" y="32920"/>
                                <a:pt x="303945" y="27653"/>
                                <a:pt x="296054" y="27653"/>
                              </a:cubicBezTo>
                              <a:cubicBezTo>
                                <a:pt x="296054" y="27653"/>
                                <a:pt x="296054" y="27653"/>
                                <a:pt x="110620" y="27653"/>
                              </a:cubicBezTo>
                              <a:cubicBezTo>
                                <a:pt x="104044" y="27653"/>
                                <a:pt x="98783" y="32920"/>
                                <a:pt x="98783" y="39504"/>
                              </a:cubicBezTo>
                              <a:cubicBezTo>
                                <a:pt x="98783" y="39504"/>
                                <a:pt x="98783" y="39504"/>
                                <a:pt x="98783" y="65841"/>
                              </a:cubicBezTo>
                              <a:cubicBezTo>
                                <a:pt x="98783" y="65841"/>
                                <a:pt x="98783" y="65841"/>
                                <a:pt x="69850" y="65841"/>
                              </a:cubicBezTo>
                              <a:cubicBezTo>
                                <a:pt x="69850" y="65841"/>
                                <a:pt x="69850" y="65841"/>
                                <a:pt x="69850" y="34237"/>
                              </a:cubicBezTo>
                              <a:cubicBezTo>
                                <a:pt x="69850" y="15802"/>
                                <a:pt x="84317" y="0"/>
                                <a:pt x="10272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任意多边形: 形状 19" o:spid="_x0000_s1026" o:spt="100" style="position:absolute;left:0pt;margin-left:48.75pt;margin-top:416.65pt;height:13.8pt;width:16.25pt;z-index:251679744;v-text-anchor:middle;mso-width-relative:page;mso-height-relative:page;" fillcolor="#FFFFFF [3212]" filled="t" stroked="f" coordsize="338138,285751" o:gfxdata="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" path="m46038,261938c41654,261938,38100,265847,38100,270670c38100,275493,41654,279402,46038,279402c50422,279402,53976,275493,53976,270670c53976,265847,50422,261938,46038,261938xm288131,184150c282432,184150,277812,188770,277812,194469c277812,200168,282432,204788,288131,204788c293830,204788,298450,200168,298450,194469c298450,188770,293830,184150,288131,184150xm19050,165100l19050,242888,73025,242888,73025,165100xm12010,141288c12010,141288,12010,141288,81400,141288c86738,141288,92075,146541,92075,153107c92075,153107,92075,153107,92075,273932c92075,280498,86738,285751,81400,285751c81400,285751,81400,285751,12010,285751c5337,285751,0,280498,0,273932c0,273932,0,273932,0,153107c0,146541,5337,141288,12010,141288xm55002,82550c55002,82550,55002,82550,175185,82550c185751,82550,193675,90467,193675,99703c193675,99703,193675,99703,193675,268597c193675,277833,185751,285750,175185,285750c175185,285750,175185,285750,107830,285750c109151,283111,109151,280472,109151,276514c109151,276514,109151,276514,109151,273875c110471,273875,113113,275194,115754,275194c121037,275194,124999,271236,124999,264639c124999,259361,121037,254083,115754,254083c113113,254083,110471,255402,109151,256722c109151,256722,109151,256722,109151,235610c109151,235610,109151,235610,168582,235610c168582,235610,168582,235610,168582,110259c168582,110259,168582,110259,61606,110259c61606,110259,61606,110259,61606,126093c61606,126093,61606,126093,36512,126093c36512,126093,36512,126093,36512,99703c36512,90467,45757,82550,55002,82550xm102729,0c102729,0,102729,0,305260,0c323672,0,338138,15802,338138,34237c338138,34237,338138,34237,338138,188306c338138,206741,323672,221226,305260,221226c305260,221226,305260,221226,234242,221226c234242,221226,234242,221226,234242,243612c234242,243612,234242,243612,265806,243612c272381,243612,277642,250196,277642,256780c277642,256780,277642,256780,277642,272582c277642,280483,272381,285750,265806,285750c265806,285750,265806,285750,205309,285750c207940,280483,209255,275216,210570,269948c210570,268632,210570,213325,210570,213325c210570,213325,210570,213325,210570,172504c210570,172504,210570,172504,296054,172504c303945,172504,309205,165920,309205,159335c309205,159335,309205,159335,309205,39504c309205,32920,303945,27653,296054,27653c296054,27653,296054,27653,110620,27653c104044,27653,98783,32920,98783,39504c98783,39504,98783,39504,98783,65841c98783,65841,98783,65841,69850,65841c69850,65841,69850,65841,69850,34237c69850,15802,84317,0,102729,0xe">
                <v:path textboxrect="0,0,338138,285751" o:connectlocs="28098,160654;23253,166010;28098,171365;32943,166010;28098,160654;175854,112944;169556,119273;175854,125602;182152,119273;175854,112944;11626,101260;11626,148970;44569,148970;44569,101260;7330,86656;49680,86656;56195,93905;56195,168011;49680,175260;7330,175260;0,168011;0,93905;7330,86656;33569,50630;106920,50630;118205,61150;118205,164738;106920,175259;65811,175259;66617,169594;66617,167976;70647,168785;76290,162311;70647,155837;66617,157455;66617,144506;102890,144506;102890,67625;37599,67625;37599,77336;22284,77336;22284,61150;33569,50630;62698,0;186308,0;206375,20998;206375,115493;186308,135684;142964,135684;142964,149414;162228,149414;169452,157491;169452,167183;162228,175259;125305,175259;128516,165567;128516,130838;128516,105802;180689,105802;188716,97725;188716,24229;180689,16960;67514,16960;60290,24229;60290,40382;42631,40382;42631,20998;62698,0" o:connectangles="0,0,0,0,0,0,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619125</wp:posOffset>
                </wp:positionH>
                <wp:positionV relativeFrom="paragraph">
                  <wp:posOffset>3546475</wp:posOffset>
                </wp:positionV>
                <wp:extent cx="244475" cy="196215"/>
                <wp:effectExtent l="0" t="0" r="3175" b="13335"/>
                <wp:wrapNone/>
                <wp:docPr id="545" name="Freeform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44475" cy="196215"/>
                        </a:xfrm>
                        <a:custGeom>
                          <a:avLst/>
                          <a:gdLst>
                            <a:gd name="T0" fmla="*/ 575 w 745"/>
                            <a:gd name="T1" fmla="*/ 570 h 594"/>
                            <a:gd name="T2" fmla="*/ 0 w 745"/>
                            <a:gd name="T3" fmla="*/ 570 h 594"/>
                            <a:gd name="T4" fmla="*/ 298 w 745"/>
                            <a:gd name="T5" fmla="*/ 220 h 594"/>
                            <a:gd name="T6" fmla="*/ 288 w 745"/>
                            <a:gd name="T7" fmla="*/ 209 h 594"/>
                            <a:gd name="T8" fmla="*/ 544 w 745"/>
                            <a:gd name="T9" fmla="*/ 245 h 594"/>
                            <a:gd name="T10" fmla="*/ 32 w 745"/>
                            <a:gd name="T11" fmla="*/ 201 h 594"/>
                            <a:gd name="T12" fmla="*/ 205 w 745"/>
                            <a:gd name="T13" fmla="*/ 430 h 594"/>
                            <a:gd name="T14" fmla="*/ 98 w 745"/>
                            <a:gd name="T15" fmla="*/ 362 h 594"/>
                            <a:gd name="T16" fmla="*/ 98 w 745"/>
                            <a:gd name="T17" fmla="*/ 385 h 594"/>
                            <a:gd name="T18" fmla="*/ 312 w 745"/>
                            <a:gd name="T19" fmla="*/ 317 h 594"/>
                            <a:gd name="T20" fmla="*/ 98 w 745"/>
                            <a:gd name="T21" fmla="*/ 317 h 594"/>
                            <a:gd name="T22" fmla="*/ 312 w 745"/>
                            <a:gd name="T23" fmla="*/ 296 h 594"/>
                            <a:gd name="T24" fmla="*/ 552 w 745"/>
                            <a:gd name="T25" fmla="*/ 249 h 594"/>
                            <a:gd name="T26" fmla="*/ 552 w 745"/>
                            <a:gd name="T27" fmla="*/ 249 h 594"/>
                            <a:gd name="T28" fmla="*/ 552 w 745"/>
                            <a:gd name="T29" fmla="*/ 37 h 594"/>
                            <a:gd name="T30" fmla="*/ 338 w 745"/>
                            <a:gd name="T31" fmla="*/ 134 h 594"/>
                            <a:gd name="T32" fmla="*/ 583 w 745"/>
                            <a:gd name="T33" fmla="*/ 148 h 594"/>
                            <a:gd name="T34" fmla="*/ 373 w 745"/>
                            <a:gd name="T35" fmla="*/ 103 h 594"/>
                            <a:gd name="T36" fmla="*/ 591 w 745"/>
                            <a:gd name="T37" fmla="*/ 258 h 594"/>
                            <a:gd name="T38" fmla="*/ 675 w 745"/>
                            <a:gd name="T39" fmla="*/ 154 h 594"/>
                            <a:gd name="T40" fmla="*/ 698 w 745"/>
                            <a:gd name="T41" fmla="*/ 179 h 594"/>
                            <a:gd name="T42" fmla="*/ 685 w 745"/>
                            <a:gd name="T43" fmla="*/ 152 h 594"/>
                            <a:gd name="T44" fmla="*/ 681 w 745"/>
                            <a:gd name="T45" fmla="*/ 290 h 594"/>
                            <a:gd name="T46" fmla="*/ 680 w 745"/>
                            <a:gd name="T47" fmla="*/ 319 h 594"/>
                            <a:gd name="T48" fmla="*/ 703 w 745"/>
                            <a:gd name="T49" fmla="*/ 319 h 594"/>
                            <a:gd name="T50" fmla="*/ 702 w 745"/>
                            <a:gd name="T51" fmla="*/ 290 h 594"/>
                            <a:gd name="T52" fmla="*/ 698 w 745"/>
                            <a:gd name="T53" fmla="*/ 229 h 594"/>
                            <a:gd name="T54" fmla="*/ 344 w 745"/>
                            <a:gd name="T55" fmla="*/ 320 h 594"/>
                            <a:gd name="T56" fmla="*/ 376 w 745"/>
                            <a:gd name="T57" fmla="*/ 447 h 594"/>
                            <a:gd name="T58" fmla="*/ 389 w 745"/>
                            <a:gd name="T59" fmla="*/ 436 h 594"/>
                            <a:gd name="T60" fmla="*/ 394 w 745"/>
                            <a:gd name="T61" fmla="*/ 420 h 594"/>
                            <a:gd name="T62" fmla="*/ 409 w 745"/>
                            <a:gd name="T63" fmla="*/ 430 h 594"/>
                            <a:gd name="T64" fmla="*/ 420 w 745"/>
                            <a:gd name="T65" fmla="*/ 455 h 594"/>
                            <a:gd name="T66" fmla="*/ 434 w 745"/>
                            <a:gd name="T67" fmla="*/ 465 h 594"/>
                            <a:gd name="T68" fmla="*/ 455 w 745"/>
                            <a:gd name="T69" fmla="*/ 462 h 594"/>
                            <a:gd name="T70" fmla="*/ 451 w 745"/>
                            <a:gd name="T71" fmla="*/ 450 h 594"/>
                            <a:gd name="T72" fmla="*/ 440 w 745"/>
                            <a:gd name="T73" fmla="*/ 425 h 594"/>
                            <a:gd name="T74" fmla="*/ 425 w 745"/>
                            <a:gd name="T75" fmla="*/ 415 h 594"/>
                            <a:gd name="T76" fmla="*/ 463 w 745"/>
                            <a:gd name="T77" fmla="*/ 395 h 594"/>
                            <a:gd name="T78" fmla="*/ 448 w 745"/>
                            <a:gd name="T79" fmla="*/ 390 h 594"/>
                            <a:gd name="T80" fmla="*/ 438 w 745"/>
                            <a:gd name="T81" fmla="*/ 377 h 594"/>
                            <a:gd name="T82" fmla="*/ 422 w 745"/>
                            <a:gd name="T83" fmla="*/ 373 h 594"/>
                            <a:gd name="T84" fmla="*/ 411 w 745"/>
                            <a:gd name="T85" fmla="*/ 359 h 594"/>
                            <a:gd name="T86" fmla="*/ 395 w 745"/>
                            <a:gd name="T87" fmla="*/ 355 h 594"/>
                            <a:gd name="T88" fmla="*/ 385 w 745"/>
                            <a:gd name="T89" fmla="*/ 342 h 594"/>
                            <a:gd name="T90" fmla="*/ 369 w 745"/>
                            <a:gd name="T91" fmla="*/ 337 h 594"/>
                            <a:gd name="T92" fmla="*/ 359 w 745"/>
                            <a:gd name="T93" fmla="*/ 324 h 594"/>
                            <a:gd name="T94" fmla="*/ 69 w 745"/>
                            <a:gd name="T95" fmla="*/ 239 h 594"/>
                            <a:gd name="T96" fmla="*/ 69 w 745"/>
                            <a:gd name="T97" fmla="*/ 497 h 5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745" h="594">
                              <a:moveTo>
                                <a:pt x="0" y="549"/>
                              </a:moveTo>
                              <a:lnTo>
                                <a:pt x="575" y="549"/>
                              </a:lnTo>
                              <a:lnTo>
                                <a:pt x="575" y="570"/>
                              </a:lnTo>
                              <a:cubicBezTo>
                                <a:pt x="575" y="583"/>
                                <a:pt x="565" y="594"/>
                                <a:pt x="551" y="594"/>
                              </a:cubicBezTo>
                              <a:lnTo>
                                <a:pt x="24" y="594"/>
                              </a:lnTo>
                              <a:cubicBezTo>
                                <a:pt x="11" y="594"/>
                                <a:pt x="0" y="583"/>
                                <a:pt x="0" y="570"/>
                              </a:cubicBezTo>
                              <a:lnTo>
                                <a:pt x="0" y="549"/>
                              </a:lnTo>
                              <a:close/>
                              <a:moveTo>
                                <a:pt x="288" y="209"/>
                              </a:moveTo>
                              <a:cubicBezTo>
                                <a:pt x="294" y="209"/>
                                <a:pt x="298" y="214"/>
                                <a:pt x="298" y="220"/>
                              </a:cubicBezTo>
                              <a:cubicBezTo>
                                <a:pt x="298" y="226"/>
                                <a:pt x="294" y="230"/>
                                <a:pt x="288" y="230"/>
                              </a:cubicBezTo>
                              <a:cubicBezTo>
                                <a:pt x="282" y="230"/>
                                <a:pt x="277" y="226"/>
                                <a:pt x="277" y="220"/>
                              </a:cubicBezTo>
                              <a:cubicBezTo>
                                <a:pt x="277" y="214"/>
                                <a:pt x="282" y="209"/>
                                <a:pt x="288" y="209"/>
                              </a:cubicBezTo>
                              <a:close/>
                              <a:moveTo>
                                <a:pt x="32" y="201"/>
                              </a:moveTo>
                              <a:lnTo>
                                <a:pt x="355" y="201"/>
                              </a:lnTo>
                              <a:cubicBezTo>
                                <a:pt x="421" y="205"/>
                                <a:pt x="483" y="217"/>
                                <a:pt x="544" y="245"/>
                              </a:cubicBezTo>
                              <a:lnTo>
                                <a:pt x="544" y="536"/>
                              </a:lnTo>
                              <a:lnTo>
                                <a:pt x="32" y="536"/>
                              </a:lnTo>
                              <a:lnTo>
                                <a:pt x="32" y="201"/>
                              </a:lnTo>
                              <a:close/>
                              <a:moveTo>
                                <a:pt x="98" y="407"/>
                              </a:moveTo>
                              <a:lnTo>
                                <a:pt x="205" y="407"/>
                              </a:lnTo>
                              <a:lnTo>
                                <a:pt x="205" y="430"/>
                              </a:lnTo>
                              <a:lnTo>
                                <a:pt x="98" y="430"/>
                              </a:lnTo>
                              <a:lnTo>
                                <a:pt x="98" y="407"/>
                              </a:lnTo>
                              <a:close/>
                              <a:moveTo>
                                <a:pt x="98" y="362"/>
                              </a:moveTo>
                              <a:lnTo>
                                <a:pt x="312" y="362"/>
                              </a:lnTo>
                              <a:lnTo>
                                <a:pt x="312" y="385"/>
                              </a:lnTo>
                              <a:lnTo>
                                <a:pt x="98" y="385"/>
                              </a:lnTo>
                              <a:lnTo>
                                <a:pt x="98" y="362"/>
                              </a:lnTo>
                              <a:close/>
                              <a:moveTo>
                                <a:pt x="98" y="317"/>
                              </a:moveTo>
                              <a:lnTo>
                                <a:pt x="312" y="317"/>
                              </a:lnTo>
                              <a:lnTo>
                                <a:pt x="312" y="340"/>
                              </a:lnTo>
                              <a:lnTo>
                                <a:pt x="98" y="340"/>
                              </a:lnTo>
                              <a:lnTo>
                                <a:pt x="98" y="317"/>
                              </a:lnTo>
                              <a:close/>
                              <a:moveTo>
                                <a:pt x="98" y="273"/>
                              </a:moveTo>
                              <a:lnTo>
                                <a:pt x="312" y="273"/>
                              </a:lnTo>
                              <a:lnTo>
                                <a:pt x="312" y="296"/>
                              </a:lnTo>
                              <a:lnTo>
                                <a:pt x="98" y="296"/>
                              </a:lnTo>
                              <a:lnTo>
                                <a:pt x="98" y="273"/>
                              </a:lnTo>
                              <a:close/>
                              <a:moveTo>
                                <a:pt x="552" y="249"/>
                              </a:moveTo>
                              <a:cubicBezTo>
                                <a:pt x="560" y="252"/>
                                <a:pt x="579" y="262"/>
                                <a:pt x="584" y="265"/>
                              </a:cubicBezTo>
                              <a:cubicBezTo>
                                <a:pt x="598" y="274"/>
                                <a:pt x="563" y="279"/>
                                <a:pt x="552" y="280"/>
                              </a:cubicBezTo>
                              <a:lnTo>
                                <a:pt x="552" y="249"/>
                              </a:lnTo>
                              <a:close/>
                              <a:moveTo>
                                <a:pt x="675" y="154"/>
                              </a:moveTo>
                              <a:cubicBezTo>
                                <a:pt x="644" y="120"/>
                                <a:pt x="613" y="85"/>
                                <a:pt x="581" y="50"/>
                              </a:cubicBezTo>
                              <a:cubicBezTo>
                                <a:pt x="571" y="39"/>
                                <a:pt x="566" y="39"/>
                                <a:pt x="552" y="37"/>
                              </a:cubicBezTo>
                              <a:lnTo>
                                <a:pt x="227" y="1"/>
                              </a:lnTo>
                              <a:cubicBezTo>
                                <a:pt x="221" y="0"/>
                                <a:pt x="218" y="4"/>
                                <a:pt x="223" y="9"/>
                              </a:cubicBezTo>
                              <a:lnTo>
                                <a:pt x="338" y="134"/>
                              </a:lnTo>
                              <a:cubicBezTo>
                                <a:pt x="357" y="97"/>
                                <a:pt x="370" y="78"/>
                                <a:pt x="429" y="85"/>
                              </a:cubicBezTo>
                              <a:cubicBezTo>
                                <a:pt x="469" y="90"/>
                                <a:pt x="498" y="98"/>
                                <a:pt x="536" y="113"/>
                              </a:cubicBezTo>
                              <a:cubicBezTo>
                                <a:pt x="559" y="122"/>
                                <a:pt x="572" y="129"/>
                                <a:pt x="583" y="148"/>
                              </a:cubicBezTo>
                              <a:cubicBezTo>
                                <a:pt x="574" y="136"/>
                                <a:pt x="558" y="128"/>
                                <a:pt x="541" y="121"/>
                              </a:cubicBezTo>
                              <a:cubicBezTo>
                                <a:pt x="507" y="107"/>
                                <a:pt x="469" y="98"/>
                                <a:pt x="432" y="93"/>
                              </a:cubicBezTo>
                              <a:cubicBezTo>
                                <a:pt x="410" y="91"/>
                                <a:pt x="388" y="91"/>
                                <a:pt x="373" y="103"/>
                              </a:cubicBezTo>
                              <a:cubicBezTo>
                                <a:pt x="360" y="113"/>
                                <a:pt x="340" y="158"/>
                                <a:pt x="331" y="175"/>
                              </a:cubicBezTo>
                              <a:cubicBezTo>
                                <a:pt x="326" y="187"/>
                                <a:pt x="333" y="191"/>
                                <a:pt x="342" y="191"/>
                              </a:cubicBezTo>
                              <a:cubicBezTo>
                                <a:pt x="429" y="195"/>
                                <a:pt x="513" y="218"/>
                                <a:pt x="591" y="258"/>
                              </a:cubicBezTo>
                              <a:lnTo>
                                <a:pt x="592" y="214"/>
                              </a:lnTo>
                              <a:cubicBezTo>
                                <a:pt x="620" y="218"/>
                                <a:pt x="647" y="222"/>
                                <a:pt x="675" y="226"/>
                              </a:cubicBezTo>
                              <a:lnTo>
                                <a:pt x="675" y="154"/>
                              </a:lnTo>
                              <a:close/>
                              <a:moveTo>
                                <a:pt x="738" y="234"/>
                              </a:moveTo>
                              <a:cubicBezTo>
                                <a:pt x="742" y="235"/>
                                <a:pt x="745" y="230"/>
                                <a:pt x="741" y="226"/>
                              </a:cubicBezTo>
                              <a:cubicBezTo>
                                <a:pt x="727" y="210"/>
                                <a:pt x="712" y="195"/>
                                <a:pt x="698" y="179"/>
                              </a:cubicBezTo>
                              <a:lnTo>
                                <a:pt x="698" y="158"/>
                              </a:lnTo>
                              <a:cubicBezTo>
                                <a:pt x="698" y="155"/>
                                <a:pt x="695" y="152"/>
                                <a:pt x="691" y="152"/>
                              </a:cubicBezTo>
                              <a:lnTo>
                                <a:pt x="685" y="152"/>
                              </a:lnTo>
                              <a:lnTo>
                                <a:pt x="685" y="277"/>
                              </a:lnTo>
                              <a:cubicBezTo>
                                <a:pt x="683" y="278"/>
                                <a:pt x="682" y="279"/>
                                <a:pt x="682" y="282"/>
                              </a:cubicBezTo>
                              <a:lnTo>
                                <a:pt x="681" y="290"/>
                              </a:lnTo>
                              <a:cubicBezTo>
                                <a:pt x="681" y="295"/>
                                <a:pt x="683" y="296"/>
                                <a:pt x="683" y="300"/>
                              </a:cubicBezTo>
                              <a:lnTo>
                                <a:pt x="682" y="310"/>
                              </a:lnTo>
                              <a:cubicBezTo>
                                <a:pt x="682" y="313"/>
                                <a:pt x="680" y="315"/>
                                <a:pt x="680" y="319"/>
                              </a:cubicBezTo>
                              <a:lnTo>
                                <a:pt x="671" y="393"/>
                              </a:lnTo>
                              <a:cubicBezTo>
                                <a:pt x="675" y="401"/>
                                <a:pt x="707" y="402"/>
                                <a:pt x="712" y="393"/>
                              </a:cubicBezTo>
                              <a:lnTo>
                                <a:pt x="703" y="319"/>
                              </a:lnTo>
                              <a:cubicBezTo>
                                <a:pt x="703" y="315"/>
                                <a:pt x="701" y="314"/>
                                <a:pt x="700" y="310"/>
                              </a:cubicBezTo>
                              <a:lnTo>
                                <a:pt x="700" y="300"/>
                              </a:lnTo>
                              <a:cubicBezTo>
                                <a:pt x="700" y="296"/>
                                <a:pt x="702" y="296"/>
                                <a:pt x="702" y="290"/>
                              </a:cubicBezTo>
                              <a:lnTo>
                                <a:pt x="701" y="282"/>
                              </a:lnTo>
                              <a:cubicBezTo>
                                <a:pt x="701" y="279"/>
                                <a:pt x="700" y="278"/>
                                <a:pt x="697" y="277"/>
                              </a:cubicBezTo>
                              <a:lnTo>
                                <a:pt x="698" y="229"/>
                              </a:lnTo>
                              <a:cubicBezTo>
                                <a:pt x="711" y="231"/>
                                <a:pt x="724" y="232"/>
                                <a:pt x="738" y="234"/>
                              </a:cubicBezTo>
                              <a:close/>
                              <a:moveTo>
                                <a:pt x="351" y="318"/>
                              </a:moveTo>
                              <a:lnTo>
                                <a:pt x="344" y="320"/>
                              </a:lnTo>
                              <a:lnTo>
                                <a:pt x="370" y="455"/>
                              </a:lnTo>
                              <a:lnTo>
                                <a:pt x="378" y="453"/>
                              </a:lnTo>
                              <a:lnTo>
                                <a:pt x="376" y="447"/>
                              </a:lnTo>
                              <a:lnTo>
                                <a:pt x="383" y="445"/>
                              </a:lnTo>
                              <a:lnTo>
                                <a:pt x="382" y="438"/>
                              </a:lnTo>
                              <a:lnTo>
                                <a:pt x="389" y="436"/>
                              </a:lnTo>
                              <a:lnTo>
                                <a:pt x="388" y="429"/>
                              </a:lnTo>
                              <a:lnTo>
                                <a:pt x="395" y="428"/>
                              </a:lnTo>
                              <a:lnTo>
                                <a:pt x="394" y="420"/>
                              </a:lnTo>
                              <a:lnTo>
                                <a:pt x="400" y="419"/>
                              </a:lnTo>
                              <a:lnTo>
                                <a:pt x="403" y="432"/>
                              </a:lnTo>
                              <a:lnTo>
                                <a:pt x="409" y="430"/>
                              </a:lnTo>
                              <a:lnTo>
                                <a:pt x="412" y="443"/>
                              </a:lnTo>
                              <a:lnTo>
                                <a:pt x="418" y="442"/>
                              </a:lnTo>
                              <a:lnTo>
                                <a:pt x="420" y="455"/>
                              </a:lnTo>
                              <a:lnTo>
                                <a:pt x="427" y="453"/>
                              </a:lnTo>
                              <a:lnTo>
                                <a:pt x="429" y="466"/>
                              </a:lnTo>
                              <a:lnTo>
                                <a:pt x="434" y="465"/>
                              </a:lnTo>
                              <a:lnTo>
                                <a:pt x="435" y="472"/>
                              </a:lnTo>
                              <a:lnTo>
                                <a:pt x="457" y="468"/>
                              </a:lnTo>
                              <a:lnTo>
                                <a:pt x="455" y="462"/>
                              </a:lnTo>
                              <a:lnTo>
                                <a:pt x="460" y="461"/>
                              </a:lnTo>
                              <a:lnTo>
                                <a:pt x="458" y="448"/>
                              </a:lnTo>
                              <a:lnTo>
                                <a:pt x="451" y="450"/>
                              </a:lnTo>
                              <a:lnTo>
                                <a:pt x="449" y="437"/>
                              </a:lnTo>
                              <a:lnTo>
                                <a:pt x="443" y="438"/>
                              </a:lnTo>
                              <a:lnTo>
                                <a:pt x="440" y="425"/>
                              </a:lnTo>
                              <a:lnTo>
                                <a:pt x="434" y="427"/>
                              </a:lnTo>
                              <a:lnTo>
                                <a:pt x="432" y="414"/>
                              </a:lnTo>
                              <a:lnTo>
                                <a:pt x="425" y="415"/>
                              </a:lnTo>
                              <a:lnTo>
                                <a:pt x="424" y="409"/>
                              </a:lnTo>
                              <a:lnTo>
                                <a:pt x="465" y="401"/>
                              </a:lnTo>
                              <a:lnTo>
                                <a:pt x="463" y="395"/>
                              </a:lnTo>
                              <a:lnTo>
                                <a:pt x="457" y="396"/>
                              </a:lnTo>
                              <a:lnTo>
                                <a:pt x="455" y="389"/>
                              </a:lnTo>
                              <a:lnTo>
                                <a:pt x="448" y="390"/>
                              </a:lnTo>
                              <a:lnTo>
                                <a:pt x="446" y="383"/>
                              </a:lnTo>
                              <a:lnTo>
                                <a:pt x="439" y="384"/>
                              </a:lnTo>
                              <a:lnTo>
                                <a:pt x="438" y="377"/>
                              </a:lnTo>
                              <a:lnTo>
                                <a:pt x="430" y="378"/>
                              </a:lnTo>
                              <a:lnTo>
                                <a:pt x="429" y="371"/>
                              </a:lnTo>
                              <a:lnTo>
                                <a:pt x="422" y="373"/>
                              </a:lnTo>
                              <a:lnTo>
                                <a:pt x="420" y="365"/>
                              </a:lnTo>
                              <a:lnTo>
                                <a:pt x="413" y="367"/>
                              </a:lnTo>
                              <a:lnTo>
                                <a:pt x="411" y="359"/>
                              </a:lnTo>
                              <a:lnTo>
                                <a:pt x="404" y="361"/>
                              </a:lnTo>
                              <a:lnTo>
                                <a:pt x="403" y="354"/>
                              </a:lnTo>
                              <a:lnTo>
                                <a:pt x="395" y="355"/>
                              </a:lnTo>
                              <a:lnTo>
                                <a:pt x="394" y="348"/>
                              </a:lnTo>
                              <a:lnTo>
                                <a:pt x="387" y="349"/>
                              </a:lnTo>
                              <a:lnTo>
                                <a:pt x="385" y="342"/>
                              </a:lnTo>
                              <a:lnTo>
                                <a:pt x="378" y="343"/>
                              </a:lnTo>
                              <a:lnTo>
                                <a:pt x="377" y="336"/>
                              </a:lnTo>
                              <a:lnTo>
                                <a:pt x="369" y="337"/>
                              </a:lnTo>
                              <a:lnTo>
                                <a:pt x="368" y="330"/>
                              </a:lnTo>
                              <a:lnTo>
                                <a:pt x="360" y="331"/>
                              </a:lnTo>
                              <a:lnTo>
                                <a:pt x="359" y="324"/>
                              </a:lnTo>
                              <a:lnTo>
                                <a:pt x="353" y="325"/>
                              </a:lnTo>
                              <a:lnTo>
                                <a:pt x="351" y="318"/>
                              </a:lnTo>
                              <a:close/>
                              <a:moveTo>
                                <a:pt x="69" y="239"/>
                              </a:moveTo>
                              <a:lnTo>
                                <a:pt x="506" y="239"/>
                              </a:lnTo>
                              <a:lnTo>
                                <a:pt x="506" y="497"/>
                              </a:lnTo>
                              <a:lnTo>
                                <a:pt x="69" y="497"/>
                              </a:lnTo>
                              <a:lnTo>
                                <a:pt x="69" y="23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9525">
                          <a:noFill/>
                          <a:round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vert="horz" wrap="square" lIns="91398" tIns="45699" rIns="91398" bIns="45699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20" o:spid="_x0000_s1026" o:spt="100" style="position:absolute;left:0pt;margin-left:48.75pt;margin-top:279.25pt;height:15.45pt;width:19.25pt;z-index:251677696;mso-width-relative:page;mso-height-relative:page;" fillcolor="#FFFFFF [3212]" filled="t" stroked="f" coordsize="745,594" o:gfxdata="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" path="m0,549l575,549,575,570c575,583,565,594,551,594l24,594c11,594,0,583,0,570l0,549xm288,209c294,209,298,214,298,220c298,226,294,230,288,230c282,230,277,226,277,220c277,214,282,209,288,209xm32,201l355,201c421,205,483,217,544,245l544,536,32,536,32,201xm98,407l205,407,205,430,98,430,98,407xm98,362l312,362,312,385,98,385,98,362xm98,317l312,317,312,340,98,340,98,317xm98,273l312,273,312,296,98,296,98,273xm552,249c560,252,579,262,584,265c598,274,563,279,552,280l552,249xm675,154c644,120,613,85,581,50c571,39,566,39,552,37l227,1c221,0,218,4,223,9l338,134c357,97,370,78,429,85c469,90,498,98,536,113c559,122,572,129,583,148c574,136,558,128,541,121c507,107,469,98,432,93c410,91,388,91,373,103c360,113,340,158,331,175c326,187,333,191,342,191c429,195,513,218,591,258l592,214c620,218,647,222,675,226l675,154xm738,234c742,235,745,230,741,226c727,210,712,195,698,179l698,158c698,155,695,152,691,152l685,152,685,277c683,278,682,279,682,282l681,290c681,295,683,296,683,300l682,310c682,313,680,315,680,319l671,393c675,401,707,402,712,393l703,319c703,315,701,314,700,310l700,300c700,296,702,296,702,290l701,282c701,279,700,278,697,277l698,229c711,231,724,232,738,234xm351,318l344,320,370,455,378,453,376,447,383,445,382,438,389,436,388,429,395,428,394,420,400,419,403,432,409,430,412,443,418,442,420,455,427,453,429,466,434,465,435,472,457,468,455,462,460,461,458,448,451,450,449,437,443,438,440,425,434,427,432,414,425,415,424,409,465,401,463,395,457,396,455,389,448,390,446,383,439,384,438,377,430,378,429,371,422,373,420,365,413,367,411,359,404,361,403,354,395,355,394,348,387,349,385,342,378,343,377,336,369,337,368,330,360,331,359,324,353,325,351,318xm69,239l506,239,506,497,69,497,69,239xe">
                <v:path textboxrect="0,0,745,594" o:connectlocs="188688,188287;0,188287;97790,72672;94508,69038;178515,80930;10500,66395;67271,142041;32159,119578;32159,127176;102384,104714;32159,104714;102384,97777;181141,82251;181141,82251;181141,12222;110916,44263;191313,48888;122401,34023;193939,85224;221504,50870;229051,59128;224785,50209;223473,95795;223144,105374;230692,105374;230364,95795;229051,75645;112885,105705;123386,147656;127652,144023;129292,138737;134215,142041;137824,150299;142418,153602;149310,152611;147997,148647;144387,140389;139465,137086;151935,130479;147013,128828;143731,124533;138481,123212;134871,118587;129620,117266;126339,112972;121088,111320;117807,107026;22642,78948;22642,164173" o:connectangles="0,0,0,0,0,0,0,0,0,0,0,0,0,0,0,0,0,0,0,0,0,0,0,0,0,0,0,0,0,0,0,0,0,0,0,0,0,0,0,0,0,0,0,0,0,0,0,0,0"/>
                <v:fill on="t" focussize="0,0"/>
                <v:stroke on="f" joinstyle="round"/>
                <v:imagedata o:title=""/>
                <o:lock v:ext="edit" aspectratio="f"/>
                <v:textbox inset="7.19669291338583pt,3.59834645669291pt,7.19669291338583pt,3.59834645669291pt"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1501775</wp:posOffset>
                </wp:positionH>
                <wp:positionV relativeFrom="paragraph">
                  <wp:posOffset>388620</wp:posOffset>
                </wp:positionV>
                <wp:extent cx="2042795" cy="374650"/>
                <wp:effectExtent l="0" t="0" r="14605" b="6350"/>
                <wp:wrapNone/>
                <wp:docPr id="54" name="组合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2795" cy="374650"/>
                          <a:chOff x="2308" y="3348"/>
                          <a:chExt cx="2737" cy="474"/>
                        </a:xfrm>
                      </wpg:grpSpPr>
                      <wps:wsp>
                        <wps:cNvPr id="55" name="任意多边形 23"/>
                        <wps:cNvSpPr/>
                        <wps:spPr>
                          <a:xfrm>
                            <a:off x="2799" y="3348"/>
                            <a:ext cx="2246" cy="474"/>
                          </a:xfrm>
                          <a:custGeom>
                            <a:avLst/>
                            <a:gdLst>
                              <a:gd name="connsiteX0" fmla="*/ 1 w 3160"/>
                              <a:gd name="connsiteY0" fmla="*/ 567 h 569"/>
                              <a:gd name="connsiteX1" fmla="*/ 0 w 3160"/>
                              <a:gd name="connsiteY1" fmla="*/ 4 h 569"/>
                              <a:gd name="connsiteX2" fmla="*/ 2900 w 3160"/>
                              <a:gd name="connsiteY2" fmla="*/ 0 h 569"/>
                              <a:gd name="connsiteX3" fmla="*/ 3160 w 3160"/>
                              <a:gd name="connsiteY3" fmla="*/ 569 h 569"/>
                              <a:gd name="connsiteX4" fmla="*/ 1 w 3160"/>
                              <a:gd name="connsiteY4" fmla="*/ 567 h 5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160" h="569">
                                <a:moveTo>
                                  <a:pt x="1" y="567"/>
                                </a:moveTo>
                                <a:lnTo>
                                  <a:pt x="0" y="4"/>
                                </a:lnTo>
                                <a:lnTo>
                                  <a:pt x="2900" y="0"/>
                                </a:lnTo>
                                <a:lnTo>
                                  <a:pt x="3160" y="569"/>
                                </a:lnTo>
                                <a:lnTo>
                                  <a:pt x="1" y="5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C5C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6" name="任意多边形 22"/>
                        <wps:cNvSpPr/>
                        <wps:spPr>
                          <a:xfrm>
                            <a:off x="2697" y="3348"/>
                            <a:ext cx="2246" cy="474"/>
                          </a:xfrm>
                          <a:custGeom>
                            <a:avLst/>
                            <a:gdLst>
                              <a:gd name="connsiteX0" fmla="*/ 1 w 3160"/>
                              <a:gd name="connsiteY0" fmla="*/ 567 h 569"/>
                              <a:gd name="connsiteX1" fmla="*/ 0 w 3160"/>
                              <a:gd name="connsiteY1" fmla="*/ 4 h 569"/>
                              <a:gd name="connsiteX2" fmla="*/ 2900 w 3160"/>
                              <a:gd name="connsiteY2" fmla="*/ 0 h 569"/>
                              <a:gd name="connsiteX3" fmla="*/ 3160 w 3160"/>
                              <a:gd name="connsiteY3" fmla="*/ 569 h 569"/>
                              <a:gd name="connsiteX4" fmla="*/ 1 w 3160"/>
                              <a:gd name="connsiteY4" fmla="*/ 567 h 5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160" h="569">
                                <a:moveTo>
                                  <a:pt x="1" y="567"/>
                                </a:moveTo>
                                <a:lnTo>
                                  <a:pt x="0" y="4"/>
                                </a:lnTo>
                                <a:lnTo>
                                  <a:pt x="2900" y="0"/>
                                </a:lnTo>
                                <a:lnTo>
                                  <a:pt x="3160" y="569"/>
                                </a:lnTo>
                                <a:lnTo>
                                  <a:pt x="1" y="5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7" name="任意多边形 20"/>
                        <wps:cNvSpPr/>
                        <wps:spPr>
                          <a:xfrm>
                            <a:off x="2614" y="3348"/>
                            <a:ext cx="2246" cy="474"/>
                          </a:xfrm>
                          <a:custGeom>
                            <a:avLst/>
                            <a:gdLst>
                              <a:gd name="connsiteX0" fmla="*/ 1 w 3160"/>
                              <a:gd name="connsiteY0" fmla="*/ 567 h 569"/>
                              <a:gd name="connsiteX1" fmla="*/ 0 w 3160"/>
                              <a:gd name="connsiteY1" fmla="*/ 4 h 569"/>
                              <a:gd name="connsiteX2" fmla="*/ 2900 w 3160"/>
                              <a:gd name="connsiteY2" fmla="*/ 0 h 569"/>
                              <a:gd name="connsiteX3" fmla="*/ 3160 w 3160"/>
                              <a:gd name="connsiteY3" fmla="*/ 569 h 569"/>
                              <a:gd name="connsiteX4" fmla="*/ 1 w 3160"/>
                              <a:gd name="connsiteY4" fmla="*/ 567 h 5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160" h="569">
                                <a:moveTo>
                                  <a:pt x="1" y="567"/>
                                </a:moveTo>
                                <a:lnTo>
                                  <a:pt x="0" y="4"/>
                                </a:lnTo>
                                <a:lnTo>
                                  <a:pt x="2900" y="0"/>
                                </a:lnTo>
                                <a:lnTo>
                                  <a:pt x="3160" y="569"/>
                                </a:lnTo>
                                <a:lnTo>
                                  <a:pt x="1" y="5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C5C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8" name="任意多边形 19"/>
                        <wps:cNvSpPr/>
                        <wps:spPr>
                          <a:xfrm>
                            <a:off x="2512" y="3348"/>
                            <a:ext cx="2246" cy="474"/>
                          </a:xfrm>
                          <a:custGeom>
                            <a:avLst/>
                            <a:gdLst>
                              <a:gd name="connsiteX0" fmla="*/ 1 w 3160"/>
                              <a:gd name="connsiteY0" fmla="*/ 567 h 569"/>
                              <a:gd name="connsiteX1" fmla="*/ 0 w 3160"/>
                              <a:gd name="connsiteY1" fmla="*/ 4 h 569"/>
                              <a:gd name="connsiteX2" fmla="*/ 2900 w 3160"/>
                              <a:gd name="connsiteY2" fmla="*/ 0 h 569"/>
                              <a:gd name="connsiteX3" fmla="*/ 3160 w 3160"/>
                              <a:gd name="connsiteY3" fmla="*/ 569 h 569"/>
                              <a:gd name="connsiteX4" fmla="*/ 1 w 3160"/>
                              <a:gd name="connsiteY4" fmla="*/ 567 h 5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160" h="569">
                                <a:moveTo>
                                  <a:pt x="1" y="567"/>
                                </a:moveTo>
                                <a:lnTo>
                                  <a:pt x="0" y="4"/>
                                </a:lnTo>
                                <a:lnTo>
                                  <a:pt x="2900" y="0"/>
                                </a:lnTo>
                                <a:lnTo>
                                  <a:pt x="3160" y="569"/>
                                </a:lnTo>
                                <a:lnTo>
                                  <a:pt x="1" y="5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9" name="任意多边形 18"/>
                        <wps:cNvSpPr/>
                        <wps:spPr>
                          <a:xfrm>
                            <a:off x="2308" y="3348"/>
                            <a:ext cx="2366" cy="474"/>
                          </a:xfrm>
                          <a:custGeom>
                            <a:avLst/>
                            <a:gdLst>
                              <a:gd name="connsiteX0" fmla="*/ 1 w 3160"/>
                              <a:gd name="connsiteY0" fmla="*/ 567 h 569"/>
                              <a:gd name="connsiteX1" fmla="*/ 0 w 3160"/>
                              <a:gd name="connsiteY1" fmla="*/ 4 h 569"/>
                              <a:gd name="connsiteX2" fmla="*/ 2900 w 3160"/>
                              <a:gd name="connsiteY2" fmla="*/ 0 h 569"/>
                              <a:gd name="connsiteX3" fmla="*/ 3160 w 3160"/>
                              <a:gd name="connsiteY3" fmla="*/ 569 h 569"/>
                              <a:gd name="connsiteX4" fmla="*/ 1 w 3160"/>
                              <a:gd name="connsiteY4" fmla="*/ 567 h 5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160" h="569">
                                <a:moveTo>
                                  <a:pt x="1" y="567"/>
                                </a:moveTo>
                                <a:lnTo>
                                  <a:pt x="0" y="4"/>
                                </a:lnTo>
                                <a:lnTo>
                                  <a:pt x="2900" y="0"/>
                                </a:lnTo>
                                <a:lnTo>
                                  <a:pt x="3160" y="569"/>
                                </a:lnTo>
                                <a:lnTo>
                                  <a:pt x="1" y="5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93A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18.25pt;margin-top:30.6pt;height:29.5pt;width:160.85pt;z-index:251661312;mso-width-relative:page;mso-height-relative:page;" coordorigin="2308,3348" coordsize="2737,474" o:gfxdata="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">
                <o:lock v:ext="edit" aspectratio="f"/>
                <v:shape id="任意多边形 23" o:spid="_x0000_s1026" o:spt="100" style="position:absolute;left:2799;top:3348;height:474;width:2246;v-text-anchor:middle;" fillcolor="#92C5CC" filled="t" stroked="f" coordsize="3160,569" o:gfxdata="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0hsFe/&#10;AAAA2wAAAA8AAAAAAAAAAQAgAAAAIgAAAGRycy9kb3ducmV2LnhtbFBLAQIUABQAAAAIAIdO4kAz&#10;LwWeOwAAADkAAAAQAAAAAAAAAAEAIAAAAA4BAABkcnMvc2hhcGV4bWwueG1sUEsFBgAAAAAGAAYA&#10;WwEAALgDAAAAAA==&#10;" path="m1,567l0,4,2900,0,3160,569,1,567xe">
                  <v:path textboxrect="0,0,3160,569" o:connectlocs="0,472;0,3;2061,0;2246,474;0,472" o:connectangles="0,0,0,0,0"/>
                  <v:fill on="t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</w:p>
                    </w:txbxContent>
                  </v:textbox>
                </v:shape>
                <v:shape id="任意多边形 22" o:spid="_x0000_s1026" o:spt="100" style="position:absolute;left:2697;top:3348;height:474;width:2246;v-text-anchor:middle;" fillcolor="#FFFFFF [3212]" filled="t" stroked="f" coordsize="3160,569" o:gfxdata="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KrICb4A&#10;AADbAAAADwAAAAAAAAABACAAAAAiAAAAZHJzL2Rvd25yZXYueG1sUEsBAhQAFAAAAAgAh07iQDMv&#10;BZ47AAAAOQAAABAAAAAAAAAAAQAgAAAADQEAAGRycy9zaGFwZXhtbC54bWxQSwUGAAAAAAYABgBb&#10;AQAAtwMAAAAA&#10;" path="m1,567l0,4,2900,0,3160,569,1,567xe">
                  <v:path textboxrect="0,0,3160,569" o:connectlocs="0,472;0,3;2061,0;2246,474;0,472" o:connectangles="0,0,0,0,0"/>
                  <v:fill on="t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</w:p>
                    </w:txbxContent>
                  </v:textbox>
                </v:shape>
                <v:shape id="任意多边形 20" o:spid="_x0000_s1026" o:spt="100" style="position:absolute;left:2614;top:3348;height:474;width:2246;v-text-anchor:middle;" fillcolor="#92C5CC" filled="t" stroked="f" coordsize="3160,569" o:gfxdata="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v4u7vQAA&#10;ANsAAAAPAAAAAAAAAAEAIAAAACIAAABkcnMvZG93bnJldi54bWxQSwECFAAUAAAACACHTuJAMy8F&#10;njsAAAA5AAAAEAAAAAAAAAABACAAAAAMAQAAZHJzL3NoYXBleG1sLnhtbFBLBQYAAAAABgAGAFsB&#10;AAC2AwAAAAA=&#10;" path="m1,567l0,4,2900,0,3160,569,1,567xe">
                  <v:path textboxrect="0,0,3160,569" o:connectlocs="0,472;0,3;2061,0;2246,474;0,472" o:connectangles="0,0,0,0,0"/>
                  <v:fill on="t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</w:p>
                    </w:txbxContent>
                  </v:textbox>
                </v:shape>
                <v:shape id="任意多边形 19" o:spid="_x0000_s1026" o:spt="100" style="position:absolute;left:2512;top:3348;height:474;width:2246;v-text-anchor:middle;" fillcolor="#FFFFFF [3212]" filled="t" stroked="f" coordsize="3160,569" o:gfxdata="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KefngugAAANsA&#10;AAAPAAAAAAAAAAEAIAAAACIAAABkcnMvZG93bnJldi54bWxQSwECFAAUAAAACACHTuJAMy8FnjsA&#10;AAA5AAAAEAAAAAAAAAABACAAAAAJAQAAZHJzL3NoYXBleG1sLnhtbFBLBQYAAAAABgAGAFsBAACz&#10;AwAAAAA=&#10;" path="m1,567l0,4,2900,0,3160,569,1,567xe">
                  <v:path textboxrect="0,0,3160,569" o:connectlocs="0,472;0,3;2061,0;2246,474;0,472" o:connectangles="0,0,0,0,0"/>
                  <v:fill on="t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</w:p>
                    </w:txbxContent>
                  </v:textbox>
                </v:shape>
                <v:shape id="任意多边形 18" o:spid="_x0000_s1026" o:spt="100" style="position:absolute;left:2308;top:3348;height:474;width:2366;v-text-anchor:middle;" fillcolor="#3693A1" filled="t" stroked="f" coordsize="3160,569" o:gfxdata="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WPo7LsAAADb&#10;AAAADwAAAAAAAAABACAAAAAiAAAAZHJzL2Rvd25yZXYueG1sUEsBAhQAFAAAAAgAh07iQDMvBZ47&#10;AAAAOQAAABAAAAAAAAAAAQAgAAAACgEAAGRycy9zaGFwZXhtbC54bWxQSwUGAAAAAAYABgBbAQAA&#10;tAMAAAAA&#10;" path="m1,567l0,4,2900,0,3160,569,1,567xe">
                  <v:path textboxrect="0,0,3160,569" o:connectlocs="0,472;0,3;2171,0;2366,474;0,472" o:connectangles="0,0,0,0,0"/>
                  <v:fill on="t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556895</wp:posOffset>
                </wp:positionH>
                <wp:positionV relativeFrom="paragraph">
                  <wp:posOffset>9101455</wp:posOffset>
                </wp:positionV>
                <wp:extent cx="6438900" cy="300990"/>
                <wp:effectExtent l="0" t="0" r="0" b="3810"/>
                <wp:wrapNone/>
                <wp:docPr id="63" name="组合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8900" cy="300990"/>
                          <a:chOff x="6931" y="14616"/>
                          <a:chExt cx="10140" cy="474"/>
                        </a:xfrm>
                      </wpg:grpSpPr>
                      <wps:wsp>
                        <wps:cNvPr id="53" name="矩形 53"/>
                        <wps:cNvSpPr/>
                        <wps:spPr>
                          <a:xfrm>
                            <a:off x="6931" y="14621"/>
                            <a:ext cx="10140" cy="46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39" name="组合 39"/>
                        <wpg:cNvGrpSpPr/>
                        <wpg:grpSpPr>
                          <a:xfrm>
                            <a:off x="6949" y="14616"/>
                            <a:ext cx="2283" cy="474"/>
                            <a:chOff x="2308" y="3348"/>
                            <a:chExt cx="2737" cy="474"/>
                          </a:xfrm>
                        </wpg:grpSpPr>
                        <wps:wsp>
                          <wps:cNvPr id="41" name="任意多边形 23"/>
                          <wps:cNvSpPr/>
                          <wps:spPr>
                            <a:xfrm>
                              <a:off x="2799" y="3348"/>
                              <a:ext cx="2246" cy="474"/>
                            </a:xfrm>
                            <a:custGeom>
                              <a:avLst/>
                              <a:gdLst>
                                <a:gd name="connsiteX0" fmla="*/ 1 w 3160"/>
                                <a:gd name="connsiteY0" fmla="*/ 567 h 569"/>
                                <a:gd name="connsiteX1" fmla="*/ 0 w 3160"/>
                                <a:gd name="connsiteY1" fmla="*/ 4 h 569"/>
                                <a:gd name="connsiteX2" fmla="*/ 2900 w 3160"/>
                                <a:gd name="connsiteY2" fmla="*/ 0 h 569"/>
                                <a:gd name="connsiteX3" fmla="*/ 3160 w 3160"/>
                                <a:gd name="connsiteY3" fmla="*/ 569 h 569"/>
                                <a:gd name="connsiteX4" fmla="*/ 1 w 3160"/>
                                <a:gd name="connsiteY4" fmla="*/ 567 h 5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160" h="569">
                                  <a:moveTo>
                                    <a:pt x="1" y="567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2900" y="0"/>
                                  </a:lnTo>
                                  <a:lnTo>
                                    <a:pt x="3160" y="569"/>
                                  </a:lnTo>
                                  <a:lnTo>
                                    <a:pt x="1" y="5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2C5CC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2" name="任意多边形 22"/>
                          <wps:cNvSpPr/>
                          <wps:spPr>
                            <a:xfrm>
                              <a:off x="2697" y="3348"/>
                              <a:ext cx="2246" cy="474"/>
                            </a:xfrm>
                            <a:custGeom>
                              <a:avLst/>
                              <a:gdLst>
                                <a:gd name="connsiteX0" fmla="*/ 1 w 3160"/>
                                <a:gd name="connsiteY0" fmla="*/ 567 h 569"/>
                                <a:gd name="connsiteX1" fmla="*/ 0 w 3160"/>
                                <a:gd name="connsiteY1" fmla="*/ 4 h 569"/>
                                <a:gd name="connsiteX2" fmla="*/ 2900 w 3160"/>
                                <a:gd name="connsiteY2" fmla="*/ 0 h 569"/>
                                <a:gd name="connsiteX3" fmla="*/ 3160 w 3160"/>
                                <a:gd name="connsiteY3" fmla="*/ 569 h 569"/>
                                <a:gd name="connsiteX4" fmla="*/ 1 w 3160"/>
                                <a:gd name="connsiteY4" fmla="*/ 567 h 5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160" h="569">
                                  <a:moveTo>
                                    <a:pt x="1" y="567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2900" y="0"/>
                                  </a:lnTo>
                                  <a:lnTo>
                                    <a:pt x="3160" y="569"/>
                                  </a:lnTo>
                                  <a:lnTo>
                                    <a:pt x="1" y="5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3" name="任意多边形 20"/>
                          <wps:cNvSpPr/>
                          <wps:spPr>
                            <a:xfrm>
                              <a:off x="2614" y="3348"/>
                              <a:ext cx="2246" cy="474"/>
                            </a:xfrm>
                            <a:custGeom>
                              <a:avLst/>
                              <a:gdLst>
                                <a:gd name="connsiteX0" fmla="*/ 1 w 3160"/>
                                <a:gd name="connsiteY0" fmla="*/ 567 h 569"/>
                                <a:gd name="connsiteX1" fmla="*/ 0 w 3160"/>
                                <a:gd name="connsiteY1" fmla="*/ 4 h 569"/>
                                <a:gd name="connsiteX2" fmla="*/ 2900 w 3160"/>
                                <a:gd name="connsiteY2" fmla="*/ 0 h 569"/>
                                <a:gd name="connsiteX3" fmla="*/ 3160 w 3160"/>
                                <a:gd name="connsiteY3" fmla="*/ 569 h 569"/>
                                <a:gd name="connsiteX4" fmla="*/ 1 w 3160"/>
                                <a:gd name="connsiteY4" fmla="*/ 567 h 5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160" h="569">
                                  <a:moveTo>
                                    <a:pt x="1" y="567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2900" y="0"/>
                                  </a:lnTo>
                                  <a:lnTo>
                                    <a:pt x="3160" y="569"/>
                                  </a:lnTo>
                                  <a:lnTo>
                                    <a:pt x="1" y="5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2C5CC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4" name="任意多边形 19"/>
                          <wps:cNvSpPr/>
                          <wps:spPr>
                            <a:xfrm>
                              <a:off x="2512" y="3348"/>
                              <a:ext cx="2246" cy="474"/>
                            </a:xfrm>
                            <a:custGeom>
                              <a:avLst/>
                              <a:gdLst>
                                <a:gd name="connsiteX0" fmla="*/ 1 w 3160"/>
                                <a:gd name="connsiteY0" fmla="*/ 567 h 569"/>
                                <a:gd name="connsiteX1" fmla="*/ 0 w 3160"/>
                                <a:gd name="connsiteY1" fmla="*/ 4 h 569"/>
                                <a:gd name="connsiteX2" fmla="*/ 2900 w 3160"/>
                                <a:gd name="connsiteY2" fmla="*/ 0 h 569"/>
                                <a:gd name="connsiteX3" fmla="*/ 3160 w 3160"/>
                                <a:gd name="connsiteY3" fmla="*/ 569 h 569"/>
                                <a:gd name="connsiteX4" fmla="*/ 1 w 3160"/>
                                <a:gd name="connsiteY4" fmla="*/ 567 h 5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160" h="569">
                                  <a:moveTo>
                                    <a:pt x="1" y="567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2900" y="0"/>
                                  </a:lnTo>
                                  <a:lnTo>
                                    <a:pt x="3160" y="569"/>
                                  </a:lnTo>
                                  <a:lnTo>
                                    <a:pt x="1" y="5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5" name="任意多边形 18"/>
                          <wps:cNvSpPr/>
                          <wps:spPr>
                            <a:xfrm>
                              <a:off x="2308" y="3348"/>
                              <a:ext cx="2366" cy="474"/>
                            </a:xfrm>
                            <a:custGeom>
                              <a:avLst/>
                              <a:gdLst>
                                <a:gd name="connsiteX0" fmla="*/ 1 w 3160"/>
                                <a:gd name="connsiteY0" fmla="*/ 567 h 569"/>
                                <a:gd name="connsiteX1" fmla="*/ 0 w 3160"/>
                                <a:gd name="connsiteY1" fmla="*/ 4 h 569"/>
                                <a:gd name="connsiteX2" fmla="*/ 2900 w 3160"/>
                                <a:gd name="connsiteY2" fmla="*/ 0 h 569"/>
                                <a:gd name="connsiteX3" fmla="*/ 3160 w 3160"/>
                                <a:gd name="connsiteY3" fmla="*/ 569 h 569"/>
                                <a:gd name="connsiteX4" fmla="*/ 1 w 3160"/>
                                <a:gd name="connsiteY4" fmla="*/ 567 h 5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160" h="569">
                                  <a:moveTo>
                                    <a:pt x="1" y="567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2900" y="0"/>
                                  </a:lnTo>
                                  <a:lnTo>
                                    <a:pt x="3160" y="569"/>
                                  </a:lnTo>
                                  <a:lnTo>
                                    <a:pt x="1" y="5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693A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3.85pt;margin-top:716.65pt;height:23.7pt;width:507pt;z-index:251665408;mso-width-relative:page;mso-height-relative:page;" coordorigin="6931,14616" coordsize="10140,474" o:gfxdata="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">
                <o:lock v:ext="edit" aspectratio="f"/>
                <v:rect id="_x0000_s1026" o:spid="_x0000_s1026" o:spt="1" style="position:absolute;left:6931;top:14621;height:465;width:10140;v-text-anchor:middle;" fillcolor="#F2F2F2 [3052]" filled="t" stroked="f" coordsize="21600,21600" o:gfxdata="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KnLF+/&#10;AAAA2w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group id="_x0000_s1026" o:spid="_x0000_s1026" o:spt="203" style="position:absolute;left:6949;top:14616;height:474;width:2283;" coordorigin="2308,3348" coordsize="2737,474" o:gfxdata="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KIFk6L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任意多边形 23" o:spid="_x0000_s1026" o:spt="100" style="position:absolute;left:2799;top:3348;height:474;width:2246;v-text-anchor:middle;" fillcolor="#92C5CC" filled="t" stroked="f" coordsize="3160,569" o:gfxdata="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8Mgib4A&#10;AADbAAAADwAAAAAAAAABACAAAAAiAAAAZHJzL2Rvd25yZXYueG1sUEsBAhQAFAAAAAgAh07iQDMv&#10;BZ47AAAAOQAAABAAAAAAAAAAAQAgAAAADQEAAGRycy9zaGFwZXhtbC54bWxQSwUGAAAAAAYABgBb&#10;AQAAtwMAAAAA&#10;" path="m1,567l0,4,2900,0,3160,569,1,567xe">
                    <v:path textboxrect="0,0,3160,569" o:connectlocs="0,472;0,3;2061,0;2246,474;0,472" o:connectangles="0,0,0,0,0"/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任意多边形 22" o:spid="_x0000_s1026" o:spt="100" style="position:absolute;left:2697;top:3348;height:474;width:2246;v-text-anchor:middle;" fillcolor="#FFFFFF [3212]" filled="t" stroked="f" coordsize="3160,569" o:gfxdata="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khY174A&#10;AADbAAAADwAAAAAAAAABACAAAAAiAAAAZHJzL2Rvd25yZXYueG1sUEsBAhQAFAAAAAgAh07iQDMv&#10;BZ47AAAAOQAAABAAAAAAAAAAAQAgAAAADQEAAGRycy9zaGFwZXhtbC54bWxQSwUGAAAAAAYABgBb&#10;AQAAtwMAAAAA&#10;" path="m1,567l0,4,2900,0,3160,569,1,567xe">
                    <v:path textboxrect="0,0,3160,569" o:connectlocs="0,472;0,3;2061,0;2246,474;0,472" o:connectangles="0,0,0,0,0"/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任意多边形 20" o:spid="_x0000_s1026" o:spt="100" style="position:absolute;left:2614;top:3348;height:474;width:2246;v-text-anchor:middle;" fillcolor="#92C5CC" filled="t" stroked="f" coordsize="3160,569" o:gfxdata="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F0bZb4A&#10;AADbAAAADwAAAAAAAAABACAAAAAiAAAAZHJzL2Rvd25yZXYueG1sUEsBAhQAFAAAAAgAh07iQDMv&#10;BZ47AAAAOQAAABAAAAAAAAAAAQAgAAAADQEAAGRycy9zaGFwZXhtbC54bWxQSwUGAAAAAAYABgBb&#10;AQAAtwMAAAAA&#10;" path="m1,567l0,4,2900,0,3160,569,1,567xe">
                    <v:path textboxrect="0,0,3160,569" o:connectlocs="0,472;0,3;2061,0;2246,474;0,472" o:connectangles="0,0,0,0,0"/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任意多边形 19" o:spid="_x0000_s1026" o:spt="100" style="position:absolute;left:2512;top:3348;height:474;width:2246;v-text-anchor:middle;" fillcolor="#FFFFFF [3212]" filled="t" stroked="f" coordsize="3160,569" o:gfxdata="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u1lOL4A&#10;AADbAAAADwAAAAAAAAABACAAAAAiAAAAZHJzL2Rvd25yZXYueG1sUEsBAhQAFAAAAAgAh07iQDMv&#10;BZ47AAAAOQAAABAAAAAAAAAAAQAgAAAADQEAAGRycy9zaGFwZXhtbC54bWxQSwUGAAAAAAYABgBb&#10;AQAAtwMAAAAA&#10;" path="m1,567l0,4,2900,0,3160,569,1,567xe">
                    <v:path textboxrect="0,0,3160,569" o:connectlocs="0,472;0,3;2061,0;2246,474;0,472" o:connectangles="0,0,0,0,0"/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任意多边形 18" o:spid="_x0000_s1026" o:spt="100" style="position:absolute;left:2308;top:3348;height:474;width:2366;v-text-anchor:middle;" fillcolor="#3693A1" filled="t" stroked="f" coordsize="3160,569" o:gfxdata="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993Q0ugAAANsA&#10;AAAPAAAAAAAAAAEAIAAAACIAAABkcnMvZG93bnJldi54bWxQSwECFAAUAAAACACHTuJAMy8FnjsA&#10;AAA5AAAAEAAAAAAAAAABACAAAAAJAQAAZHJzL3NoYXBleG1sLnhtbFBLBQYAAAAABgAGAFsBAACz&#10;AwAAAAA=&#10;" path="m1,567l0,4,2900,0,3160,569,1,567xe">
                    <v:path textboxrect="0,0,3160,569" o:connectlocs="0,472;0,3;2171,0;2366,474;0,472" o:connectangles="0,0,0,0,0"/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556895</wp:posOffset>
                </wp:positionH>
                <wp:positionV relativeFrom="paragraph">
                  <wp:posOffset>5228590</wp:posOffset>
                </wp:positionV>
                <wp:extent cx="6438900" cy="300990"/>
                <wp:effectExtent l="0" t="0" r="0" b="3810"/>
                <wp:wrapNone/>
                <wp:docPr id="62" name="组合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8900" cy="300990"/>
                          <a:chOff x="6931" y="8517"/>
                          <a:chExt cx="10140" cy="474"/>
                        </a:xfrm>
                      </wpg:grpSpPr>
                      <wps:wsp>
                        <wps:cNvPr id="52" name="矩形 52"/>
                        <wps:cNvSpPr/>
                        <wps:spPr>
                          <a:xfrm>
                            <a:off x="6931" y="8522"/>
                            <a:ext cx="10140" cy="46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33" name="组合 33"/>
                        <wpg:cNvGrpSpPr/>
                        <wpg:grpSpPr>
                          <a:xfrm>
                            <a:off x="6949" y="8517"/>
                            <a:ext cx="2283" cy="474"/>
                            <a:chOff x="2308" y="3348"/>
                            <a:chExt cx="2737" cy="474"/>
                          </a:xfrm>
                        </wpg:grpSpPr>
                        <wps:wsp>
                          <wps:cNvPr id="34" name="任意多边形 23"/>
                          <wps:cNvSpPr/>
                          <wps:spPr>
                            <a:xfrm>
                              <a:off x="2799" y="3348"/>
                              <a:ext cx="2246" cy="474"/>
                            </a:xfrm>
                            <a:custGeom>
                              <a:avLst/>
                              <a:gdLst>
                                <a:gd name="connsiteX0" fmla="*/ 1 w 3160"/>
                                <a:gd name="connsiteY0" fmla="*/ 567 h 569"/>
                                <a:gd name="connsiteX1" fmla="*/ 0 w 3160"/>
                                <a:gd name="connsiteY1" fmla="*/ 4 h 569"/>
                                <a:gd name="connsiteX2" fmla="*/ 2900 w 3160"/>
                                <a:gd name="connsiteY2" fmla="*/ 0 h 569"/>
                                <a:gd name="connsiteX3" fmla="*/ 3160 w 3160"/>
                                <a:gd name="connsiteY3" fmla="*/ 569 h 569"/>
                                <a:gd name="connsiteX4" fmla="*/ 1 w 3160"/>
                                <a:gd name="connsiteY4" fmla="*/ 567 h 5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160" h="569">
                                  <a:moveTo>
                                    <a:pt x="1" y="567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2900" y="0"/>
                                  </a:lnTo>
                                  <a:lnTo>
                                    <a:pt x="3160" y="569"/>
                                  </a:lnTo>
                                  <a:lnTo>
                                    <a:pt x="1" y="5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2C5CC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5" name="任意多边形 22"/>
                          <wps:cNvSpPr/>
                          <wps:spPr>
                            <a:xfrm>
                              <a:off x="2697" y="3348"/>
                              <a:ext cx="2246" cy="474"/>
                            </a:xfrm>
                            <a:custGeom>
                              <a:avLst/>
                              <a:gdLst>
                                <a:gd name="connsiteX0" fmla="*/ 1 w 3160"/>
                                <a:gd name="connsiteY0" fmla="*/ 567 h 569"/>
                                <a:gd name="connsiteX1" fmla="*/ 0 w 3160"/>
                                <a:gd name="connsiteY1" fmla="*/ 4 h 569"/>
                                <a:gd name="connsiteX2" fmla="*/ 2900 w 3160"/>
                                <a:gd name="connsiteY2" fmla="*/ 0 h 569"/>
                                <a:gd name="connsiteX3" fmla="*/ 3160 w 3160"/>
                                <a:gd name="connsiteY3" fmla="*/ 569 h 569"/>
                                <a:gd name="connsiteX4" fmla="*/ 1 w 3160"/>
                                <a:gd name="connsiteY4" fmla="*/ 567 h 5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160" h="569">
                                  <a:moveTo>
                                    <a:pt x="1" y="567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2900" y="0"/>
                                  </a:lnTo>
                                  <a:lnTo>
                                    <a:pt x="3160" y="569"/>
                                  </a:lnTo>
                                  <a:lnTo>
                                    <a:pt x="1" y="5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6" name="任意多边形 20"/>
                          <wps:cNvSpPr/>
                          <wps:spPr>
                            <a:xfrm>
                              <a:off x="2614" y="3348"/>
                              <a:ext cx="2246" cy="474"/>
                            </a:xfrm>
                            <a:custGeom>
                              <a:avLst/>
                              <a:gdLst>
                                <a:gd name="connsiteX0" fmla="*/ 1 w 3160"/>
                                <a:gd name="connsiteY0" fmla="*/ 567 h 569"/>
                                <a:gd name="connsiteX1" fmla="*/ 0 w 3160"/>
                                <a:gd name="connsiteY1" fmla="*/ 4 h 569"/>
                                <a:gd name="connsiteX2" fmla="*/ 2900 w 3160"/>
                                <a:gd name="connsiteY2" fmla="*/ 0 h 569"/>
                                <a:gd name="connsiteX3" fmla="*/ 3160 w 3160"/>
                                <a:gd name="connsiteY3" fmla="*/ 569 h 569"/>
                                <a:gd name="connsiteX4" fmla="*/ 1 w 3160"/>
                                <a:gd name="connsiteY4" fmla="*/ 567 h 5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160" h="569">
                                  <a:moveTo>
                                    <a:pt x="1" y="567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2900" y="0"/>
                                  </a:lnTo>
                                  <a:lnTo>
                                    <a:pt x="3160" y="569"/>
                                  </a:lnTo>
                                  <a:lnTo>
                                    <a:pt x="1" y="5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2C5CC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7" name="任意多边形 19"/>
                          <wps:cNvSpPr/>
                          <wps:spPr>
                            <a:xfrm>
                              <a:off x="2512" y="3348"/>
                              <a:ext cx="2246" cy="474"/>
                            </a:xfrm>
                            <a:custGeom>
                              <a:avLst/>
                              <a:gdLst>
                                <a:gd name="connsiteX0" fmla="*/ 1 w 3160"/>
                                <a:gd name="connsiteY0" fmla="*/ 567 h 569"/>
                                <a:gd name="connsiteX1" fmla="*/ 0 w 3160"/>
                                <a:gd name="connsiteY1" fmla="*/ 4 h 569"/>
                                <a:gd name="connsiteX2" fmla="*/ 2900 w 3160"/>
                                <a:gd name="connsiteY2" fmla="*/ 0 h 569"/>
                                <a:gd name="connsiteX3" fmla="*/ 3160 w 3160"/>
                                <a:gd name="connsiteY3" fmla="*/ 569 h 569"/>
                                <a:gd name="connsiteX4" fmla="*/ 1 w 3160"/>
                                <a:gd name="connsiteY4" fmla="*/ 567 h 5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160" h="569">
                                  <a:moveTo>
                                    <a:pt x="1" y="567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2900" y="0"/>
                                  </a:lnTo>
                                  <a:lnTo>
                                    <a:pt x="3160" y="569"/>
                                  </a:lnTo>
                                  <a:lnTo>
                                    <a:pt x="1" y="5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8" name="任意多边形 18"/>
                          <wps:cNvSpPr/>
                          <wps:spPr>
                            <a:xfrm>
                              <a:off x="2308" y="3348"/>
                              <a:ext cx="2366" cy="474"/>
                            </a:xfrm>
                            <a:custGeom>
                              <a:avLst/>
                              <a:gdLst>
                                <a:gd name="connsiteX0" fmla="*/ 1 w 3160"/>
                                <a:gd name="connsiteY0" fmla="*/ 567 h 569"/>
                                <a:gd name="connsiteX1" fmla="*/ 0 w 3160"/>
                                <a:gd name="connsiteY1" fmla="*/ 4 h 569"/>
                                <a:gd name="connsiteX2" fmla="*/ 2900 w 3160"/>
                                <a:gd name="connsiteY2" fmla="*/ 0 h 569"/>
                                <a:gd name="connsiteX3" fmla="*/ 3160 w 3160"/>
                                <a:gd name="connsiteY3" fmla="*/ 569 h 569"/>
                                <a:gd name="connsiteX4" fmla="*/ 1 w 3160"/>
                                <a:gd name="connsiteY4" fmla="*/ 567 h 5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160" h="569">
                                  <a:moveTo>
                                    <a:pt x="1" y="567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2900" y="0"/>
                                  </a:lnTo>
                                  <a:lnTo>
                                    <a:pt x="3160" y="569"/>
                                  </a:lnTo>
                                  <a:lnTo>
                                    <a:pt x="1" y="5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693A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3.85pt;margin-top:411.7pt;height:23.7pt;width:507pt;z-index:251663360;mso-width-relative:page;mso-height-relative:page;" coordorigin="6931,8517" coordsize="10140,474" o:gfxdata="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">
                <o:lock v:ext="edit" aspectratio="f"/>
                <v:rect id="_x0000_s1026" o:spid="_x0000_s1026" o:spt="1" style="position:absolute;left:6931;top:8522;height:465;width:10140;v-text-anchor:middle;" fillcolor="#F2F2F2 [3052]" filled="t" stroked="f" coordsize="21600,21600" o:gfxdata="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euJxL4A&#10;AADb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group id="_x0000_s1026" o:spid="_x0000_s1026" o:spt="203" style="position:absolute;left:6949;top:8517;height:474;width:2283;" coordorigin="2308,3348" coordsize="2737,474" o:gfxdata="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lpUwK+AAAA2wAAAA8AAAAAAAAAAQAgAAAAIgAAAGRycy9kb3ducmV2Lnht&#10;bFBLAQIUABQAAAAIAIdO4kAzLwWeOwAAADkAAAAVAAAAAAAAAAEAIAAAAA0BAABkcnMvZ3JvdXBz&#10;aGFwZXhtbC54bWxQSwUGAAAAAAYABgBgAQAAygMAAAAA&#10;">
                  <o:lock v:ext="edit" aspectratio="f"/>
                  <v:shape id="任意多边形 23" o:spid="_x0000_s1026" o:spt="100" style="position:absolute;left:2799;top:3348;height:474;width:2246;v-text-anchor:middle;" fillcolor="#92C5CC" filled="t" stroked="f" coordsize="3160,569" o:gfxdata="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7LwbL4A&#10;AADbAAAADwAAAAAAAAABACAAAAAiAAAAZHJzL2Rvd25yZXYueG1sUEsBAhQAFAAAAAgAh07iQDMv&#10;BZ47AAAAOQAAABAAAAAAAAAAAQAgAAAADQEAAGRycy9zaGFwZXhtbC54bWxQSwUGAAAAAAYABgBb&#10;AQAAtwMAAAAA&#10;" path="m1,567l0,4,2900,0,3160,569,1,567xe">
                    <v:path textboxrect="0,0,3160,569" o:connectlocs="0,472;0,3;2061,0;2246,474;0,472" o:connectangles="0,0,0,0,0"/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任意多边形 22" o:spid="_x0000_s1026" o:spt="100" style="position:absolute;left:2697;top:3348;height:474;width:2246;v-text-anchor:middle;" fillcolor="#FFFFFF [3212]" filled="t" stroked="f" coordsize="3160,569" o:gfxdata="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aez3r4A&#10;AADbAAAADwAAAAAAAAABACAAAAAiAAAAZHJzL2Rvd25yZXYueG1sUEsBAhQAFAAAAAgAh07iQDMv&#10;BZ47AAAAOQAAABAAAAAAAAAAAQAgAAAADQEAAGRycy9zaGFwZXhtbC54bWxQSwUGAAAAAAYABgBb&#10;AQAAtwMAAAAA&#10;" path="m1,567l0,4,2900,0,3160,569,1,567xe">
                    <v:path textboxrect="0,0,3160,569" o:connectlocs="0,472;0,3;2061,0;2246,474;0,472" o:connectangles="0,0,0,0,0"/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任意多边形 20" o:spid="_x0000_s1026" o:spt="100" style="position:absolute;left:2614;top:3348;height:474;width:2246;v-text-anchor:middle;" fillcolor="#92C5CC" filled="t" stroked="f" coordsize="3160,569" o:gfxdata="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LMuAvQAA&#10;ANsAAAAPAAAAAAAAAAEAIAAAACIAAABkcnMvZG93bnJldi54bWxQSwECFAAUAAAACACHTuJAMy8F&#10;njsAAAA5AAAAEAAAAAAAAAABACAAAAAMAQAAZHJzL3NoYXBleG1sLnhtbFBLBQYAAAAABgAGAFsB&#10;AAC2AwAAAAA=&#10;" path="m1,567l0,4,2900,0,3160,569,1,567xe">
                    <v:path textboxrect="0,0,3160,569" o:connectlocs="0,472;0,3;2061,0;2246,474;0,472" o:connectangles="0,0,0,0,0"/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任意多边形 19" o:spid="_x0000_s1026" o:spt="100" style="position:absolute;left:2512;top:3348;height:474;width:2246;v-text-anchor:middle;" fillcolor="#FFFFFF [3212]" filled="t" stroked="f" coordsize="3160,569" o:gfxdata="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jmIMr4A&#10;AADbAAAADwAAAAAAAAABACAAAAAiAAAAZHJzL2Rvd25yZXYueG1sUEsBAhQAFAAAAAgAh07iQDMv&#10;BZ47AAAAOQAAABAAAAAAAAAAAQAgAAAADQEAAGRycy9zaGFwZXhtbC54bWxQSwUGAAAAAAYABgBb&#10;AQAAtwMAAAAA&#10;" path="m1,567l0,4,2900,0,3160,569,1,567xe">
                    <v:path textboxrect="0,0,3160,569" o:connectlocs="0,472;0,3;2061,0;2246,474;0,472" o:connectangles="0,0,0,0,0"/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任意多边形 18" o:spid="_x0000_s1026" o:spt="100" style="position:absolute;left:2308;top:3348;height:474;width:2366;v-text-anchor:middle;" fillcolor="#3693A1" filled="t" stroked="f" coordsize="3160,569" o:gfxdata="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" path="m1,567l0,4,2900,0,3160,569,1,567xe">
                    <v:path textboxrect="0,0,3160,569" o:connectlocs="0,472;0,3;2171,0;2366,474;0,472" o:connectangles="0,0,0,0,0"/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556895</wp:posOffset>
                </wp:positionH>
                <wp:positionV relativeFrom="paragraph">
                  <wp:posOffset>3493770</wp:posOffset>
                </wp:positionV>
                <wp:extent cx="6438900" cy="300990"/>
                <wp:effectExtent l="0" t="0" r="0" b="3810"/>
                <wp:wrapNone/>
                <wp:docPr id="61" name="组合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8900" cy="300990"/>
                          <a:chOff x="6931" y="5785"/>
                          <a:chExt cx="10140" cy="474"/>
                        </a:xfrm>
                      </wpg:grpSpPr>
                      <wps:wsp>
                        <wps:cNvPr id="50" name="矩形 50"/>
                        <wps:cNvSpPr/>
                        <wps:spPr>
                          <a:xfrm>
                            <a:off x="6931" y="5790"/>
                            <a:ext cx="10140" cy="46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26" name="组合 26"/>
                        <wpg:cNvGrpSpPr/>
                        <wpg:grpSpPr>
                          <a:xfrm>
                            <a:off x="6949" y="5785"/>
                            <a:ext cx="2283" cy="474"/>
                            <a:chOff x="2308" y="3348"/>
                            <a:chExt cx="2737" cy="474"/>
                          </a:xfrm>
                        </wpg:grpSpPr>
                        <wps:wsp>
                          <wps:cNvPr id="28" name="任意多边形 23"/>
                          <wps:cNvSpPr/>
                          <wps:spPr>
                            <a:xfrm>
                              <a:off x="2799" y="3348"/>
                              <a:ext cx="2246" cy="474"/>
                            </a:xfrm>
                            <a:custGeom>
                              <a:avLst/>
                              <a:gdLst>
                                <a:gd name="connsiteX0" fmla="*/ 1 w 3160"/>
                                <a:gd name="connsiteY0" fmla="*/ 567 h 569"/>
                                <a:gd name="connsiteX1" fmla="*/ 0 w 3160"/>
                                <a:gd name="connsiteY1" fmla="*/ 4 h 569"/>
                                <a:gd name="connsiteX2" fmla="*/ 2900 w 3160"/>
                                <a:gd name="connsiteY2" fmla="*/ 0 h 569"/>
                                <a:gd name="connsiteX3" fmla="*/ 3160 w 3160"/>
                                <a:gd name="connsiteY3" fmla="*/ 569 h 569"/>
                                <a:gd name="connsiteX4" fmla="*/ 1 w 3160"/>
                                <a:gd name="connsiteY4" fmla="*/ 567 h 5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160" h="569">
                                  <a:moveTo>
                                    <a:pt x="1" y="567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2900" y="0"/>
                                  </a:lnTo>
                                  <a:lnTo>
                                    <a:pt x="3160" y="569"/>
                                  </a:lnTo>
                                  <a:lnTo>
                                    <a:pt x="1" y="5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2C5CC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9" name="任意多边形 22"/>
                          <wps:cNvSpPr/>
                          <wps:spPr>
                            <a:xfrm>
                              <a:off x="2697" y="3348"/>
                              <a:ext cx="2246" cy="474"/>
                            </a:xfrm>
                            <a:custGeom>
                              <a:avLst/>
                              <a:gdLst>
                                <a:gd name="connsiteX0" fmla="*/ 1 w 3160"/>
                                <a:gd name="connsiteY0" fmla="*/ 567 h 569"/>
                                <a:gd name="connsiteX1" fmla="*/ 0 w 3160"/>
                                <a:gd name="connsiteY1" fmla="*/ 4 h 569"/>
                                <a:gd name="connsiteX2" fmla="*/ 2900 w 3160"/>
                                <a:gd name="connsiteY2" fmla="*/ 0 h 569"/>
                                <a:gd name="connsiteX3" fmla="*/ 3160 w 3160"/>
                                <a:gd name="connsiteY3" fmla="*/ 569 h 569"/>
                                <a:gd name="connsiteX4" fmla="*/ 1 w 3160"/>
                                <a:gd name="connsiteY4" fmla="*/ 567 h 5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160" h="569">
                                  <a:moveTo>
                                    <a:pt x="1" y="567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2900" y="0"/>
                                  </a:lnTo>
                                  <a:lnTo>
                                    <a:pt x="3160" y="569"/>
                                  </a:lnTo>
                                  <a:lnTo>
                                    <a:pt x="1" y="5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0" name="任意多边形 20"/>
                          <wps:cNvSpPr/>
                          <wps:spPr>
                            <a:xfrm>
                              <a:off x="2614" y="3348"/>
                              <a:ext cx="2246" cy="474"/>
                            </a:xfrm>
                            <a:custGeom>
                              <a:avLst/>
                              <a:gdLst>
                                <a:gd name="connsiteX0" fmla="*/ 1 w 3160"/>
                                <a:gd name="connsiteY0" fmla="*/ 567 h 569"/>
                                <a:gd name="connsiteX1" fmla="*/ 0 w 3160"/>
                                <a:gd name="connsiteY1" fmla="*/ 4 h 569"/>
                                <a:gd name="connsiteX2" fmla="*/ 2900 w 3160"/>
                                <a:gd name="connsiteY2" fmla="*/ 0 h 569"/>
                                <a:gd name="connsiteX3" fmla="*/ 3160 w 3160"/>
                                <a:gd name="connsiteY3" fmla="*/ 569 h 569"/>
                                <a:gd name="connsiteX4" fmla="*/ 1 w 3160"/>
                                <a:gd name="connsiteY4" fmla="*/ 567 h 5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160" h="569">
                                  <a:moveTo>
                                    <a:pt x="1" y="567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2900" y="0"/>
                                  </a:lnTo>
                                  <a:lnTo>
                                    <a:pt x="3160" y="569"/>
                                  </a:lnTo>
                                  <a:lnTo>
                                    <a:pt x="1" y="5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2C5CC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1" name="任意多边形 19"/>
                          <wps:cNvSpPr/>
                          <wps:spPr>
                            <a:xfrm>
                              <a:off x="2512" y="3348"/>
                              <a:ext cx="2246" cy="474"/>
                            </a:xfrm>
                            <a:custGeom>
                              <a:avLst/>
                              <a:gdLst>
                                <a:gd name="connsiteX0" fmla="*/ 1 w 3160"/>
                                <a:gd name="connsiteY0" fmla="*/ 567 h 569"/>
                                <a:gd name="connsiteX1" fmla="*/ 0 w 3160"/>
                                <a:gd name="connsiteY1" fmla="*/ 4 h 569"/>
                                <a:gd name="connsiteX2" fmla="*/ 2900 w 3160"/>
                                <a:gd name="connsiteY2" fmla="*/ 0 h 569"/>
                                <a:gd name="connsiteX3" fmla="*/ 3160 w 3160"/>
                                <a:gd name="connsiteY3" fmla="*/ 569 h 569"/>
                                <a:gd name="connsiteX4" fmla="*/ 1 w 3160"/>
                                <a:gd name="connsiteY4" fmla="*/ 567 h 5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160" h="569">
                                  <a:moveTo>
                                    <a:pt x="1" y="567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2900" y="0"/>
                                  </a:lnTo>
                                  <a:lnTo>
                                    <a:pt x="3160" y="569"/>
                                  </a:lnTo>
                                  <a:lnTo>
                                    <a:pt x="1" y="5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2" name="任意多边形 18"/>
                          <wps:cNvSpPr/>
                          <wps:spPr>
                            <a:xfrm>
                              <a:off x="2308" y="3348"/>
                              <a:ext cx="2366" cy="474"/>
                            </a:xfrm>
                            <a:custGeom>
                              <a:avLst/>
                              <a:gdLst>
                                <a:gd name="connsiteX0" fmla="*/ 1 w 3160"/>
                                <a:gd name="connsiteY0" fmla="*/ 567 h 569"/>
                                <a:gd name="connsiteX1" fmla="*/ 0 w 3160"/>
                                <a:gd name="connsiteY1" fmla="*/ 4 h 569"/>
                                <a:gd name="connsiteX2" fmla="*/ 2900 w 3160"/>
                                <a:gd name="connsiteY2" fmla="*/ 0 h 569"/>
                                <a:gd name="connsiteX3" fmla="*/ 3160 w 3160"/>
                                <a:gd name="connsiteY3" fmla="*/ 569 h 569"/>
                                <a:gd name="connsiteX4" fmla="*/ 1 w 3160"/>
                                <a:gd name="connsiteY4" fmla="*/ 567 h 5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160" h="569">
                                  <a:moveTo>
                                    <a:pt x="1" y="567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2900" y="0"/>
                                  </a:lnTo>
                                  <a:lnTo>
                                    <a:pt x="3160" y="569"/>
                                  </a:lnTo>
                                  <a:lnTo>
                                    <a:pt x="1" y="5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693A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3.85pt;margin-top:275.1pt;height:23.7pt;width:507pt;z-index:251662336;mso-width-relative:page;mso-height-relative:page;" coordorigin="6931,5785" coordsize="10140,474" o:gfxdata="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">
                <o:lock v:ext="edit" aspectratio="f"/>
                <v:rect id="_x0000_s1026" o:spid="_x0000_s1026" o:spt="1" style="position:absolute;left:6931;top:5790;height:465;width:10140;v-text-anchor:middle;" fillcolor="#F2F2F2 [3052]" filled="t" stroked="f" coordsize="21600,21600" o:gfxdata="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nWyKL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group id="_x0000_s1026" o:spid="_x0000_s1026" o:spt="203" style="position:absolute;left:6949;top:5785;height:474;width:2283;" coordorigin="2308,3348" coordsize="2737,474" o:gfxdata="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zHZke+AAAA2wAAAA8AAAAAAAAAAQAgAAAAIgAAAGRycy9kb3ducmV2Lnht&#10;bFBLAQIUABQAAAAIAIdO4kAzLwWeOwAAADkAAAAVAAAAAAAAAAEAIAAAAA0BAABkcnMvZ3JvdXBz&#10;aGFwZXhtbC54bWxQSwUGAAAAAAYABgBgAQAAygMAAAAA&#10;">
                  <o:lock v:ext="edit" aspectratio="f"/>
                  <v:shape id="任意多边形 23" o:spid="_x0000_s1026" o:spt="100" style="position:absolute;left:2799;top:3348;height:474;width:2246;v-text-anchor:middle;" fillcolor="#92C5CC" filled="t" stroked="f" coordsize="3160,569" o:gfxdata="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bJmy0twAAANsAAAAP&#10;AAAAAAAAAAEAIAAAACIAAABkcnMvZG93bnJldi54bWxQSwECFAAUAAAACACHTuJAMy8FnjsAAAA5&#10;AAAAEAAAAAAAAAABACAAAAAGAQAAZHJzL3NoYXBleG1sLnhtbFBLBQYAAAAABgAGAFsBAACwAwAA&#10;AAA=&#10;" path="m1,567l0,4,2900,0,3160,569,1,567xe">
                    <v:path textboxrect="0,0,3160,569" o:connectlocs="0,472;0,3;2061,0;2246,474;0,472" o:connectangles="0,0,0,0,0"/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任意多边形 22" o:spid="_x0000_s1026" o:spt="100" style="position:absolute;left:2697;top:3348;height:474;width:2246;v-text-anchor:middle;" fillcolor="#FFFFFF [3212]" filled="t" stroked="f" coordsize="3160,569" o:gfxdata="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TMvBr4A&#10;AADbAAAADwAAAAAAAAABACAAAAAiAAAAZHJzL2Rvd25yZXYueG1sUEsBAhQAFAAAAAgAh07iQDMv&#10;BZ47AAAAOQAAABAAAAAAAAAAAQAgAAAADQEAAGRycy9zaGFwZXhtbC54bWxQSwUGAAAAAAYABgBb&#10;AQAAtwMAAAAA&#10;" path="m1,567l0,4,2900,0,3160,569,1,567xe">
                    <v:path textboxrect="0,0,3160,569" o:connectlocs="0,472;0,3;2061,0;2246,474;0,472" o:connectangles="0,0,0,0,0"/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任意多边形 20" o:spid="_x0000_s1026" o:spt="100" style="position:absolute;left:2614;top:3348;height:474;width:2246;v-text-anchor:middle;" fillcolor="#92C5CC" filled="t" stroked="f" coordsize="3160,569" o:gfxdata="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YIn2b7gAAADbAAAA&#10;DwAAAAAAAAABACAAAAAiAAAAZHJzL2Rvd25yZXYueG1sUEsBAhQAFAAAAAgAh07iQDMvBZ47AAAA&#10;OQAAABAAAAAAAAAAAQAgAAAABwEAAGRycy9zaGFwZXhtbC54bWxQSwUGAAAAAAYABgBbAQAAsQMA&#10;AAAA&#10;" path="m1,567l0,4,2900,0,3160,569,1,567xe">
                    <v:path textboxrect="0,0,3160,569" o:connectlocs="0,472;0,3;2061,0;2246,474;0,472" o:connectangles="0,0,0,0,0"/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任意多边形 19" o:spid="_x0000_s1026" o:spt="100" style="position:absolute;left:2512;top:3348;height:474;width:2246;v-text-anchor:middle;" fillcolor="#FFFFFF [3212]" filled="t" stroked="f" coordsize="3160,569" o:gfxdata="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py13b4A&#10;AADbAAAADwAAAAAAAAABACAAAAAiAAAAZHJzL2Rvd25yZXYueG1sUEsBAhQAFAAAAAgAh07iQDMv&#10;BZ47AAAAOQAAABAAAAAAAAAAAQAgAAAADQEAAGRycy9zaGFwZXhtbC54bWxQSwUGAAAAAAYABgBb&#10;AQAAtwMAAAAA&#10;" path="m1,567l0,4,2900,0,3160,569,1,567xe">
                    <v:path textboxrect="0,0,3160,569" o:connectlocs="0,472;0,3;2061,0;2246,474;0,472" o:connectangles="0,0,0,0,0"/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任意多边形 18" o:spid="_x0000_s1026" o:spt="100" style="position:absolute;left:2308;top:3348;height:474;width:2366;v-text-anchor:middle;" fillcolor="#3693A1" filled="t" stroked="f" coordsize="3160,569" o:gfxdata="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oYnz25AAAA2wAA&#10;AA8AAAAAAAAAAQAgAAAAIgAAAGRycy9kb3ducmV2LnhtbFBLAQIUABQAAAAIAIdO4kAzLwWeOwAA&#10;ADkAAAAQAAAAAAAAAAEAIAAAAAgBAABkcnMvc2hhcGV4bWwueG1sUEsFBgAAAAAGAAYAWwEAALID&#10;AAAAAA==&#10;" path="m1,567l0,4,2900,0,3160,569,1,567xe">
                    <v:path textboxrect="0,0,3160,569" o:connectlocs="0,472;0,3;2171,0;2366,474;0,472" o:connectangles="0,0,0,0,0"/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470535</wp:posOffset>
                </wp:positionH>
                <wp:positionV relativeFrom="paragraph">
                  <wp:posOffset>2404745</wp:posOffset>
                </wp:positionV>
                <wp:extent cx="6628765" cy="292100"/>
                <wp:effectExtent l="0" t="0" r="0" b="0"/>
                <wp:wrapNone/>
                <wp:docPr id="40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0535" y="2379345"/>
                          <a:ext cx="6628765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Chars="0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3693A1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3693A1"/>
                                <w:sz w:val="22"/>
                                <w:szCs w:val="22"/>
                                <w:lang w:val="en-US" w:eastAsia="zh-CN"/>
                              </w:rPr>
                              <w:t xml:space="preserve">报考学校：北京XXX大学                                                   报考专业：新闻学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" o:spid="_x0000_s1026" o:spt="202" type="#_x0000_t202" style="position:absolute;left:0pt;margin-left:37.05pt;margin-top:189.35pt;height:23pt;width:521.95pt;z-index:251671552;mso-width-relative:page;mso-height-relative:page;" filled="f" stroked="f" coordsize="21600,21600" o:gfxdata="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ObcPZnbAAAACwEAAA8AAAAAAAAA&#10;AQAgAAAAIgAAAGRycy9kb3ducmV2LnhtbFBLAQIUABQAAAAIAIdO4kBtT9XgRwIAAHIEAAAOAAAA&#10;AAAAAAEAIAAAACoBAABkcnMvZTJvRG9jLnhtbFBLBQYAAAAABgAGAFkBAADj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Chars="0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3693A1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3693A1"/>
                          <w:sz w:val="22"/>
                          <w:szCs w:val="22"/>
                          <w:lang w:val="en-US" w:eastAsia="zh-CN"/>
                        </w:rPr>
                        <w:t xml:space="preserve">报考学校：北京XXX大学                                                   报考专业：新闻学     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470535</wp:posOffset>
                </wp:positionH>
                <wp:positionV relativeFrom="paragraph">
                  <wp:posOffset>9514840</wp:posOffset>
                </wp:positionV>
                <wp:extent cx="6628765" cy="823595"/>
                <wp:effectExtent l="0" t="0" r="0" b="0"/>
                <wp:wrapNone/>
                <wp:docPr id="12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0535" y="9446260"/>
                          <a:ext cx="6628765" cy="8235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Chars="0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乐观、热情、自信。对工作和学习有着饱满的精神状态和积极向上的进取精神，能够全身心地投入即将从事的工作。在校期间，深入的学习了新闻学理论，培养了良好的新闻写作，新闻采编以及与人沟通的能力。多次参与剧本编写，拍摄以及后期剪辑工作，熟练掌握了索贝等新闻采编系统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Chars="0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" o:spid="_x0000_s1026" o:spt="202" type="#_x0000_t202" style="position:absolute;left:0pt;margin-left:37.05pt;margin-top:749.2pt;height:64.85pt;width:521.95pt;z-index:251673600;mso-width-relative:page;mso-height-relative:page;" filled="f" stroked="f" coordsize="21600,21600" o:gfxdata="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pUYWg90AAAANAQAADwAAAAAA&#10;AAABACAAAAAiAAAAZHJzL2Rvd25yZXYueG1sUEsBAhQAFAAAAAgAh07iQMpmf+VHAgAAcgQAAA4A&#10;AAAAAAAAAQAgAAAALAEAAGRycy9lMm9Eb2MueG1sUEsFBgAAAAAGAAYAWQEAAO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Chars="0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乐观、热情、自信。对工作和学习有着饱满的精神状态和积极向上的进取精神，能够全身心地投入即将从事的工作。在校期间，深入的学习了新闻学理论，培养了良好的新闻写作，新闻采编以及与人沟通的能力。多次参与剧本编写，拍摄以及后期剪辑工作，熟练掌握了索贝等新闻采编系统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Chars="0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470535</wp:posOffset>
                </wp:positionH>
                <wp:positionV relativeFrom="paragraph">
                  <wp:posOffset>5635625</wp:posOffset>
                </wp:positionV>
                <wp:extent cx="6628765" cy="3321050"/>
                <wp:effectExtent l="0" t="0" r="0" b="0"/>
                <wp:wrapNone/>
                <wp:docPr id="9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0535" y="5567045"/>
                          <a:ext cx="6628765" cy="332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3693A1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3693A1"/>
                                <w:sz w:val="22"/>
                                <w:szCs w:val="22"/>
                                <w:lang w:val="en-US" w:eastAsia="zh-CN"/>
                              </w:rPr>
                              <w:t xml:space="preserve">广东XXX刊杂志社                                                         20XX.01-20XX.12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Chars="0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3693A1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3693A1"/>
                                <w:sz w:val="22"/>
                                <w:szCs w:val="22"/>
                                <w:lang w:val="en-US" w:eastAsia="zh-CN"/>
                              </w:rPr>
                              <w:t xml:space="preserve">新闻编辑                                           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Chars="0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1、编辑：进行文章选题、收集整理、拟写加工、编辑排版、校对发布等工作；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Chars="0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2、采访：人物专访、活动采访、街头群访等，并拟写相应文章；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Chars="0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3、策划：根据当前时事热点，策划新闻专题；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Chars="0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4、文案：品牌新闻资料、宣传稿件及宣传物料的文案撰写。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3693A1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3693A1"/>
                                <w:sz w:val="22"/>
                                <w:szCs w:val="22"/>
                                <w:lang w:val="en-US" w:eastAsia="zh-CN"/>
                              </w:rPr>
                              <w:t xml:space="preserve">广东XXX刊杂志社                                                         20XX.08-20XX.12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Chars="0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3693A1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3693A1"/>
                                <w:sz w:val="22"/>
                                <w:szCs w:val="22"/>
                                <w:lang w:val="en-US" w:eastAsia="zh-CN"/>
                              </w:rPr>
                              <w:t xml:space="preserve">内容编辑                                           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Chars="0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1、参与的选题策划、编辑撰稿与内容运营；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Chars="0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2、新闻活动及品牌活动的采访、摄影摄像、照片及视频后期、成稿；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Chars="0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3、媒体平台（如微信公众号、网站、微博、抖音、快手等）的日常维护运营。                   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Chars="0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" o:spid="_x0000_s1026" o:spt="202" type="#_x0000_t202" style="position:absolute;left:0pt;margin-left:37.05pt;margin-top:443.75pt;height:261.5pt;width:521.95pt;z-index:251670528;mso-width-relative:page;mso-height-relative:page;" filled="f" stroked="f" coordsize="21600,21600" o:gfxdata="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E6K7R7cAAAADAEAAA8AAAAA&#10;AAAAAQAgAAAAIgAAAGRycy9kb3ducmV2LnhtbFBLAQIUABQAAAAIAIdO4kA6azntSQIAAHIEAAAO&#10;AAAAAAAAAAEAIAAAACsBAABkcnMvZTJvRG9jLnhtbFBLBQYAAAAABgAGAFkBAADm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3693A1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3693A1"/>
                          <w:sz w:val="22"/>
                          <w:szCs w:val="22"/>
                          <w:lang w:val="en-US" w:eastAsia="zh-CN"/>
                        </w:rPr>
                        <w:t xml:space="preserve">广东XXX刊杂志社                                                         20XX.01-20XX.12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Chars="0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3693A1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3693A1"/>
                          <w:sz w:val="22"/>
                          <w:szCs w:val="22"/>
                          <w:lang w:val="en-US" w:eastAsia="zh-CN"/>
                        </w:rPr>
                        <w:t xml:space="preserve">新闻编辑                                           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Chars="0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1、编辑：进行文章选题、收集整理、拟写加工、编辑排版、校对发布等工作；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Chars="0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2、采访：人物专访、活动采访、街头群访等，并拟写相应文章；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Chars="0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3、策划：根据当前时事热点，策划新闻专题；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Chars="0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4、文案：品牌新闻资料、宣传稿件及宣传物料的文案撰写。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3693A1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3693A1"/>
                          <w:sz w:val="22"/>
                          <w:szCs w:val="22"/>
                          <w:lang w:val="en-US" w:eastAsia="zh-CN"/>
                        </w:rPr>
                        <w:t xml:space="preserve">广东XXX刊杂志社                                                         20XX.08-20XX.12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Chars="0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3693A1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3693A1"/>
                          <w:sz w:val="22"/>
                          <w:szCs w:val="22"/>
                          <w:lang w:val="en-US" w:eastAsia="zh-CN"/>
                        </w:rPr>
                        <w:t xml:space="preserve">内容编辑                                           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Chars="0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1、参与的选题策划、编辑撰稿与内容运营；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Chars="0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2、新闻活动及品牌活动的采访、摄影摄像、照片及视频后期、成稿；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Chars="0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3、媒体平台（如微信公众号、网站、微博、抖音、快手等）的日常维护运营。                   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Chars="0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470535</wp:posOffset>
                </wp:positionH>
                <wp:positionV relativeFrom="paragraph">
                  <wp:posOffset>3907155</wp:posOffset>
                </wp:positionV>
                <wp:extent cx="6628765" cy="1170305"/>
                <wp:effectExtent l="0" t="0" r="0" b="0"/>
                <wp:wrapNone/>
                <wp:docPr id="7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0535" y="3838575"/>
                          <a:ext cx="6628765" cy="1170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Chars="0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3693A1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3693A1"/>
                                <w:sz w:val="22"/>
                                <w:szCs w:val="22"/>
                                <w:lang w:val="en-US" w:eastAsia="zh-CN"/>
                              </w:rPr>
                              <w:t xml:space="preserve">广东XXX大学                                                             20XX.09-20XX.06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Chars="0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3693A1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3693A1"/>
                                <w:sz w:val="22"/>
                                <w:szCs w:val="22"/>
                                <w:lang w:val="en-US" w:eastAsia="zh-CN"/>
                              </w:rPr>
                              <w:t>新闻学专业｜本科                                                  GPA：3.6（专业前10%）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Chars="0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主修课程：新闻理论、传播学原理、新闻采访与写作、新闻评论、新闻伦理与法规、新闻心理学等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Chars="0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所获奖项：20XX年荣获国家一等奖学金、20XX年荣获校综合奖学金、20XX年荣获校年级“三好学生”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" o:spid="_x0000_s1026" o:spt="202" type="#_x0000_t202" style="position:absolute;left:0pt;margin-left:37.05pt;margin-top:307.65pt;height:92.15pt;width:521.95pt;z-index:251669504;mso-width-relative:page;mso-height-relative:page;" filled="f" stroked="f" coordsize="21600,21600" o:gfxdata="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9Sn/Z2wAAAAsBAAAPAAAAAAAA&#10;AAEAIAAAACIAAABkcnMvZG93bnJldi54bWxQSwECFAAUAAAACACHTuJAOYQw20gCAAByBAAADgAA&#10;AAAAAAABACAAAAAq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Chars="0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3693A1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3693A1"/>
                          <w:sz w:val="22"/>
                          <w:szCs w:val="22"/>
                          <w:lang w:val="en-US" w:eastAsia="zh-CN"/>
                        </w:rPr>
                        <w:t xml:space="preserve">广东XXX大学                                                             20XX.09-20XX.06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Chars="0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3693A1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3693A1"/>
                          <w:sz w:val="22"/>
                          <w:szCs w:val="22"/>
                          <w:lang w:val="en-US" w:eastAsia="zh-CN"/>
                        </w:rPr>
                        <w:t>新闻学专业｜本科                                                  GPA：3.6（专业前10%）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Chars="0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主修课程：新闻理论、传播学原理、新闻采访与写作、新闻评论、新闻伦理与法规、新闻心理学等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Chars="0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所获奖项：20XX年荣获国家一等奖学金、20XX年荣获校综合奖学金、20XX年荣获校年级“三好学生”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561975</wp:posOffset>
                </wp:positionH>
                <wp:positionV relativeFrom="paragraph">
                  <wp:posOffset>1698625</wp:posOffset>
                </wp:positionV>
                <wp:extent cx="6424295" cy="0"/>
                <wp:effectExtent l="0" t="17145" r="14605" b="20955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66420" y="1630045"/>
                          <a:ext cx="6424295" cy="0"/>
                        </a:xfrm>
                        <a:prstGeom prst="line">
                          <a:avLst/>
                        </a:prstGeom>
                        <a:ln w="34925">
                          <a:solidFill>
                            <a:srgbClr val="3693A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4.25pt;margin-top:133.75pt;height:0pt;width:505.85pt;z-index:251674624;mso-width-relative:page;mso-height-relative:page;" filled="f" stroked="t" coordsize="21600,21600" o:gfxdata="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JhSJT9YAAAALAQAADwAAAAAAAAABACAAAAAiAAAAZHJzL2Rvd25yZXYueG1sUEsB&#10;AhQAFAAAAAgAh07iQMeaml73AQAAvwMAAA4AAAAAAAAAAQAgAAAAJQEAAGRycy9lMm9Eb2MueG1s&#10;UEsFBgAAAAAGAAYAWQEAAI4FAAAAAA==&#10;">
                <v:fill on="f" focussize="0,0"/>
                <v:stroke weight="2.75pt" color="#3693A1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568325</wp:posOffset>
            </wp:positionH>
            <wp:positionV relativeFrom="paragraph">
              <wp:posOffset>387350</wp:posOffset>
            </wp:positionV>
            <wp:extent cx="942975" cy="1323975"/>
            <wp:effectExtent l="0" t="0" r="9525" b="9525"/>
            <wp:wrapNone/>
            <wp:docPr id="1" name="图片 1" descr="D:\LD\2-稻壳儿\2 简历\3 上传通用\用于长方形头像99x139\10.jpg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:\LD\2-稻壳儿\2 简历\3 上传通用\用于长方形头像99x139\10.jpg10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13239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-11430</wp:posOffset>
                </wp:positionH>
                <wp:positionV relativeFrom="paragraph">
                  <wp:posOffset>-11430</wp:posOffset>
                </wp:positionV>
                <wp:extent cx="174625" cy="10727055"/>
                <wp:effectExtent l="0" t="0" r="15875" b="17145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765" y="60960"/>
                          <a:ext cx="174625" cy="10727055"/>
                        </a:xfrm>
                        <a:prstGeom prst="rect">
                          <a:avLst/>
                        </a:prstGeom>
                        <a:solidFill>
                          <a:srgbClr val="3693A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9pt;margin-top:-0.9pt;height:844.65pt;width:13.75pt;z-index:251675648;v-text-anchor:middle;mso-width-relative:page;mso-height-relative:page;" fillcolor="#3693A1" filled="t" stroked="f" coordsize="21600,21600" o:gfxdata="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HezknjUAAAACQEAAA8AAAAAAAAAAQAgAAAAIgAAAGRycy9k&#10;b3ducmV2LnhtbFBLAQIUABQAAAAIAIdO4kCI4whQeAIAANYEAAAOAAAAAAAAAAEAIAAAACMBAABk&#10;cnMvZTJvRG9jLnhtbFBLBQYAAAAABgAGAFkBAAAN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tabs>
          <w:tab w:val="left" w:pos="783"/>
        </w:tabs>
        <w:bidi w:val="0"/>
        <w:jc w:val="left"/>
        <w:rPr>
          <w:rFonts w:hint="eastAsia"/>
          <w:lang w:val="en-US" w:eastAsia="zh-CN"/>
        </w:rPr>
        <w:sectPr>
          <w:pgSz w:w="11906" w:h="16838"/>
          <w:pgMar w:top="0" w:right="0" w:bottom="0" w:left="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tab/>
      </w:r>
    </w:p>
    <w:p>
      <w:pPr>
        <w:tabs>
          <w:tab w:val="left" w:pos="783"/>
        </w:tabs>
        <w:bidi w:val="0"/>
        <w:jc w:val="left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306070</wp:posOffset>
                </wp:positionH>
                <wp:positionV relativeFrom="paragraph">
                  <wp:posOffset>567690</wp:posOffset>
                </wp:positionV>
                <wp:extent cx="6892925" cy="8943340"/>
                <wp:effectExtent l="0" t="0" r="3175" b="0"/>
                <wp:wrapNone/>
                <wp:docPr id="69" name="组合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2925" cy="8943340"/>
                          <a:chOff x="13290" y="35441"/>
                          <a:chExt cx="10855" cy="14084"/>
                        </a:xfrm>
                      </wpg:grpSpPr>
                      <wpg:grpSp>
                        <wpg:cNvPr id="120" name="组合 36"/>
                        <wpg:cNvGrpSpPr/>
                        <wpg:grpSpPr>
                          <a:xfrm rot="0">
                            <a:off x="14261" y="37042"/>
                            <a:ext cx="3137" cy="2630"/>
                            <a:chOff x="10848" y="2841"/>
                            <a:chExt cx="3137" cy="2630"/>
                          </a:xfrm>
                        </wpg:grpSpPr>
                        <wps:wsp>
                          <wps:cNvPr id="123" name="文本框 17"/>
                          <wps:cNvSpPr txBox="1"/>
                          <wps:spPr>
                            <a:xfrm>
                              <a:off x="10892" y="4279"/>
                              <a:ext cx="1702" cy="463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  <w:rPr>
                                    <w:rFonts w:hint="eastAsia" w:ascii="黑体" w:hAnsi="黑体" w:eastAsia="黑体" w:cs="黑体"/>
                                    <w:sz w:val="18"/>
                                    <w:szCs w:val="18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color w:val="222222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中文｜</w:t>
                                </w:r>
                                <w:r>
                                  <w:rPr>
                                    <w:rFonts w:hint="eastAsia" w:ascii="黑体" w:hAnsi="黑体" w:eastAsia="黑体" w:cs="黑体"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字体名称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24" name="文本框 23"/>
                          <wps:cNvSpPr txBox="1"/>
                          <wps:spPr>
                            <a:xfrm>
                              <a:off x="10848" y="4703"/>
                              <a:ext cx="3052" cy="768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  <w:rPr>
                                    <w:rFonts w:hint="eastAsia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汉仪中黑简" w:hAnsi="Microsoft YaHei Bold" w:eastAsia="汉仪中黑简"/>
                                    <w:color w:val="222222"/>
                                    <w:kern w:val="24"/>
                                    <w:sz w:val="40"/>
                                    <w:szCs w:val="40"/>
                                    <w:lang w:val="en-US" w:eastAsia="zh-CN"/>
                                  </w:rPr>
                                  <w:t>汉仪中圆简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g:grpSp>
                          <wpg:cNvPr id="125" name="组合 57"/>
                          <wpg:cNvGrpSpPr/>
                          <wpg:grpSpPr>
                            <a:xfrm rot="0">
                              <a:off x="10850" y="2841"/>
                              <a:ext cx="3135" cy="1392"/>
                              <a:chOff x="1166" y="2173"/>
                              <a:chExt cx="3135" cy="1392"/>
                            </a:xfrm>
                          </wpg:grpSpPr>
                          <wps:wsp>
                            <wps:cNvPr id="126" name="文本框 16"/>
                            <wps:cNvSpPr txBox="1"/>
                            <wps:spPr>
                              <a:xfrm>
                                <a:off x="1166" y="2173"/>
                                <a:ext cx="1506" cy="1392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 w:val="0"/>
                                      <w:sz w:val="76"/>
                                      <w:szCs w:val="76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 w:val="0"/>
                                      <w:color w:val="FF2832"/>
                                      <w:kern w:val="24"/>
                                      <w:sz w:val="76"/>
                                      <w:szCs w:val="76"/>
                                    </w:rPr>
                                    <w:t>01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127" name="文本框 18"/>
                            <wps:cNvSpPr txBox="1"/>
                            <wps:spPr>
                              <a:xfrm>
                                <a:off x="2015" y="2524"/>
                                <a:ext cx="2286" cy="768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44"/>
                                      <w:szCs w:val="44"/>
                                    </w:rPr>
                                    <w:t>字体说明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</wpg:grpSp>
                      <wpg:grpSp>
                        <wpg:cNvPr id="130" name="组合 105"/>
                        <wpg:cNvGrpSpPr/>
                        <wpg:grpSpPr>
                          <a:xfrm rot="0">
                            <a:off x="13290" y="35441"/>
                            <a:ext cx="6797" cy="1331"/>
                            <a:chOff x="0" y="731"/>
                            <a:chExt cx="6797" cy="1331"/>
                          </a:xfrm>
                        </wpg:grpSpPr>
                        <wps:wsp>
                          <wps:cNvPr id="131" name="矩形 11"/>
                          <wps:cNvSpPr/>
                          <wps:spPr>
                            <a:xfrm>
                              <a:off x="0" y="861"/>
                              <a:ext cx="170" cy="737"/>
                            </a:xfrm>
                            <a:prstGeom prst="rect">
                              <a:avLst/>
                            </a:prstGeom>
                            <a:solidFill>
                              <a:srgbClr val="FF283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2" name="文本框 12"/>
                          <wps:cNvSpPr txBox="1"/>
                          <wps:spPr>
                            <a:xfrm>
                              <a:off x="166" y="731"/>
                              <a:ext cx="6631" cy="103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  <w:rPr>
                                    <w:rFonts w:hint="eastAsia" w:ascii="黑体" w:hAnsi="黑体" w:eastAsia="黑体" w:cs="黑体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color w:val="222222"/>
                                    <w:kern w:val="24"/>
                                    <w:sz w:val="52"/>
                                    <w:szCs w:val="52"/>
                                  </w:rPr>
                                  <w:t>稻壳儿</w:t>
                                </w: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color w:val="222222"/>
                                    <w:kern w:val="24"/>
                                    <w:sz w:val="52"/>
                                    <w:szCs w:val="52"/>
                                    <w:lang w:val="en-US" w:eastAsia="zh-CN"/>
                                  </w:rPr>
                                  <w:t>文字</w:t>
                                </w: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color w:val="222222"/>
                                    <w:kern w:val="24"/>
                                    <w:sz w:val="52"/>
                                    <w:szCs w:val="52"/>
                                  </w:rPr>
                                  <w:t>模板使用说明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70" name="文本框 13"/>
                          <wps:cNvSpPr txBox="1"/>
                          <wps:spPr>
                            <a:xfrm>
                              <a:off x="74" y="1606"/>
                              <a:ext cx="5913" cy="45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  <w:rPr>
                                    <w:rFonts w:hint="eastAsia" w:ascii="黑体" w:hAnsi="黑体" w:eastAsia="黑体" w:cs="黑体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color w:val="222222"/>
                                    <w:kern w:val="24"/>
                                    <w:sz w:val="24"/>
                                    <w:szCs w:val="24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（本页为说明页，用户使用模板时可删除本页内容）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134" name="组合 89"/>
                        <wpg:cNvGrpSpPr/>
                        <wpg:grpSpPr>
                          <a:xfrm rot="0">
                            <a:off x="14260" y="43188"/>
                            <a:ext cx="3924" cy="1392"/>
                            <a:chOff x="1213" y="2210"/>
                            <a:chExt cx="3924" cy="1392"/>
                          </a:xfrm>
                        </wpg:grpSpPr>
                        <wps:wsp>
                          <wps:cNvPr id="135" name="文本框 90"/>
                          <wps:cNvSpPr txBox="1"/>
                          <wps:spPr>
                            <a:xfrm>
                              <a:off x="1213" y="2210"/>
                              <a:ext cx="1555" cy="1392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  <w:rPr>
                                    <w:rFonts w:hint="eastAsia" w:ascii="黑体" w:hAnsi="黑体" w:eastAsia="黑体" w:cs="黑体"/>
                                    <w:sz w:val="76"/>
                                    <w:szCs w:val="76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color w:val="FF2832"/>
                                    <w:kern w:val="24"/>
                                    <w:sz w:val="76"/>
                                    <w:szCs w:val="76"/>
                                  </w:rPr>
                                  <w:t>0</w:t>
                                </w: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color w:val="FF2832"/>
                                    <w:kern w:val="24"/>
                                    <w:sz w:val="76"/>
                                    <w:szCs w:val="76"/>
                                    <w:lang w:val="en-US" w:eastAsia="zh-CN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136" name="文本框 91"/>
                          <wps:cNvSpPr txBox="1"/>
                          <wps:spPr>
                            <a:xfrm>
                              <a:off x="2236" y="2569"/>
                              <a:ext cx="2901" cy="768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  <w:rPr>
                                    <w:rFonts w:hint="eastAsia" w:ascii="黑体" w:hAnsi="黑体" w:eastAsia="黑体" w:cs="黑体"/>
                                    <w:sz w:val="44"/>
                                    <w:szCs w:val="44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color w:val="222222"/>
                                    <w:kern w:val="24"/>
                                    <w:sz w:val="44"/>
                                    <w:szCs w:val="44"/>
                                    <w:lang w:val="en-US" w:eastAsia="zh-CN"/>
                                  </w:rPr>
                                  <w:t>删除页面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s:wsp>
                        <wps:cNvPr id="137" name="文本框 68"/>
                        <wps:cNvSpPr txBox="1"/>
                        <wps:spPr>
                          <a:xfrm>
                            <a:off x="14285" y="44382"/>
                            <a:ext cx="5297" cy="46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numPr>
                                  <w:ilvl w:val="0"/>
                                  <w:numId w:val="0"/>
                                </w:numPr>
                                <w:kinsoku/>
                                <w:spacing w:line="240" w:lineRule="auto"/>
                                <w:jc w:val="left"/>
                                <w:textAlignment w:val="top"/>
                                <w:rPr>
                                  <w:rFonts w:hint="eastAsia" w:ascii="黑体" w:hAnsi="黑体" w:eastAsia="黑体" w:cs="黑体"/>
                                  <w:b/>
                                  <w:snapToGrid w:val="0"/>
                                  <w:color w:val="222222"/>
                                  <w:spacing w:val="6"/>
                                  <w:kern w:val="0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color w:val="222222"/>
                                  <w:kern w:val="24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rgbClr w14:val="222222">
                                        <w14:alpha w14:val="40000"/>
                                      </w14:srgbClr>
                                    </w14:solidFill>
                                  </w14:textFill>
                                </w:rPr>
                                <w:t>使用本套模板中，若要删除多余空白页时，具体操作如下：</w:t>
                              </w:r>
                            </w:p>
                            <w:p>
                              <w:pPr>
                                <w:rPr>
                                  <w:rFonts w:hint="eastAsia" w:ascii="黑体" w:hAnsi="黑体" w:eastAsia="黑体" w:cs="黑体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9567" y="45042"/>
                            <a:ext cx="4366" cy="1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39" name="组合 109"/>
                        <wpg:cNvGrpSpPr/>
                        <wpg:grpSpPr>
                          <a:xfrm rot="0">
                            <a:off x="19424" y="46799"/>
                            <a:ext cx="4644" cy="2727"/>
                            <a:chOff x="13147" y="13730"/>
                            <a:chExt cx="4644" cy="2024"/>
                          </a:xfrm>
                        </wpg:grpSpPr>
                        <wps:wsp>
                          <wps:cNvPr id="140" name="文本框 67"/>
                          <wps:cNvSpPr txBox="1"/>
                          <wps:spPr>
                            <a:xfrm>
                              <a:off x="13147" y="13730"/>
                              <a:ext cx="1287" cy="45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  <w:rPr>
                                    <w:rFonts w:hint="eastAsia" w:ascii="黑体" w:hAnsi="黑体" w:eastAsia="黑体" w:cs="黑体"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color w:val="222222"/>
                                    <w:kern w:val="24"/>
                                    <w:sz w:val="22"/>
                                    <w:szCs w:val="22"/>
                                    <w:lang w:val="en-US" w:eastAsia="zh-CN"/>
                                  </w:rPr>
                                  <w:t>方法二</w:t>
                                </w: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color w:val="222222"/>
                                    <w:kern w:val="24"/>
                                    <w:sz w:val="22"/>
                                    <w:szCs w:val="22"/>
                                  </w:rPr>
                                  <w:t>：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1" name="文本框 68"/>
                          <wps:cNvSpPr txBox="1"/>
                          <wps:spPr>
                            <a:xfrm>
                              <a:off x="13198" y="15187"/>
                              <a:ext cx="4593" cy="56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spacing w:line="240" w:lineRule="auto"/>
                                  <w:ind w:left="0"/>
                                  <w:jc w:val="left"/>
                                  <w:textAlignment w:val="top"/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3、再次按「Delete」键即可删除空白页。</w:t>
                                </w:r>
                              </w:p>
                              <w:p>
                                <w:pPr>
                                  <w:rPr>
                                    <w:rFonts w:hint="eastAsia" w:ascii="黑体" w:hAnsi="黑体" w:eastAsia="黑体" w:cs="黑体"/>
                                    <w:sz w:val="18"/>
                                    <w:szCs w:val="18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2" name="文本框 68"/>
                          <wps:cNvSpPr txBox="1"/>
                          <wps:spPr>
                            <a:xfrm>
                              <a:off x="13198" y="14727"/>
                              <a:ext cx="4593" cy="384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spacing w:line="240" w:lineRule="auto"/>
                                  <w:ind w:left="0"/>
                                  <w:jc w:val="left"/>
                                  <w:textAlignment w:val="top"/>
                                  <w:rPr>
                                    <w:rFonts w:hint="eastAsia" w:ascii="黑体" w:hAnsi="黑体" w:eastAsia="黑体" w:cs="黑体"/>
                                    <w:sz w:val="18"/>
                                    <w:szCs w:val="1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2、在空白页光标处，按「Shift+Backspace」键。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3" name="文本框 68"/>
                          <wps:cNvSpPr txBox="1"/>
                          <wps:spPr>
                            <a:xfrm>
                              <a:off x="13198" y="14206"/>
                              <a:ext cx="4593" cy="49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spacing w:line="240" w:lineRule="auto"/>
                                  <w:ind w:left="0"/>
                                  <w:jc w:val="left"/>
                                  <w:textAlignment w:val="top"/>
                                  <w:rPr>
                                    <w:rFonts w:hint="eastAsia" w:ascii="黑体" w:hAnsi="黑体" w:eastAsia="黑体" w:cs="黑体"/>
                                    <w:sz w:val="18"/>
                                    <w:szCs w:val="1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1、删除多余页面的文本内容，成为空白页。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g:grpSp>
                        <wpg:cNvPr id="144" name="组合 110"/>
                        <wpg:cNvGrpSpPr/>
                        <wpg:grpSpPr>
                          <a:xfrm rot="0">
                            <a:off x="14260" y="45285"/>
                            <a:ext cx="4874" cy="4215"/>
                            <a:chOff x="7983" y="11526"/>
                            <a:chExt cx="4874" cy="4215"/>
                          </a:xfrm>
                        </wpg:grpSpPr>
                        <pic:pic xmlns:pic="http://schemas.openxmlformats.org/drawingml/2006/picture">
                          <pic:nvPicPr>
                            <pic:cNvPr id="145" name="图片 80" descr="WPS图片编辑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056" y="13547"/>
                              <a:ext cx="4614" cy="978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6" name="文本框 68"/>
                          <wps:cNvSpPr txBox="1"/>
                          <wps:spPr>
                            <a:xfrm>
                              <a:off x="7983" y="12790"/>
                              <a:ext cx="4820" cy="73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spacing w:line="240" w:lineRule="auto"/>
                                  <w:ind w:left="0"/>
                                  <w:jc w:val="left"/>
                                  <w:textAlignment w:val="top"/>
                                  <w:rPr>
                                    <w:rFonts w:hint="eastAsia" w:ascii="黑体" w:hAnsi="黑体" w:eastAsia="黑体" w:cs="黑体"/>
                                    <w:sz w:val="18"/>
                                    <w:szCs w:val="1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2、点击「开始」选项卡下的「显示/隐藏编辑标记」按钮。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7" name="文本框 68"/>
                          <wps:cNvSpPr txBox="1"/>
                          <wps:spPr>
                            <a:xfrm>
                              <a:off x="8007" y="14931"/>
                              <a:ext cx="4850" cy="81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numPr>
                                    <w:ilvl w:val="0"/>
                                    <w:numId w:val="2"/>
                                  </w:numPr>
                                  <w:kinsoku/>
                                  <w:spacing w:line="240" w:lineRule="auto"/>
                                  <w:ind w:left="0"/>
                                  <w:jc w:val="left"/>
                                  <w:textAlignment w:val="top"/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在分页符的后面点击光标，然后按「Delete」删除键</w:t>
                                </w:r>
                              </w:p>
                              <w:p>
                                <w:pPr>
                                  <w:pStyle w:val="2"/>
                                  <w:numPr>
                                    <w:ilvl w:val="0"/>
                                    <w:numId w:val="0"/>
                                  </w:numPr>
                                  <w:kinsoku/>
                                  <w:spacing w:line="240" w:lineRule="auto"/>
                                  <w:jc w:val="left"/>
                                  <w:textAlignment w:val="top"/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即可。</w:t>
                                </w:r>
                              </w:p>
                              <w:p>
                                <w:pPr>
                                  <w:rPr>
                                    <w:rFonts w:hint="eastAsia" w:ascii="黑体" w:hAnsi="黑体" w:eastAsia="黑体" w:cs="黑体"/>
                                    <w:sz w:val="18"/>
                                    <w:szCs w:val="18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8" name="文本框 68"/>
                          <wps:cNvSpPr txBox="1"/>
                          <wps:spPr>
                            <a:xfrm>
                              <a:off x="7983" y="12085"/>
                              <a:ext cx="4593" cy="49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spacing w:line="240" w:lineRule="auto"/>
                                  <w:ind w:left="0"/>
                                  <w:jc w:val="left"/>
                                  <w:textAlignment w:val="top"/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1、删除多余页面的文本内容，成为空白页。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9" name="文本框 67"/>
                          <wps:cNvSpPr txBox="1"/>
                          <wps:spPr>
                            <a:xfrm>
                              <a:off x="7983" y="11526"/>
                              <a:ext cx="1287" cy="45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  <w:rPr>
                                    <w:rFonts w:hint="eastAsia" w:ascii="黑体" w:hAnsi="黑体" w:eastAsia="黑体" w:cs="黑体"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color w:val="222222"/>
                                    <w:kern w:val="24"/>
                                    <w:sz w:val="22"/>
                                    <w:szCs w:val="22"/>
                                    <w:lang w:val="en-US" w:eastAsia="zh-CN"/>
                                  </w:rPr>
                                  <w:t>方法一</w:t>
                                </w: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color w:val="222222"/>
                                    <w:kern w:val="24"/>
                                    <w:sz w:val="22"/>
                                    <w:szCs w:val="22"/>
                                  </w:rPr>
                                  <w:t>：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s:wsp>
                        <wps:cNvPr id="152" name="直接连接符 24"/>
                        <wps:cNvCnPr/>
                        <wps:spPr>
                          <a:xfrm>
                            <a:off x="14325" y="39626"/>
                            <a:ext cx="9820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222222">
                                <a:alpha val="8000"/>
                              </a:srgb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文本框 55"/>
                        <wps:cNvSpPr txBox="1"/>
                        <wps:spPr>
                          <a:xfrm>
                            <a:off x="14164" y="39862"/>
                            <a:ext cx="8525" cy="98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kinsoku/>
                                <w:spacing w:line="360" w:lineRule="auto"/>
                                <w:ind w:left="0"/>
                                <w:jc w:val="left"/>
                                <w:textAlignment w:val="top"/>
                              </w:pPr>
                              <w:r>
                                <w:rPr>
                                  <w:rFonts w:ascii="黑体" w:hAnsi="黑体" w:eastAsia="黑体"/>
                                  <w:color w:val="222222"/>
                                  <w:kern w:val="24"/>
                                  <w:sz w:val="14"/>
                                  <w:szCs w:val="14"/>
                                  <w14:textFill>
                                    <w14:solidFill>
                                      <w14:srgbClr w14:val="222222">
                                        <w14:alpha w14:val="40000"/>
                                      </w14:srgbClr>
                                    </w14:solidFill>
                                  </w14:textFill>
                                </w:rPr>
                                <w:t>【说明】</w:t>
                              </w:r>
                            </w:p>
                            <w:p>
                              <w:pPr>
                                <w:pStyle w:val="2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88" w:lineRule="auto"/>
                                <w:ind w:left="62"/>
                                <w:jc w:val="left"/>
                                <w:textAlignment w:val="top"/>
                              </w:pPr>
                              <w:r>
                                <w:rPr>
                                  <w:rFonts w:ascii="黑体" w:hAnsi="黑体" w:eastAsia="黑体"/>
                                  <w:color w:val="222222"/>
                                  <w:kern w:val="24"/>
                                  <w:sz w:val="14"/>
                                  <w:szCs w:val="14"/>
                                  <w14:textFill>
                                    <w14:solidFill>
                                      <w14:srgbClr w14:val="222222">
                                        <w14:alpha w14:val="40000"/>
                                      </w14:srgbClr>
                                    </w14:solidFill>
                                  </w14:textFill>
                                </w:rPr>
                                <w:t>模板中使用的字体仅限于个人学习、研究或欣赏目的使用，如需商用请您自行向版权方购买、获取商用版权。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4.1pt;margin-top:44.7pt;height:704.2pt;width:542.75pt;z-index:251681792;mso-width-relative:page;mso-height-relative:page;" coordorigin="13290,35441" coordsize="10855,14084" o:gfxdata="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">
                <o:lock v:ext="edit" aspectratio="f"/>
                <v:group id="组合 36" o:spid="_x0000_s1026" o:spt="203" style="position:absolute;left:14261;top:37042;height:2630;width:3137;" coordorigin="10848,2841" coordsize="3137,2630" o:gfxdata="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YvwbG+AAAA3AAAAA8AAAAAAAAAAQAgAAAAIgAAAGRycy9kb3ducmV2Lnht&#10;bFBLAQIUABQAAAAIAIdO4kAzLwWeOwAAADkAAAAVAAAAAAAAAAEAIAAAAA0BAABkcnMvZ3JvdXBz&#10;aGFwZXhtbC54bWxQSwUGAAAAAAYABgBgAQAAygMAAAAA&#10;">
                  <o:lock v:ext="edit" aspectratio="f"/>
                  <v:shape id="文本框 17" o:spid="_x0000_s1026" o:spt="202" type="#_x0000_t202" style="position:absolute;left:10892;top:4279;height:463;width:1702;" filled="f" stroked="f" coordsize="21600,21600" o:gfxdata="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Fp2nq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  <w:rPr>
                              <w:rFonts w:hint="eastAsia" w:ascii="黑体" w:hAnsi="黑体" w:eastAsia="黑体" w:cs="黑体"/>
                              <w:sz w:val="18"/>
                              <w:szCs w:val="18"/>
                              <w:lang w:eastAsia="zh-CN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color w:val="222222"/>
                              <w:kern w:val="24"/>
                              <w:sz w:val="18"/>
                              <w:szCs w:val="18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中文｜</w:t>
                          </w:r>
                          <w:r>
                            <w:rPr>
                              <w:rFonts w:hint="eastAsia" w:ascii="黑体" w:hAnsi="黑体" w:eastAsia="黑体" w:cs="黑体"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字体名称</w:t>
                          </w:r>
                        </w:p>
                      </w:txbxContent>
                    </v:textbox>
                  </v:shape>
                  <v:shape id="文本框 23" o:spid="_x0000_s1026" o:spt="202" type="#_x0000_t202" style="position:absolute;left:10848;top:4703;height:768;width:3052;" filled="f" stroked="f" coordsize="21600,21600" o:gfxdata="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sBO8X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汉仪中黑简" w:hAnsi="Microsoft YaHei Bold" w:eastAsia="汉仪中黑简"/>
                              <w:color w:val="222222"/>
                              <w:kern w:val="24"/>
                              <w:sz w:val="40"/>
                              <w:szCs w:val="40"/>
                              <w:lang w:val="en-US" w:eastAsia="zh-CN"/>
                            </w:rPr>
                            <w:t>汉仪中圆简</w:t>
                          </w:r>
                        </w:p>
                      </w:txbxContent>
                    </v:textbox>
                  </v:shape>
                  <v:group id="组合 57" o:spid="_x0000_s1026" o:spt="203" style="position:absolute;left:10850;top:2841;height:1392;width:3135;" coordorigin="1166,2173" coordsize="3135,1392" o:gfxdata="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WWGIp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文本框 16" o:spid="_x0000_s1026" o:spt="202" type="#_x0000_t202" style="position:absolute;left:1166;top:2173;height:1392;width:1506;" filled="f" stroked="f" coordsize="21600,21600" o:gfxdata="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zmtT7ugAAANwA&#10;AAAPAAAAAAAAAAEAIAAAACIAAABkcnMvZG93bnJldi54bWxQSwECFAAUAAAACACHTuJAMy8FnjsA&#10;AAA5AAAAEAAAAAAAAAABACAAAAAJAQAAZHJzL3NoYXBleG1sLnhtbFBLBQYAAAAABgAGAFsBAACz&#10;AwAAAAA=&#10;">
                      <v:fill on="f" focussize="0,0"/>
                      <v:stroke on="f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 w:val="0"/>
                                <w:sz w:val="76"/>
                                <w:szCs w:val="76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 w:val="0"/>
                                <w:color w:val="FF2832"/>
                                <w:kern w:val="24"/>
                                <w:sz w:val="76"/>
                                <w:szCs w:val="76"/>
                              </w:rPr>
                              <w:t>01</w:t>
                            </w:r>
                          </w:p>
                        </w:txbxContent>
                      </v:textbox>
                    </v:shape>
                    <v:shape id="文本框 18" o:spid="_x0000_s1026" o:spt="202" type="#_x0000_t202" style="position:absolute;left:2015;top:2524;height:768;width:2286;" filled="f" stroked="f" coordsize="21600,21600" o:gfxdata="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c1nFgugAAANwA&#10;AAAPAAAAAAAAAAEAIAAAACIAAABkcnMvZG93bnJldi54bWxQSwECFAAUAAAACACHTuJAMy8FnjsA&#10;AAA5AAAAEAAAAAAAAAABACAAAAAJAQAAZHJzL3NoYXBleG1sLnhtbFBLBQYAAAAABgAGAFsBAACz&#10;AwAAAAA=&#10;">
                      <v:fill on="f" focussize="0,0"/>
                      <v:stroke on="f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44"/>
                                <w:szCs w:val="44"/>
                              </w:rPr>
                              <w:t>字体说明</w:t>
                            </w:r>
                          </w:p>
                        </w:txbxContent>
                      </v:textbox>
                    </v:shape>
                  </v:group>
                </v:group>
                <v:group id="组合 105" o:spid="_x0000_s1026" o:spt="203" style="position:absolute;left:13290;top:35441;height:1331;width:6797;" coordorigin="0,731" coordsize="6797,1331" o:gfxdata="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P2V2y+AAAA3AAAAA8AAAAAAAAAAQAgAAAAIgAAAGRycy9kb3ducmV2Lnht&#10;bFBLAQIUABQAAAAIAIdO4kAzLwWeOwAAADkAAAAVAAAAAAAAAAEAIAAAAA0BAABkcnMvZ3JvdXBz&#10;aGFwZXhtbC54bWxQSwUGAAAAAAYABgBgAQAAygMAAAAA&#10;">
                  <o:lock v:ext="edit" aspectratio="f"/>
                  <v:rect id="矩形 11" o:spid="_x0000_s1026" o:spt="1" style="position:absolute;left:0;top:861;height:737;width:170;v-text-anchor:middle;" fillcolor="#FF2832" filled="t" stroked="f" coordsize="21600,21600" o:gfxdata="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sTPHr4A&#10;AADc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shape id="文本框 12" o:spid="_x0000_s1026" o:spt="202" type="#_x0000_t202" style="position:absolute;left:166;top:731;height:1036;width:6631;" filled="f" stroked="f" coordsize="21600,21600" o:gfxdata="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v86Ty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  <w:rPr>
                              <w:rFonts w:hint="eastAsia" w:ascii="黑体" w:hAnsi="黑体" w:eastAsia="黑体" w:cs="黑体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color w:val="222222"/>
                              <w:kern w:val="24"/>
                              <w:sz w:val="52"/>
                              <w:szCs w:val="52"/>
                            </w:rPr>
                            <w:t>稻壳儿</w:t>
                          </w:r>
                          <w:r>
                            <w:rPr>
                              <w:rFonts w:hint="eastAsia" w:ascii="黑体" w:hAnsi="黑体" w:eastAsia="黑体" w:cs="黑体"/>
                              <w:b/>
                              <w:color w:val="222222"/>
                              <w:kern w:val="24"/>
                              <w:sz w:val="52"/>
                              <w:szCs w:val="52"/>
                              <w:lang w:val="en-US" w:eastAsia="zh-CN"/>
                            </w:rPr>
                            <w:t>文字</w:t>
                          </w:r>
                          <w:r>
                            <w:rPr>
                              <w:rFonts w:hint="eastAsia" w:ascii="黑体" w:hAnsi="黑体" w:eastAsia="黑体" w:cs="黑体"/>
                              <w:b/>
                              <w:color w:val="222222"/>
                              <w:kern w:val="24"/>
                              <w:sz w:val="52"/>
                              <w:szCs w:val="52"/>
                            </w:rPr>
                            <w:t>模板使用说明</w:t>
                          </w:r>
                        </w:p>
                      </w:txbxContent>
                    </v:textbox>
                  </v:shape>
                  <v:shape id="文本框 13" o:spid="_x0000_s1026" o:spt="202" type="#_x0000_t202" style="position:absolute;left:74;top:1606;height:456;width:5913;" filled="f" stroked="f" coordsize="21600,21600" o:gfxdata="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CG/Rl7gAAADbAAAA&#10;DwAAAAAAAAABACAAAAAiAAAAZHJzL2Rvd25yZXYueG1sUEsBAhQAFAAAAAgAh07iQDMvBZ47AAAA&#10;OQAAABAAAAAAAAAAAQAgAAAABwEAAGRycy9zaGFwZXhtbC54bWxQSwUGAAAAAAYABgBbAQAAsQMA&#10;AAAA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  <w:rPr>
                              <w:rFonts w:hint="eastAsia" w:ascii="黑体" w:hAnsi="黑体" w:eastAsia="黑体" w:cs="黑体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color w:val="222222"/>
                              <w:kern w:val="24"/>
                              <w:sz w:val="24"/>
                              <w:szCs w:val="24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（本页为说明页，用户使用模板时可删除本页内容）</w:t>
                          </w:r>
                        </w:p>
                      </w:txbxContent>
                    </v:textbox>
                  </v:shape>
                </v:group>
                <v:group id="组合 89" o:spid="_x0000_s1026" o:spt="203" style="position:absolute;left:14260;top:43188;height:1392;width:3924;" coordorigin="1213,2210" coordsize="3924,1392" o:gfxdata="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8zVFv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文本框 90" o:spid="_x0000_s1026" o:spt="202" type="#_x0000_t202" style="position:absolute;left:1213;top:2210;height:1392;width:1555;" filled="f" stroked="f" coordsize="21600,21600" o:gfxdata="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GkdxR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  <w:rPr>
                              <w:rFonts w:hint="eastAsia" w:ascii="黑体" w:hAnsi="黑体" w:eastAsia="黑体" w:cs="黑体"/>
                              <w:sz w:val="76"/>
                              <w:szCs w:val="76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color w:val="FF2832"/>
                              <w:kern w:val="24"/>
                              <w:sz w:val="76"/>
                              <w:szCs w:val="76"/>
                            </w:rPr>
                            <w:t>0</w:t>
                          </w:r>
                          <w:r>
                            <w:rPr>
                              <w:rFonts w:hint="eastAsia" w:ascii="黑体" w:hAnsi="黑体" w:eastAsia="黑体" w:cs="黑体"/>
                              <w:b/>
                              <w:color w:val="FF2832"/>
                              <w:kern w:val="24"/>
                              <w:sz w:val="76"/>
                              <w:szCs w:val="76"/>
                              <w:lang w:val="en-US" w:eastAsia="zh-CN"/>
                            </w:rPr>
                            <w:t>2</w:t>
                          </w:r>
                        </w:p>
                      </w:txbxContent>
                    </v:textbox>
                  </v:shape>
                  <v:shape id="文本框 91" o:spid="_x0000_s1026" o:spt="202" type="#_x0000_t202" style="position:absolute;left:2236;top:2569;height:768;width:2901;" filled="f" stroked="f" coordsize="21600,21600" o:gfxdata="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2Q0I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  <w:rPr>
                              <w:rFonts w:hint="eastAsia" w:ascii="黑体" w:hAnsi="黑体" w:eastAsia="黑体" w:cs="黑体"/>
                              <w:sz w:val="44"/>
                              <w:szCs w:val="44"/>
                              <w:lang w:eastAsia="zh-CN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color w:val="222222"/>
                              <w:kern w:val="24"/>
                              <w:sz w:val="44"/>
                              <w:szCs w:val="44"/>
                              <w:lang w:val="en-US" w:eastAsia="zh-CN"/>
                            </w:rPr>
                            <w:t>删除页面</w:t>
                          </w:r>
                        </w:p>
                      </w:txbxContent>
                    </v:textbox>
                  </v:shape>
                </v:group>
                <v:shape id="文本框 68" o:spid="_x0000_s1026" o:spt="202" type="#_x0000_t202" style="position:absolute;left:14285;top:44382;height:469;width:5297;" filled="f" stroked="f" coordsize="21600,21600" o:gfxdata="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4tKp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numPr>
                            <w:ilvl w:val="0"/>
                            <w:numId w:val="0"/>
                          </w:numPr>
                          <w:kinsoku/>
                          <w:spacing w:line="240" w:lineRule="auto"/>
                          <w:jc w:val="left"/>
                          <w:textAlignment w:val="top"/>
                          <w:rPr>
                            <w:rFonts w:hint="eastAsia" w:ascii="黑体" w:hAnsi="黑体" w:eastAsia="黑体" w:cs="黑体"/>
                            <w:b/>
                            <w:snapToGrid w:val="0"/>
                            <w:color w:val="222222"/>
                            <w:spacing w:val="6"/>
                            <w:kern w:val="0"/>
                            <w:sz w:val="18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color w:val="222222"/>
                            <w:kern w:val="24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rgbClr w14:val="222222">
                                  <w14:alpha w14:val="40000"/>
                                </w14:srgbClr>
                              </w14:solidFill>
                            </w14:textFill>
                          </w:rPr>
                          <w:t>使用本套模板中，若要删除多余空白页时，具体操作如下：</w:t>
                        </w:r>
                      </w:p>
                      <w:p>
                        <w:pPr>
                          <w:rPr>
                            <w:rFonts w:hint="eastAsia" w:ascii="黑体" w:hAnsi="黑体" w:eastAsia="黑体" w:cs="黑体"/>
                            <w:sz w:val="18"/>
                            <w:szCs w:val="18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shape id="图片 3" o:spid="_x0000_s1026" o:spt="75" type="#_x0000_t75" style="position:absolute;left:19567;top:45042;height:1284;width:4366;" filled="f" o:preferrelative="t" stroked="f" coordsize="21600,21600" o:gfxdata="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I9rG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5" o:title=""/>
                  <o:lock v:ext="edit" aspectratio="t"/>
                </v:shape>
                <v:group id="组合 109" o:spid="_x0000_s1026" o:spt="203" style="position:absolute;left:19424;top:46799;height:2727;width:4644;" coordorigin="13147,13730" coordsize="4644,2024" o:gfxdata="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SzP7x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文本框 67" o:spid="_x0000_s1026" o:spt="202" type="#_x0000_t202" style="position:absolute;left:13147;top:13730;height:456;width:1287;" filled="f" stroked="f" coordsize="21600,21600" o:gfxdata="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8ZKGt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  <w:rPr>
                              <w:rFonts w:hint="eastAsia" w:ascii="黑体" w:hAnsi="黑体" w:eastAsia="黑体" w:cs="黑体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color w:val="222222"/>
                              <w:kern w:val="24"/>
                              <w:sz w:val="22"/>
                              <w:szCs w:val="22"/>
                              <w:lang w:val="en-US" w:eastAsia="zh-CN"/>
                            </w:rPr>
                            <w:t>方法二</w:t>
                          </w:r>
                          <w:r>
                            <w:rPr>
                              <w:rFonts w:hint="eastAsia" w:ascii="黑体" w:hAnsi="黑体" w:eastAsia="黑体" w:cs="黑体"/>
                              <w:b/>
                              <w:color w:val="222222"/>
                              <w:kern w:val="24"/>
                              <w:sz w:val="22"/>
                              <w:szCs w:val="22"/>
                            </w:rPr>
                            <w:t>：</w:t>
                          </w:r>
                        </w:p>
                      </w:txbxContent>
                    </v:textbox>
                  </v:shape>
                  <v:shape id="文本框 68" o:spid="_x0000_s1026" o:spt="202" type="#_x0000_t202" style="position:absolute;left:13198;top:15187;height:567;width:4593;" filled="f" stroked="f" coordsize="21600,21600" o:gfxdata="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ygENrsAAADc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kinsoku/>
                            <w:spacing w:line="240" w:lineRule="auto"/>
                            <w:ind w:left="0"/>
                            <w:jc w:val="left"/>
                            <w:textAlignment w:val="top"/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3、再次按「Delete」键即可删除空白页。</w:t>
                          </w:r>
                        </w:p>
                        <w:p>
                          <w:pPr>
                            <w:rPr>
                              <w:rFonts w:hint="eastAsia" w:ascii="黑体" w:hAnsi="黑体" w:eastAsia="黑体" w:cs="黑体"/>
                              <w:sz w:val="18"/>
                              <w:szCs w:val="18"/>
                              <w:lang w:val="en-US" w:eastAsia="zh-CN"/>
                            </w:rPr>
                          </w:pPr>
                        </w:p>
                      </w:txbxContent>
                    </v:textbox>
                  </v:shape>
                  <v:shape id="文本框 68" o:spid="_x0000_s1026" o:spt="202" type="#_x0000_t202" style="position:absolute;left:13198;top:14727;height:384;width:4593;" filled="f" stroked="f" coordsize="21600,21600" o:gfxdata="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/qaQbsAAADc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kinsoku/>
                            <w:spacing w:line="240" w:lineRule="auto"/>
                            <w:ind w:left="0"/>
                            <w:jc w:val="left"/>
                            <w:textAlignment w:val="top"/>
                            <w:rPr>
                              <w:rFonts w:hint="eastAsia" w:ascii="黑体" w:hAnsi="黑体" w:eastAsia="黑体" w:cs="黑体"/>
                              <w:sz w:val="18"/>
                              <w:szCs w:val="18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2、在空白页光标处，按「Shift+Backspace」键。</w:t>
                          </w:r>
                        </w:p>
                      </w:txbxContent>
                    </v:textbox>
                  </v:shape>
                  <v:shape id="文本框 68" o:spid="_x0000_s1026" o:spt="202" type="#_x0000_t202" style="position:absolute;left:13198;top:14206;height:491;width:4593;" filled="f" stroked="f" coordsize="21600,21600" o:gfxdata="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y2P9q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kinsoku/>
                            <w:spacing w:line="240" w:lineRule="auto"/>
                            <w:ind w:left="0"/>
                            <w:jc w:val="left"/>
                            <w:textAlignment w:val="top"/>
                            <w:rPr>
                              <w:rFonts w:hint="eastAsia" w:ascii="黑体" w:hAnsi="黑体" w:eastAsia="黑体" w:cs="黑体"/>
                              <w:sz w:val="18"/>
                              <w:szCs w:val="18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1、删除多余页面的文本内容，成为空白页。</w:t>
                          </w:r>
                        </w:p>
                      </w:txbxContent>
                    </v:textbox>
                  </v:shape>
                </v:group>
                <v:group id="组合 110" o:spid="_x0000_s1026" o:spt="203" style="position:absolute;left:14260;top:45285;height:4215;width:4874;" coordorigin="7983,11526" coordsize="4874,4215" o:gfxdata="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kyyIS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图片 80" o:spid="_x0000_s1026" o:spt="75" alt="WPS图片编辑1" type="#_x0000_t75" style="position:absolute;left:8056;top:13547;height:978;width:4614;" filled="f" o:preferrelative="t" stroked="f" coordsize="21600,21600" o:gfxdata="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53xrK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r:id="rId6" o:title=""/>
                    <o:lock v:ext="edit" aspectratio="t"/>
                  </v:shape>
                  <v:shape id="文本框 68" o:spid="_x0000_s1026" o:spt="202" type="#_x0000_t202" style="position:absolute;left:7983;top:12790;height:735;width:4820;" filled="f" stroked="f" coordsize="21600,21600" o:gfxdata="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zBnEK5AAAA3A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kinsoku/>
                            <w:spacing w:line="240" w:lineRule="auto"/>
                            <w:ind w:left="0"/>
                            <w:jc w:val="left"/>
                            <w:textAlignment w:val="top"/>
                            <w:rPr>
                              <w:rFonts w:hint="eastAsia" w:ascii="黑体" w:hAnsi="黑体" w:eastAsia="黑体" w:cs="黑体"/>
                              <w:sz w:val="18"/>
                              <w:szCs w:val="18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2、点击「开始」选项卡下的「显示/隐藏编辑标记」按钮。</w:t>
                          </w:r>
                        </w:p>
                      </w:txbxContent>
                    </v:textbox>
                  </v:shape>
                  <v:shape id="文本框 68" o:spid="_x0000_s1026" o:spt="202" type="#_x0000_t202" style="position:absolute;left:8007;top:14931;height:810;width:4850;" filled="f" stroked="f" coordsize="21600,21600" o:gfxdata="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ONOdm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numPr>
                              <w:ilvl w:val="0"/>
                              <w:numId w:val="2"/>
                            </w:numPr>
                            <w:kinsoku/>
                            <w:spacing w:line="240" w:lineRule="auto"/>
                            <w:ind w:left="0"/>
                            <w:jc w:val="left"/>
                            <w:textAlignment w:val="top"/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在分页符的后面点击光标，然后按「Delete」删除键</w:t>
                          </w:r>
                        </w:p>
                        <w:p>
                          <w:pPr>
                            <w:pStyle w:val="2"/>
                            <w:numPr>
                              <w:ilvl w:val="0"/>
                              <w:numId w:val="0"/>
                            </w:numPr>
                            <w:kinsoku/>
                            <w:spacing w:line="240" w:lineRule="auto"/>
                            <w:jc w:val="left"/>
                            <w:textAlignment w:val="top"/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即可。</w:t>
                          </w:r>
                        </w:p>
                        <w:p>
                          <w:pPr>
                            <w:rPr>
                              <w:rFonts w:hint="eastAsia" w:ascii="黑体" w:hAnsi="黑体" w:eastAsia="黑体" w:cs="黑体"/>
                              <w:sz w:val="18"/>
                              <w:szCs w:val="18"/>
                              <w:lang w:val="en-US" w:eastAsia="zh-CN"/>
                            </w:rPr>
                          </w:pPr>
                        </w:p>
                      </w:txbxContent>
                    </v:textbox>
                  </v:shape>
                  <v:shape id="文本框 68" o:spid="_x0000_s1026" o:spt="202" type="#_x0000_t202" style="position:absolute;left:7983;top:12085;height:491;width:4593;" filled="f" stroked="f" coordsize="21600,21600" o:gfxdata="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Eq2r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kinsoku/>
                            <w:spacing w:line="240" w:lineRule="auto"/>
                            <w:ind w:left="0"/>
                            <w:jc w:val="left"/>
                            <w:textAlignment w:val="top"/>
                            <w:rPr>
                              <w:rFonts w:hint="eastAsia" w:ascii="黑体" w:hAnsi="黑体" w:eastAsia="黑体" w:cs="黑体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1、删除多余页面的文本内容，成为空白页。</w:t>
                          </w:r>
                        </w:p>
                      </w:txbxContent>
                    </v:textbox>
                  </v:shape>
                  <v:shape id="文本框 67" o:spid="_x0000_s1026" o:spt="202" type="#_x0000_t202" style="position:absolute;left:7983;top:11526;height:456;width:1287;" filled="f" stroked="f" coordsize="21600,21600" o:gfxdata="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f2qUp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  <w:rPr>
                              <w:rFonts w:hint="eastAsia" w:ascii="黑体" w:hAnsi="黑体" w:eastAsia="黑体" w:cs="黑体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color w:val="222222"/>
                              <w:kern w:val="24"/>
                              <w:sz w:val="22"/>
                              <w:szCs w:val="22"/>
                              <w:lang w:val="en-US" w:eastAsia="zh-CN"/>
                            </w:rPr>
                            <w:t>方法一</w:t>
                          </w:r>
                          <w:r>
                            <w:rPr>
                              <w:rFonts w:hint="eastAsia" w:ascii="黑体" w:hAnsi="黑体" w:eastAsia="黑体" w:cs="黑体"/>
                              <w:b/>
                              <w:color w:val="222222"/>
                              <w:kern w:val="24"/>
                              <w:sz w:val="22"/>
                              <w:szCs w:val="22"/>
                            </w:rPr>
                            <w:t>：</w:t>
                          </w:r>
                        </w:p>
                      </w:txbxContent>
                    </v:textbox>
                  </v:shape>
                </v:group>
                <v:line id="直接连接符 24" o:spid="_x0000_s1026" o:spt="20" style="position:absolute;left:14325;top:39626;height:0;width:9820;" filled="f" stroked="t" coordsize="21600,21600" o:gfxdata="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5TVuG/&#10;AAAA3AAAAA8AAAAAAAAAAQAgAAAAIgAAAGRycy9kb3ducmV2LnhtbFBLAQIUABQAAAAIAIdO4kAz&#10;LwWeOwAAADkAAAAQAAAAAAAAAAEAIAAAAA4BAABkcnMvc2hhcGV4bWwueG1sUEsFBgAAAAAGAAYA&#10;WwEAALgDAAAAAA==&#10;">
                  <v:fill on="f" focussize="0,0"/>
                  <v:stroke color="#222222 [3204]" opacity="5242f" miterlimit="8" joinstyle="miter"/>
                  <v:imagedata o:title=""/>
                  <o:lock v:ext="edit" aspectratio="f"/>
                </v:line>
                <v:shape id="文本框 55" o:spid="_x0000_s1026" o:spt="202" type="#_x0000_t202" style="position:absolute;left:14164;top:39862;height:986;width:8525;" filled="f" stroked="f" coordsize="21600,21600" o:gfxdata="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0Apxq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kinsoku/>
                          <w:spacing w:line="360" w:lineRule="auto"/>
                          <w:ind w:left="0"/>
                          <w:jc w:val="left"/>
                          <w:textAlignment w:val="top"/>
                        </w:pPr>
                        <w:r>
                          <w:rPr>
                            <w:rFonts w:ascii="黑体" w:hAnsi="黑体" w:eastAsia="黑体"/>
                            <w:color w:val="222222"/>
                            <w:kern w:val="24"/>
                            <w:sz w:val="14"/>
                            <w:szCs w:val="14"/>
                            <w14:textFill>
                              <w14:solidFill>
                                <w14:srgbClr w14:val="222222">
                                  <w14:alpha w14:val="40000"/>
                                </w14:srgbClr>
                              </w14:solidFill>
                            </w14:textFill>
                          </w:rPr>
                          <w:t>【说明】</w:t>
                        </w:r>
                      </w:p>
                      <w:p>
                        <w:pPr>
                          <w:pStyle w:val="2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88" w:lineRule="auto"/>
                          <w:ind w:left="62"/>
                          <w:jc w:val="left"/>
                          <w:textAlignment w:val="top"/>
                        </w:pPr>
                        <w:r>
                          <w:rPr>
                            <w:rFonts w:ascii="黑体" w:hAnsi="黑体" w:eastAsia="黑体"/>
                            <w:color w:val="222222"/>
                            <w:kern w:val="24"/>
                            <w:sz w:val="14"/>
                            <w:szCs w:val="14"/>
                            <w14:textFill>
                              <w14:solidFill>
                                <w14:srgbClr w14:val="222222">
                                  <w14:alpha w14:val="40000"/>
                                </w14:srgbClr>
                              </w14:solidFill>
                            </w14:textFill>
                          </w:rPr>
                          <w:t>模板中使用的字体仅限于个人学习、研究或欣赏目的使用，如需商用请您自行向版权方购买、获取商用版权。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>
      <w:pgSz w:w="11906" w:h="16838"/>
      <w:pgMar w:top="0" w:right="0" w:bottom="0" w:left="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BA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8F999BCA-A9A6-44A5-8448-E8BAA7FB3B2C}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  <w:embedRegular r:id="rId2" w:fontKey="{34300946-A5E3-4D87-800A-CDBF5ECDBF78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3" w:fontKey="{F911098B-7EC3-4653-8E67-1E9F98C25BB0}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  <w:embedRegular r:id="rId4" w:fontKey="{DC0140E1-AE00-4CB6-B2CF-4CAF01E49AA3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5" w:fontKey="{3882CC45-DF9C-49CF-BB06-DF5162CF697D}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  <w:embedRegular r:id="rId6" w:fontKey="{750E58A1-EB93-4680-8817-3C781BA6BDBA}"/>
  </w:font>
  <w:font w:name="PMingLiU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汉仪中圆简">
    <w:panose1 w:val="02010609000101010101"/>
    <w:charset w:val="86"/>
    <w:family w:val="auto"/>
    <w:pitch w:val="default"/>
    <w:sig w:usb0="00000001" w:usb1="080E0800" w:usb2="00000002" w:usb3="00000000" w:csb0="00040000" w:csb1="00000000"/>
    <w:embedRegular r:id="rId7" w:fontKey="{82D2CCE3-CDE8-44AA-8661-FCBADDF97023}"/>
  </w:font>
  <w:font w:name="汉仪中黑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8" w:fontKey="{840651F3-F01D-482F-B6EB-74C401990509}"/>
  </w:font>
  <w:font w:name="Microsoft YaHei Bold">
    <w:altName w:val="宋体"/>
    <w:panose1 w:val="020B0503020204020204"/>
    <w:charset w:val="86"/>
    <w:family w:val="auto"/>
    <w:pitch w:val="default"/>
    <w:sig w:usb0="00000000" w:usb1="00000000" w:usb2="00000016" w:usb3="00000000" w:csb0="0004001F" w:csb1="00000000"/>
    <w:embedRegular r:id="rId9" w:fontKey="{F28BE1A6-B4AB-41ED-9590-6B8C34B396FD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2E838DF"/>
    <w:multiLevelType w:val="singleLevel"/>
    <w:tmpl w:val="C2E838D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  <w:color w:val="3693A1"/>
      </w:rPr>
    </w:lvl>
  </w:abstractNum>
  <w:abstractNum w:abstractNumId="1">
    <w:nsid w:val="EDFBF137"/>
    <w:multiLevelType w:val="singleLevel"/>
    <w:tmpl w:val="EDFBF137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E94C9E"/>
    <w:rsid w:val="06E94C9E"/>
    <w:rsid w:val="070F4562"/>
    <w:rsid w:val="26FD4F4E"/>
    <w:rsid w:val="30C91AE0"/>
    <w:rsid w:val="31187569"/>
    <w:rsid w:val="3678542E"/>
    <w:rsid w:val="38E032DF"/>
    <w:rsid w:val="3DF156C8"/>
    <w:rsid w:val="49A14A45"/>
    <w:rsid w:val="4C2C57BF"/>
    <w:rsid w:val="4C7A2E0A"/>
    <w:rsid w:val="5AC14616"/>
    <w:rsid w:val="5C371EFE"/>
    <w:rsid w:val="61F47ADB"/>
    <w:rsid w:val="63376D54"/>
    <w:rsid w:val="6DF20A50"/>
    <w:rsid w:val="70F73F2E"/>
    <w:rsid w:val="7B9B0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rPr>
      <w:sz w:val="24"/>
    </w:r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office6\templates\download\6a64c2f4-33a0-4381-8d5b-4921c61b55df\&#30740;&#31350;&#29983;&#32771;&#30740;&#22797;&#35797;&#20010;&#20154;&#31616;&#21382;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研究生考研复试个人简历.docx</Template>
  <Pages>2</Pages>
  <Words>21</Words>
  <Characters>27</Characters>
  <Lines>0</Lines>
  <Paragraphs>0</Paragraphs>
  <TotalTime>1</TotalTime>
  <ScaleCrop>false</ScaleCrop>
  <LinksUpToDate>false</LinksUpToDate>
  <CharactersWithSpaces>30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2022-01-23T01:23:00Z</dcterms:created>
  <dc:creator>童话里的艾菲尔</dc:creator>
  <cp:lastModifiedBy>童话里的艾菲尔</cp:lastModifiedBy>
  <dcterms:modified xsi:type="dcterms:W3CDTF">2022-01-23T01:32:19Z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B09A9308C36D4B2EBCF62C1AA701ACBF</vt:lpwstr>
  </property>
  <property fmtid="{D5CDD505-2E9C-101B-9397-08002B2CF9AE}" pid="4" name="KSOTemplateUUID">
    <vt:lpwstr>v1.0_mb_X51Xcup1W68FaPgRUPTa7A==</vt:lpwstr>
  </property>
</Properties>
</file>