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986" w:tblpY="4278"/>
        <w:tblOverlap w:val="never"/>
        <w:tblW w:w="0" w:type="auto"/>
        <w:tblInd w:w="0" w:type="dxa"/>
        <w:tblBorders>
          <w:top w:val="single" w:color="3F3F3F" w:themeColor="text1" w:themeTint="BF" w:sz="4" w:space="0"/>
          <w:left w:val="single" w:color="3F3F3F" w:themeColor="text1" w:themeTint="BF" w:sz="4" w:space="0"/>
          <w:bottom w:val="single" w:color="3F3F3F" w:themeColor="text1" w:themeTint="BF" w:sz="4" w:space="0"/>
          <w:right w:val="single" w:color="3F3F3F" w:themeColor="text1" w:themeTint="BF" w:sz="4" w:space="0"/>
          <w:insideH w:val="single" w:color="3F3F3F" w:themeColor="text1" w:themeTint="BF" w:sz="4" w:space="0"/>
          <w:insideV w:val="single" w:color="3F3F3F" w:themeColor="text1" w:themeTint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8"/>
        <w:gridCol w:w="1676"/>
        <w:gridCol w:w="1676"/>
        <w:gridCol w:w="1676"/>
        <w:gridCol w:w="1676"/>
        <w:gridCol w:w="1679"/>
      </w:tblGrid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73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初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试</w:t>
            </w:r>
          </w:p>
          <w:p>
            <w:pPr>
              <w:jc w:val="center"/>
              <w:rPr>
                <w:rFonts w:hint="eastAsia" w:eastAsiaTheme="minorEastAsia"/>
                <w:color w:val="404040" w:themeColor="text1" w:themeTint="BF"/>
                <w:sz w:val="21"/>
                <w:vertAlign w:val="baseline"/>
                <w:lang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成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绩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英语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政治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专业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专业</w:t>
            </w: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679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</w:pPr>
            <w:r>
              <w:rPr>
                <w:rFonts w:hint="eastAsia" w:ascii="汉仪中圆简" w:hAnsi="汉仪中圆简" w:eastAsia="汉仪中圆简" w:cs="汉仪中圆简"/>
                <w:b/>
                <w:bCs/>
                <w:color w:val="3693A1"/>
                <w:sz w:val="22"/>
                <w:szCs w:val="28"/>
                <w:vertAlign w:val="baseline"/>
                <w:lang w:eastAsia="zh-CN"/>
              </w:rPr>
              <w:t>总分</w:t>
            </w:r>
          </w:p>
        </w:tc>
      </w:tr>
      <w:tr>
        <w:tblPrEx>
          <w:tblBorders>
            <w:top w:val="single" w:color="3F3F3F" w:themeColor="text1" w:themeTint="BF" w:sz="4" w:space="0"/>
            <w:left w:val="single" w:color="3F3F3F" w:themeColor="text1" w:themeTint="BF" w:sz="4" w:space="0"/>
            <w:bottom w:val="single" w:color="3F3F3F" w:themeColor="text1" w:themeTint="BF" w:sz="4" w:space="0"/>
            <w:right w:val="single" w:color="3F3F3F" w:themeColor="text1" w:themeTint="BF" w:sz="4" w:space="0"/>
            <w:insideH w:val="single" w:color="3F3F3F" w:themeColor="text1" w:themeTint="BF" w:sz="4" w:space="0"/>
            <w:insideV w:val="single" w:color="3F3F3F" w:themeColor="text1" w:themeTint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3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color w:val="404040" w:themeColor="text1" w:themeTint="BF"/>
                <w:sz w:val="21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95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92</w:t>
            </w:r>
          </w:p>
        </w:tc>
        <w:tc>
          <w:tcPr>
            <w:tcW w:w="1676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85</w:t>
            </w:r>
          </w:p>
        </w:tc>
        <w:tc>
          <w:tcPr>
            <w:tcW w:w="1679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汉仪中圆简" w:hAnsi="汉仪中圆简" w:eastAsia="汉仪中圆简" w:cs="汉仪中圆简"/>
                <w:color w:val="404040" w:themeColor="text1" w:themeTint="BF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362</w:t>
            </w:r>
          </w:p>
        </w:tc>
      </w:tr>
    </w:tbl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3514090</wp:posOffset>
                </wp:positionH>
                <wp:positionV relativeFrom="paragraph">
                  <wp:posOffset>462280</wp:posOffset>
                </wp:positionV>
                <wp:extent cx="2315845" cy="2667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84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  <w:t>20XX届广州XXX大学毕业生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7pt;margin-top:36.4pt;height:21pt;width:182.35pt;z-index:251680768;mso-width-relative:page;mso-height-relative:page;" filled="f" stroked="f" coordsize="21600,21600" o:gfxdata="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UtcHfbAAAACgEAAA8AAAAAAAAAAQAgAAAAIgAA&#10;AGRycy9kb3ducmV2LnhtbFBLAQIUABQAAAAIAIdO4kDVIYEF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4"/>
                          <w:szCs w:val="24"/>
                          <w:lang w:val="en-US" w:eastAsia="zh-CN"/>
                        </w:rPr>
                        <w:t>20XX届广州XXX大学毕业生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374650</wp:posOffset>
                </wp:positionV>
                <wp:extent cx="1130935" cy="38417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35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distribute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逗西甘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distribute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pt;margin-top:29.5pt;height:30.25pt;width:89.05pt;z-index:251666432;mso-width-relative:page;mso-height-relative:page;" filled="f" stroked="f" coordsize="21600,21600" o:gfxdata="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cWu72wAAAAoBAAAPAAAAAAAAAAEAIAAAACIAAABk&#10;cnMvZG93bnJldi54bWxQSwECFAAUAAAACACHTuJAId/ZYzwCAABm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distribute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逗西甘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distribute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843915</wp:posOffset>
                </wp:positionV>
                <wp:extent cx="5012055" cy="8134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2055" cy="813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出生年月：20XX年12月 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    贯：广东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现居城市：广东省广州市 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政治面貌：中共党员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联系电话：130 1234 5678            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10"/>
                                <w:szCs w:val="1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●   </w:t>
                            </w: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电子邮箱：12345@163.com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8pt;margin-top:66.45pt;height:64.05pt;width:394.65pt;z-index:251664384;mso-width-relative:page;mso-height-relative:page;" filled="f" stroked="f" coordsize="21600,21600" o:gfxdata="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Td/LdoAAAAMAQAADwAAAAAAAAABACAAAAAiAAAA&#10;ZHJzL2Rvd25yZXYueG1sUEsBAhQAFAAAAAgAh07iQOslnYc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出生年月：20XX年12月 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    贯：广东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现居城市：广东省广州市 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政治面貌：中共党员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联系电话：130 1234 5678            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10"/>
                          <w:szCs w:val="1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●   </w:t>
                      </w: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电子邮箱：12345@163.com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756285</wp:posOffset>
                </wp:positionV>
                <wp:extent cx="5659120" cy="955675"/>
                <wp:effectExtent l="0" t="0" r="17780" b="15875"/>
                <wp:wrapNone/>
                <wp:docPr id="15" name="任意多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9120" cy="955675"/>
                        </a:xfrm>
                        <a:custGeom>
                          <a:avLst/>
                          <a:gdLst>
                            <a:gd name="connsiteX0" fmla="*/ 3 w 9032"/>
                            <a:gd name="connsiteY0" fmla="*/ 1500 h 1505"/>
                            <a:gd name="connsiteX1" fmla="*/ 0 w 9032"/>
                            <a:gd name="connsiteY1" fmla="*/ 0 h 1505"/>
                            <a:gd name="connsiteX2" fmla="*/ 8578 w 9032"/>
                            <a:gd name="connsiteY2" fmla="*/ 12 h 1505"/>
                            <a:gd name="connsiteX3" fmla="*/ 9032 w 9032"/>
                            <a:gd name="connsiteY3" fmla="*/ 1505 h 1505"/>
                            <a:gd name="connsiteX4" fmla="*/ 3 w 9032"/>
                            <a:gd name="connsiteY4" fmla="*/ 1500 h 1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032" h="1505">
                              <a:moveTo>
                                <a:pt x="3" y="1500"/>
                              </a:moveTo>
                              <a:lnTo>
                                <a:pt x="0" y="0"/>
                              </a:lnTo>
                              <a:lnTo>
                                <a:pt x="8578" y="12"/>
                              </a:lnTo>
                              <a:lnTo>
                                <a:pt x="9032" y="1505"/>
                              </a:lnTo>
                              <a:lnTo>
                                <a:pt x="3" y="15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04.9pt;margin-top:59.55pt;height:75.25pt;width:445.6pt;z-index:251659264;v-text-anchor:middle;mso-width-relative:page;mso-height-relative:page;" fillcolor="#F2F2F2 [3052]" filled="t" stroked="f" coordsize="9032,1505" o:gfxdata="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" path="m3,1500l0,0,8578,12,9032,1505,3,1500xe">
                <v:path textboxrect="0,0,9032,1505" o:connectlocs="1879,952500;0,0;5374660,7620;5659120,955675;1879,952500" o:connectangles="0,0,0,0,0"/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9156700</wp:posOffset>
                </wp:positionV>
                <wp:extent cx="156845" cy="184150"/>
                <wp:effectExtent l="4445" t="4445" r="10160" b="20955"/>
                <wp:wrapNone/>
                <wp:docPr id="133" name="specialist-user_808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56845" cy="184150"/>
                        </a:xfrm>
                        <a:custGeom>
                          <a:avLst/>
                          <a:gdLst>
                            <a:gd name="connsiteX0" fmla="*/ 327615 w 521993"/>
                            <a:gd name="connsiteY0" fmla="*/ 466652 h 606863"/>
                            <a:gd name="connsiteX1" fmla="*/ 327615 w 521993"/>
                            <a:gd name="connsiteY1" fmla="*/ 490607 h 606863"/>
                            <a:gd name="connsiteX2" fmla="*/ 372201 w 521993"/>
                            <a:gd name="connsiteY2" fmla="*/ 504537 h 606863"/>
                            <a:gd name="connsiteX3" fmla="*/ 416917 w 521993"/>
                            <a:gd name="connsiteY3" fmla="*/ 490607 h 606863"/>
                            <a:gd name="connsiteX4" fmla="*/ 416917 w 521993"/>
                            <a:gd name="connsiteY4" fmla="*/ 466652 h 606863"/>
                            <a:gd name="connsiteX5" fmla="*/ 173129 w 521993"/>
                            <a:gd name="connsiteY5" fmla="*/ 327483 h 606863"/>
                            <a:gd name="connsiteX6" fmla="*/ 183819 w 521993"/>
                            <a:gd name="connsiteY6" fmla="*/ 328394 h 606863"/>
                            <a:gd name="connsiteX7" fmla="*/ 235315 w 521993"/>
                            <a:gd name="connsiteY7" fmla="*/ 353260 h 606863"/>
                            <a:gd name="connsiteX8" fmla="*/ 242355 w 521993"/>
                            <a:gd name="connsiteY8" fmla="*/ 359379 h 606863"/>
                            <a:gd name="connsiteX9" fmla="*/ 260997 w 521993"/>
                            <a:gd name="connsiteY9" fmla="*/ 408459 h 606863"/>
                            <a:gd name="connsiteX10" fmla="*/ 279640 w 521993"/>
                            <a:gd name="connsiteY10" fmla="*/ 359379 h 606863"/>
                            <a:gd name="connsiteX11" fmla="*/ 286680 w 521993"/>
                            <a:gd name="connsiteY11" fmla="*/ 353260 h 606863"/>
                            <a:gd name="connsiteX12" fmla="*/ 338175 w 521993"/>
                            <a:gd name="connsiteY12" fmla="*/ 328394 h 606863"/>
                            <a:gd name="connsiteX13" fmla="*/ 348865 w 521993"/>
                            <a:gd name="connsiteY13" fmla="*/ 327483 h 606863"/>
                            <a:gd name="connsiteX14" fmla="*/ 349387 w 521993"/>
                            <a:gd name="connsiteY14" fmla="*/ 327743 h 606863"/>
                            <a:gd name="connsiteX15" fmla="*/ 470368 w 521993"/>
                            <a:gd name="connsiteY15" fmla="*/ 395440 h 606863"/>
                            <a:gd name="connsiteX16" fmla="*/ 521863 w 521993"/>
                            <a:gd name="connsiteY16" fmla="*/ 517816 h 606863"/>
                            <a:gd name="connsiteX17" fmla="*/ 521472 w 521993"/>
                            <a:gd name="connsiteY17" fmla="*/ 522633 h 606863"/>
                            <a:gd name="connsiteX18" fmla="*/ 260997 w 521993"/>
                            <a:gd name="connsiteY18" fmla="*/ 606863 h 606863"/>
                            <a:gd name="connsiteX19" fmla="*/ 522 w 521993"/>
                            <a:gd name="connsiteY19" fmla="*/ 522633 h 606863"/>
                            <a:gd name="connsiteX20" fmla="*/ 131 w 521993"/>
                            <a:gd name="connsiteY20" fmla="*/ 517816 h 606863"/>
                            <a:gd name="connsiteX21" fmla="*/ 51757 w 521993"/>
                            <a:gd name="connsiteY21" fmla="*/ 395440 h 606863"/>
                            <a:gd name="connsiteX22" fmla="*/ 173129 w 521993"/>
                            <a:gd name="connsiteY22" fmla="*/ 327483 h 606863"/>
                            <a:gd name="connsiteX23" fmla="*/ 218629 w 521993"/>
                            <a:gd name="connsiteY23" fmla="*/ 102451 h 606863"/>
                            <a:gd name="connsiteX24" fmla="*/ 141455 w 521993"/>
                            <a:gd name="connsiteY24" fmla="*/ 142547 h 606863"/>
                            <a:gd name="connsiteX25" fmla="*/ 140933 w 521993"/>
                            <a:gd name="connsiteY25" fmla="*/ 171186 h 606863"/>
                            <a:gd name="connsiteX26" fmla="*/ 188907 w 521993"/>
                            <a:gd name="connsiteY26" fmla="*/ 287046 h 606863"/>
                            <a:gd name="connsiteX27" fmla="*/ 260997 w 521993"/>
                            <a:gd name="connsiteY27" fmla="*/ 321805 h 606863"/>
                            <a:gd name="connsiteX28" fmla="*/ 333088 w 521993"/>
                            <a:gd name="connsiteY28" fmla="*/ 287046 h 606863"/>
                            <a:gd name="connsiteX29" fmla="*/ 381061 w 521993"/>
                            <a:gd name="connsiteY29" fmla="*/ 171186 h 606863"/>
                            <a:gd name="connsiteX30" fmla="*/ 380409 w 521993"/>
                            <a:gd name="connsiteY30" fmla="*/ 139032 h 606863"/>
                            <a:gd name="connsiteX31" fmla="*/ 218629 w 521993"/>
                            <a:gd name="connsiteY31" fmla="*/ 102451 h 606863"/>
                            <a:gd name="connsiteX32" fmla="*/ 260997 w 521993"/>
                            <a:gd name="connsiteY32" fmla="*/ 0 h 606863"/>
                            <a:gd name="connsiteX33" fmla="*/ 401528 w 521993"/>
                            <a:gd name="connsiteY33" fmla="*/ 171186 h 606863"/>
                            <a:gd name="connsiteX34" fmla="*/ 260997 w 521993"/>
                            <a:gd name="connsiteY34" fmla="*/ 342243 h 606863"/>
                            <a:gd name="connsiteX35" fmla="*/ 120466 w 521993"/>
                            <a:gd name="connsiteY35" fmla="*/ 171186 h 606863"/>
                            <a:gd name="connsiteX36" fmla="*/ 260997 w 521993"/>
                            <a:gd name="connsiteY36" fmla="*/ 0 h 6068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521993" h="606863">
                              <a:moveTo>
                                <a:pt x="327615" y="466652"/>
                              </a:moveTo>
                              <a:lnTo>
                                <a:pt x="327615" y="490607"/>
                              </a:lnTo>
                              <a:lnTo>
                                <a:pt x="372201" y="504537"/>
                              </a:lnTo>
                              <a:lnTo>
                                <a:pt x="416917" y="490607"/>
                              </a:lnTo>
                              <a:lnTo>
                                <a:pt x="416917" y="466652"/>
                              </a:lnTo>
                              <a:close/>
                              <a:moveTo>
                                <a:pt x="173129" y="327483"/>
                              </a:moveTo>
                              <a:cubicBezTo>
                                <a:pt x="176649" y="325660"/>
                                <a:pt x="180821" y="326051"/>
                                <a:pt x="183819" y="328394"/>
                              </a:cubicBezTo>
                              <a:cubicBezTo>
                                <a:pt x="199724" y="340762"/>
                                <a:pt x="216933" y="349224"/>
                                <a:pt x="235315" y="353260"/>
                              </a:cubicBezTo>
                              <a:cubicBezTo>
                                <a:pt x="238574" y="353911"/>
                                <a:pt x="241181" y="356254"/>
                                <a:pt x="242355" y="359379"/>
                              </a:cubicBezTo>
                              <a:lnTo>
                                <a:pt x="260997" y="408459"/>
                              </a:lnTo>
                              <a:lnTo>
                                <a:pt x="279640" y="359379"/>
                              </a:lnTo>
                              <a:cubicBezTo>
                                <a:pt x="280813" y="356254"/>
                                <a:pt x="283551" y="353911"/>
                                <a:pt x="286680" y="353260"/>
                              </a:cubicBezTo>
                              <a:cubicBezTo>
                                <a:pt x="305062" y="349224"/>
                                <a:pt x="322401" y="340762"/>
                                <a:pt x="338175" y="328394"/>
                              </a:cubicBezTo>
                              <a:cubicBezTo>
                                <a:pt x="341174" y="326051"/>
                                <a:pt x="345476" y="325660"/>
                                <a:pt x="348865" y="327483"/>
                              </a:cubicBezTo>
                              <a:lnTo>
                                <a:pt x="349387" y="327743"/>
                              </a:lnTo>
                              <a:cubicBezTo>
                                <a:pt x="379502" y="343886"/>
                                <a:pt x="450161" y="381510"/>
                                <a:pt x="470368" y="395440"/>
                              </a:cubicBezTo>
                              <a:cubicBezTo>
                                <a:pt x="499962" y="415880"/>
                                <a:pt x="514693" y="473162"/>
                                <a:pt x="521863" y="517816"/>
                              </a:cubicBezTo>
                              <a:cubicBezTo>
                                <a:pt x="522124" y="519378"/>
                                <a:pt x="521994" y="521070"/>
                                <a:pt x="521472" y="522633"/>
                              </a:cubicBezTo>
                              <a:cubicBezTo>
                                <a:pt x="520299" y="526017"/>
                                <a:pt x="489011" y="606863"/>
                                <a:pt x="260997" y="606863"/>
                              </a:cubicBezTo>
                              <a:cubicBezTo>
                                <a:pt x="33114" y="606863"/>
                                <a:pt x="1826" y="526017"/>
                                <a:pt x="522" y="522633"/>
                              </a:cubicBezTo>
                              <a:cubicBezTo>
                                <a:pt x="1" y="521070"/>
                                <a:pt x="-130" y="519378"/>
                                <a:pt x="131" y="517816"/>
                              </a:cubicBezTo>
                              <a:cubicBezTo>
                                <a:pt x="2738" y="501412"/>
                                <a:pt x="17731" y="418353"/>
                                <a:pt x="51757" y="395440"/>
                              </a:cubicBezTo>
                              <a:cubicBezTo>
                                <a:pt x="71964" y="381771"/>
                                <a:pt x="143405" y="343366"/>
                                <a:pt x="173129" y="327483"/>
                              </a:cubicBezTo>
                              <a:close/>
                              <a:moveTo>
                                <a:pt x="218629" y="102451"/>
                              </a:moveTo>
                              <a:cubicBezTo>
                                <a:pt x="172742" y="101540"/>
                                <a:pt x="151362" y="123540"/>
                                <a:pt x="141455" y="142547"/>
                              </a:cubicBezTo>
                              <a:cubicBezTo>
                                <a:pt x="141064" y="152050"/>
                                <a:pt x="140933" y="161553"/>
                                <a:pt x="140933" y="171186"/>
                              </a:cubicBezTo>
                              <a:cubicBezTo>
                                <a:pt x="140933" y="230158"/>
                                <a:pt x="167006" y="266738"/>
                                <a:pt x="188907" y="287046"/>
                              </a:cubicBezTo>
                              <a:cubicBezTo>
                                <a:pt x="216544" y="312562"/>
                                <a:pt x="247179" y="321805"/>
                                <a:pt x="260997" y="321805"/>
                              </a:cubicBezTo>
                              <a:cubicBezTo>
                                <a:pt x="274816" y="321805"/>
                                <a:pt x="305451" y="312562"/>
                                <a:pt x="333088" y="287046"/>
                              </a:cubicBezTo>
                              <a:cubicBezTo>
                                <a:pt x="354989" y="266738"/>
                                <a:pt x="381061" y="230158"/>
                                <a:pt x="381061" y="171186"/>
                              </a:cubicBezTo>
                              <a:cubicBezTo>
                                <a:pt x="381061" y="160381"/>
                                <a:pt x="380931" y="149576"/>
                                <a:pt x="380409" y="139032"/>
                              </a:cubicBezTo>
                              <a:cubicBezTo>
                                <a:pt x="246006" y="168713"/>
                                <a:pt x="218629" y="102451"/>
                                <a:pt x="218629" y="102451"/>
                              </a:cubicBezTo>
                              <a:close/>
                              <a:moveTo>
                                <a:pt x="260997" y="0"/>
                              </a:moveTo>
                              <a:cubicBezTo>
                                <a:pt x="388753" y="0"/>
                                <a:pt x="401528" y="76676"/>
                                <a:pt x="401528" y="171186"/>
                              </a:cubicBezTo>
                              <a:cubicBezTo>
                                <a:pt x="401528" y="291863"/>
                                <a:pt x="302974" y="342243"/>
                                <a:pt x="260997" y="342243"/>
                              </a:cubicBezTo>
                              <a:cubicBezTo>
                                <a:pt x="219020" y="342243"/>
                                <a:pt x="120466" y="291863"/>
                                <a:pt x="120466" y="171186"/>
                              </a:cubicBezTo>
                              <a:cubicBezTo>
                                <a:pt x="120466" y="76676"/>
                                <a:pt x="133242" y="0"/>
                                <a:pt x="260997" y="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pecialist-user_80886" o:spid="_x0000_s1026" o:spt="100" style="position:absolute;left:0pt;margin-left:51pt;margin-top:721pt;height:14.5pt;width:12.35pt;z-index:251678720;mso-width-relative:page;mso-height-relative:page;" filled="f" stroked="t" coordsize="521993,606863" o:gfxdata="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" path="m327615,466652l327615,490607,372201,504537,416917,490607,416917,466652xm173129,327483c176649,325660,180821,326051,183819,328394c199724,340762,216933,349224,235315,353260c238574,353911,241181,356254,242355,359379l260997,408459,279640,359379c280813,356254,283551,353911,286680,353260c305062,349224,322401,340762,338175,328394c341174,326051,345476,325660,348865,327483l349387,327743c379502,343886,450161,381510,470368,395440c499962,415880,514693,473162,521863,517816c522124,519378,521994,521070,521472,522633c520299,526017,489011,606863,260997,606863c33114,606863,1826,526017,522,522633c1,521070,-130,519378,131,517816c2738,501412,17731,418353,51757,395440c71964,381771,143405,343366,173129,327483xm218629,102451c172742,101540,151362,123540,141455,142547c141064,152050,140933,161553,140933,171186c140933,230158,167006,266738,188907,287046c216544,312562,247179,321805,260997,321805c274816,321805,305451,312562,333088,287046c354989,266738,381061,230158,381061,171186c381061,160381,380931,149576,380409,139032c246006,168713,218629,102451,218629,102451xm260997,0c388753,0,401528,76676,401528,171186c401528,291863,302974,342243,260997,342243c219020,342243,120466,291863,120466,171186c120466,76676,133242,0,260997,0xe">
                <v:path textboxrect="0,0,521993,606863" o:connectlocs="98439,141603;98439,148872;111836,153099;125272,148872;125272,141603;52020,99373;55232,99649;70705,107195;72821,109052;78422,123945;84024,109052;86139,107195;101612,99649;104824,99373;104981,99452;141333,119994;156805,157129;156688,158590;78422,184150;156,158590;39,157129;15551,119994;52020,99373;65692,31088;42503,43255;42346,51945;56761,87102;78422,97650;100084,87102;114498,51945;114302,42188;65692,31088;78422,0;120648,51945;78422,103852;36196,51945;78422,0" o:connectangles="0,0,0,0,0,0,0,0,0,0,0,0,0,0,0,0,0,0,0,0,0,0,0,0,0,0,0,0,0,0,0,0,0,0,0,0,0"/>
                <v:fill on="f" focussize="0,0"/>
                <v:stroke color="#FFFFFF [3212]" joinstyle="round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2018665</wp:posOffset>
                </wp:positionV>
                <wp:extent cx="6438900" cy="300990"/>
                <wp:effectExtent l="0" t="0" r="0" b="381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3462"/>
                          <a:chExt cx="10140" cy="474"/>
                        </a:xfrm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6931" y="3467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4" name="组合 24"/>
                        <wpg:cNvGrpSpPr/>
                        <wpg:grpSpPr>
                          <a:xfrm>
                            <a:off x="6949" y="3462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23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0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9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158.95pt;height:23.7pt;width:507pt;z-index:251660288;mso-width-relative:page;mso-height-relative:page;" coordorigin="6931,3462" coordsize="10140,474" o:gfxdata="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">
                <o:lock v:ext="edit" aspectratio="f"/>
                <v:rect id="_x0000_s1026" o:spid="_x0000_s1026" o:spt="1" style="position:absolute;left:6931;top:3467;height:465;width:10140;v-text-anchor:middle;" fillcolor="#F2F2F2 [3052]" filled="t" stroked="f" coordsize="21600,21600" o:gfxdata="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kXs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3462;height:474;width:2283;" coordorigin="2308,3348" coordsize="2737,474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2799;top:3348;height:474;width:2246;v-text-anchor:middle;" fillcolor="#92C5CC" filled="t" stroked="f" coordsize="3160,569" o:gfxdata="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L+x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697;top:3348;height:474;width:2246;v-text-anchor:middle;" fillcolor="#FFFFFF [3212]" filled="t" stroked="f" coordsize="3160,569" o:gfxdata="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5e9d7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614;top:3348;height:474;width:2246;v-text-anchor:middle;" fillcolor="#92C5CC" filled="t" stroked="f" coordsize="3160,569" o:gfxdata="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UGCytwAAANsAAAAP&#10;AAAAAAAAAAEAIAAAACIAAABkcnMvZG93bnJldi54bWxQSwECFAAUAAAACACHTuJAMy8FnjsAAAA5&#10;AAAAEAAAAAAAAAABACAAAAAGAQAAZHJzL3NoYXBleG1sLnhtbFBLBQYAAAAABgAGAFsBAACwAwAA&#10;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512;top:3348;height:474;width:2246;v-text-anchor:middle;" fillcolor="#FFFFFF [3212]" filled="t" stroked="f" coordsize="3160,569" o:gfxdata="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f5bu8AAAA&#10;2wAAAA8AAAAAAAAAAQAgAAAAIgAAAGRycy9kb3ducmV2LnhtbFBLAQIUABQAAAAIAIdO4kAzLwWe&#10;OwAAADkAAAAQAAAAAAAAAAEAIAAAAAsBAABkcnMvc2hhcGV4bWwueG1sUEsFBgAAAAAGAAYAWwEA&#10;ALUDAAAAAA=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_x0000_s1026" o:spid="_x0000_s1026" o:spt="100" style="position:absolute;left:2308;top:3348;height:474;width:2366;v-text-anchor:middle;" fillcolor="#3693A1" filled="t" stroked="f" coordsize="3160,569" o:gfxdata="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EX0t7sAAADb&#10;AAAADwAAAAAAAAABACAAAAAiAAAAZHJzL2Rvd25yZXYueG1sUEsBAhQAFAAAAAgAh07iQDMvBZ47&#10;AAAAOQAAABAAAAAAAAAAAQAgAAAACgEAAGRycy9zaGFwZXhtbC54bWxQSwUGAAAAAAYABgBbAQAA&#10;tAMAAAAA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2075180</wp:posOffset>
                </wp:positionV>
                <wp:extent cx="189230" cy="187960"/>
                <wp:effectExtent l="0" t="0" r="1270" b="2540"/>
                <wp:wrapNone/>
                <wp:docPr id="647" name="Freeform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9230" cy="187960"/>
                        </a:xfrm>
                        <a:custGeom>
                          <a:avLst/>
                          <a:gdLst>
                            <a:gd name="T0" fmla="*/ 42 w 259"/>
                            <a:gd name="T1" fmla="*/ 0 h 257"/>
                            <a:gd name="T2" fmla="*/ 108 w 259"/>
                            <a:gd name="T3" fmla="*/ 96 h 257"/>
                            <a:gd name="T4" fmla="*/ 96 w 259"/>
                            <a:gd name="T5" fmla="*/ 82 h 257"/>
                            <a:gd name="T6" fmla="*/ 73 w 259"/>
                            <a:gd name="T7" fmla="*/ 82 h 257"/>
                            <a:gd name="T8" fmla="*/ 73 w 259"/>
                            <a:gd name="T9" fmla="*/ 60 h 257"/>
                            <a:gd name="T10" fmla="*/ 61 w 259"/>
                            <a:gd name="T11" fmla="*/ 48 h 257"/>
                            <a:gd name="T12" fmla="*/ 39 w 259"/>
                            <a:gd name="T13" fmla="*/ 48 h 257"/>
                            <a:gd name="T14" fmla="*/ 42 w 259"/>
                            <a:gd name="T15" fmla="*/ 13 h 257"/>
                            <a:gd name="T16" fmla="*/ 92 w 259"/>
                            <a:gd name="T17" fmla="*/ 121 h 257"/>
                            <a:gd name="T18" fmla="*/ 0 w 259"/>
                            <a:gd name="T19" fmla="*/ 42 h 257"/>
                            <a:gd name="T20" fmla="*/ 35 w 259"/>
                            <a:gd name="T21" fmla="*/ 186 h 257"/>
                            <a:gd name="T22" fmla="*/ 44 w 259"/>
                            <a:gd name="T23" fmla="*/ 239 h 257"/>
                            <a:gd name="T24" fmla="*/ 216 w 259"/>
                            <a:gd name="T25" fmla="*/ 257 h 257"/>
                            <a:gd name="T26" fmla="*/ 172 w 259"/>
                            <a:gd name="T27" fmla="*/ 128 h 257"/>
                            <a:gd name="T28" fmla="*/ 225 w 259"/>
                            <a:gd name="T29" fmla="*/ 71 h 257"/>
                            <a:gd name="T30" fmla="*/ 226 w 259"/>
                            <a:gd name="T31" fmla="*/ 5 h 257"/>
                            <a:gd name="T32" fmla="*/ 203 w 259"/>
                            <a:gd name="T33" fmla="*/ 30 h 257"/>
                            <a:gd name="T34" fmla="*/ 228 w 259"/>
                            <a:gd name="T35" fmla="*/ 57 h 257"/>
                            <a:gd name="T36" fmla="*/ 192 w 259"/>
                            <a:gd name="T37" fmla="*/ 38 h 257"/>
                            <a:gd name="T38" fmla="*/ 192 w 259"/>
                            <a:gd name="T39" fmla="*/ 38 h 257"/>
                            <a:gd name="T40" fmla="*/ 80 w 259"/>
                            <a:gd name="T41" fmla="*/ 154 h 257"/>
                            <a:gd name="T42" fmla="*/ 65 w 259"/>
                            <a:gd name="T43" fmla="*/ 177 h 257"/>
                            <a:gd name="T44" fmla="*/ 187 w 259"/>
                            <a:gd name="T45" fmla="*/ 50 h 257"/>
                            <a:gd name="T46" fmla="*/ 185 w 259"/>
                            <a:gd name="T47" fmla="*/ 65 h 257"/>
                            <a:gd name="T48" fmla="*/ 59 w 259"/>
                            <a:gd name="T49" fmla="*/ 199 h 257"/>
                            <a:gd name="T50" fmla="*/ 193 w 259"/>
                            <a:gd name="T51" fmla="*/ 73 h 257"/>
                            <a:gd name="T52" fmla="*/ 185 w 259"/>
                            <a:gd name="T53" fmla="*/ 65 h 257"/>
                            <a:gd name="T54" fmla="*/ 68 w 259"/>
                            <a:gd name="T55" fmla="*/ 212 h 257"/>
                            <a:gd name="T56" fmla="*/ 207 w 259"/>
                            <a:gd name="T57" fmla="*/ 70 h 257"/>
                            <a:gd name="T58" fmla="*/ 134 w 259"/>
                            <a:gd name="T59" fmla="*/ 162 h 257"/>
                            <a:gd name="T60" fmla="*/ 167 w 259"/>
                            <a:gd name="T61" fmla="*/ 151 h 257"/>
                            <a:gd name="T62" fmla="*/ 175 w 259"/>
                            <a:gd name="T63" fmla="*/ 163 h 257"/>
                            <a:gd name="T64" fmla="*/ 176 w 259"/>
                            <a:gd name="T65" fmla="*/ 185 h 257"/>
                            <a:gd name="T66" fmla="*/ 200 w 259"/>
                            <a:gd name="T67" fmla="*/ 185 h 257"/>
                            <a:gd name="T68" fmla="*/ 209 w 259"/>
                            <a:gd name="T69" fmla="*/ 197 h 257"/>
                            <a:gd name="T70" fmla="*/ 211 w 259"/>
                            <a:gd name="T71" fmla="*/ 219 h 257"/>
                            <a:gd name="T72" fmla="*/ 245 w 259"/>
                            <a:gd name="T73" fmla="*/ 215 h 257"/>
                            <a:gd name="T74" fmla="*/ 134 w 259"/>
                            <a:gd name="T75" fmla="*/ 162 h 257"/>
                            <a:gd name="T76" fmla="*/ 62 w 259"/>
                            <a:gd name="T77" fmla="*/ 219 h 257"/>
                            <a:gd name="T78" fmla="*/ 22 w 259"/>
                            <a:gd name="T79" fmla="*/ 224 h 2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59" h="257">
                              <a:moveTo>
                                <a:pt x="0" y="42"/>
                              </a:moveTo>
                              <a:cubicBezTo>
                                <a:pt x="14" y="27"/>
                                <a:pt x="28" y="13"/>
                                <a:pt x="42" y="0"/>
                              </a:cubicBezTo>
                              <a:cubicBezTo>
                                <a:pt x="71" y="27"/>
                                <a:pt x="99" y="55"/>
                                <a:pt x="126" y="84"/>
                              </a:cubicBezTo>
                              <a:cubicBezTo>
                                <a:pt x="120" y="88"/>
                                <a:pt x="114" y="92"/>
                                <a:pt x="108" y="96"/>
                              </a:cubicBezTo>
                              <a:cubicBezTo>
                                <a:pt x="109" y="90"/>
                                <a:pt x="110" y="84"/>
                                <a:pt x="111" y="78"/>
                              </a:cubicBezTo>
                              <a:cubicBezTo>
                                <a:pt x="106" y="79"/>
                                <a:pt x="101" y="80"/>
                                <a:pt x="96" y="82"/>
                              </a:cubicBezTo>
                              <a:cubicBezTo>
                                <a:pt x="97" y="76"/>
                                <a:pt x="98" y="71"/>
                                <a:pt x="99" y="65"/>
                              </a:cubicBezTo>
                              <a:cubicBezTo>
                                <a:pt x="90" y="71"/>
                                <a:pt x="82" y="77"/>
                                <a:pt x="73" y="82"/>
                              </a:cubicBezTo>
                              <a:cubicBezTo>
                                <a:pt x="78" y="73"/>
                                <a:pt x="85" y="65"/>
                                <a:pt x="90" y="56"/>
                              </a:cubicBezTo>
                              <a:cubicBezTo>
                                <a:pt x="85" y="57"/>
                                <a:pt x="79" y="58"/>
                                <a:pt x="73" y="60"/>
                              </a:cubicBezTo>
                              <a:cubicBezTo>
                                <a:pt x="75" y="54"/>
                                <a:pt x="76" y="49"/>
                                <a:pt x="77" y="44"/>
                              </a:cubicBezTo>
                              <a:cubicBezTo>
                                <a:pt x="72" y="45"/>
                                <a:pt x="67" y="47"/>
                                <a:pt x="61" y="48"/>
                              </a:cubicBezTo>
                              <a:cubicBezTo>
                                <a:pt x="63" y="42"/>
                                <a:pt x="64" y="36"/>
                                <a:pt x="65" y="31"/>
                              </a:cubicBezTo>
                              <a:cubicBezTo>
                                <a:pt x="56" y="36"/>
                                <a:pt x="48" y="43"/>
                                <a:pt x="39" y="48"/>
                              </a:cubicBezTo>
                              <a:cubicBezTo>
                                <a:pt x="43" y="40"/>
                                <a:pt x="49" y="33"/>
                                <a:pt x="55" y="26"/>
                              </a:cubicBezTo>
                              <a:cubicBezTo>
                                <a:pt x="51" y="21"/>
                                <a:pt x="47" y="17"/>
                                <a:pt x="42" y="13"/>
                              </a:cubicBezTo>
                              <a:cubicBezTo>
                                <a:pt x="33" y="23"/>
                                <a:pt x="23" y="32"/>
                                <a:pt x="14" y="42"/>
                              </a:cubicBezTo>
                              <a:cubicBezTo>
                                <a:pt x="40" y="68"/>
                                <a:pt x="67" y="93"/>
                                <a:pt x="92" y="121"/>
                              </a:cubicBezTo>
                              <a:cubicBezTo>
                                <a:pt x="86" y="123"/>
                                <a:pt x="80" y="123"/>
                                <a:pt x="76" y="118"/>
                              </a:cubicBezTo>
                              <a:cubicBezTo>
                                <a:pt x="51" y="93"/>
                                <a:pt x="25" y="67"/>
                                <a:pt x="0" y="42"/>
                              </a:cubicBezTo>
                              <a:close/>
                              <a:moveTo>
                                <a:pt x="194" y="26"/>
                              </a:moveTo>
                              <a:cubicBezTo>
                                <a:pt x="141" y="79"/>
                                <a:pt x="87" y="132"/>
                                <a:pt x="35" y="186"/>
                              </a:cubicBezTo>
                              <a:cubicBezTo>
                                <a:pt x="21" y="208"/>
                                <a:pt x="10" y="232"/>
                                <a:pt x="1" y="256"/>
                              </a:cubicBezTo>
                              <a:cubicBezTo>
                                <a:pt x="16" y="253"/>
                                <a:pt x="30" y="245"/>
                                <a:pt x="44" y="239"/>
                              </a:cubicBezTo>
                              <a:cubicBezTo>
                                <a:pt x="79" y="225"/>
                                <a:pt x="100" y="192"/>
                                <a:pt x="127" y="169"/>
                              </a:cubicBezTo>
                              <a:cubicBezTo>
                                <a:pt x="157" y="198"/>
                                <a:pt x="186" y="228"/>
                                <a:pt x="216" y="257"/>
                              </a:cubicBezTo>
                              <a:cubicBezTo>
                                <a:pt x="231" y="244"/>
                                <a:pt x="245" y="230"/>
                                <a:pt x="259" y="216"/>
                              </a:cubicBezTo>
                              <a:cubicBezTo>
                                <a:pt x="231" y="186"/>
                                <a:pt x="200" y="158"/>
                                <a:pt x="172" y="128"/>
                              </a:cubicBezTo>
                              <a:cubicBezTo>
                                <a:pt x="172" y="125"/>
                                <a:pt x="172" y="125"/>
                                <a:pt x="172" y="125"/>
                              </a:cubicBezTo>
                              <a:cubicBezTo>
                                <a:pt x="188" y="106"/>
                                <a:pt x="207" y="89"/>
                                <a:pt x="225" y="71"/>
                              </a:cubicBezTo>
                              <a:cubicBezTo>
                                <a:pt x="235" y="60"/>
                                <a:pt x="248" y="51"/>
                                <a:pt x="253" y="36"/>
                              </a:cubicBezTo>
                              <a:cubicBezTo>
                                <a:pt x="258" y="20"/>
                                <a:pt x="242" y="2"/>
                                <a:pt x="226" y="5"/>
                              </a:cubicBezTo>
                              <a:cubicBezTo>
                                <a:pt x="212" y="6"/>
                                <a:pt x="203" y="17"/>
                                <a:pt x="194" y="26"/>
                              </a:cubicBezTo>
                              <a:close/>
                              <a:moveTo>
                                <a:pt x="203" y="30"/>
                              </a:moveTo>
                              <a:cubicBezTo>
                                <a:pt x="213" y="22"/>
                                <a:pt x="229" y="6"/>
                                <a:pt x="241" y="21"/>
                              </a:cubicBezTo>
                              <a:cubicBezTo>
                                <a:pt x="250" y="34"/>
                                <a:pt x="235" y="46"/>
                                <a:pt x="228" y="57"/>
                              </a:cubicBezTo>
                              <a:cubicBezTo>
                                <a:pt x="221" y="46"/>
                                <a:pt x="212" y="38"/>
                                <a:pt x="203" y="30"/>
                              </a:cubicBezTo>
                              <a:close/>
                              <a:moveTo>
                                <a:pt x="192" y="38"/>
                              </a:moveTo>
                              <a:cubicBezTo>
                                <a:pt x="208" y="38"/>
                                <a:pt x="220" y="51"/>
                                <a:pt x="221" y="67"/>
                              </a:cubicBezTo>
                              <a:cubicBezTo>
                                <a:pt x="211" y="57"/>
                                <a:pt x="202" y="47"/>
                                <a:pt x="192" y="38"/>
                              </a:cubicBezTo>
                              <a:close/>
                              <a:moveTo>
                                <a:pt x="167" y="67"/>
                              </a:moveTo>
                              <a:cubicBezTo>
                                <a:pt x="138" y="96"/>
                                <a:pt x="109" y="125"/>
                                <a:pt x="80" y="154"/>
                              </a:cubicBezTo>
                              <a:cubicBezTo>
                                <a:pt x="69" y="165"/>
                                <a:pt x="57" y="175"/>
                                <a:pt x="48" y="189"/>
                              </a:cubicBezTo>
                              <a:cubicBezTo>
                                <a:pt x="54" y="186"/>
                                <a:pt x="60" y="182"/>
                                <a:pt x="65" y="177"/>
                              </a:cubicBezTo>
                              <a:cubicBezTo>
                                <a:pt x="96" y="145"/>
                                <a:pt x="128" y="114"/>
                                <a:pt x="159" y="83"/>
                              </a:cubicBezTo>
                              <a:cubicBezTo>
                                <a:pt x="169" y="73"/>
                                <a:pt x="180" y="63"/>
                                <a:pt x="187" y="50"/>
                              </a:cubicBezTo>
                              <a:cubicBezTo>
                                <a:pt x="180" y="55"/>
                                <a:pt x="173" y="61"/>
                                <a:pt x="167" y="67"/>
                              </a:cubicBezTo>
                              <a:close/>
                              <a:moveTo>
                                <a:pt x="185" y="65"/>
                              </a:moveTo>
                              <a:cubicBezTo>
                                <a:pt x="150" y="100"/>
                                <a:pt x="116" y="135"/>
                                <a:pt x="81" y="169"/>
                              </a:cubicBezTo>
                              <a:cubicBezTo>
                                <a:pt x="73" y="178"/>
                                <a:pt x="62" y="186"/>
                                <a:pt x="59" y="199"/>
                              </a:cubicBezTo>
                              <a:cubicBezTo>
                                <a:pt x="73" y="195"/>
                                <a:pt x="81" y="184"/>
                                <a:pt x="91" y="174"/>
                              </a:cubicBezTo>
                              <a:cubicBezTo>
                                <a:pt x="125" y="140"/>
                                <a:pt x="159" y="107"/>
                                <a:pt x="193" y="73"/>
                              </a:cubicBezTo>
                              <a:cubicBezTo>
                                <a:pt x="198" y="68"/>
                                <a:pt x="200" y="61"/>
                                <a:pt x="202" y="55"/>
                              </a:cubicBezTo>
                              <a:cubicBezTo>
                                <a:pt x="196" y="57"/>
                                <a:pt x="190" y="60"/>
                                <a:pt x="185" y="65"/>
                              </a:cubicBezTo>
                              <a:close/>
                              <a:moveTo>
                                <a:pt x="100" y="174"/>
                              </a:moveTo>
                              <a:cubicBezTo>
                                <a:pt x="89" y="186"/>
                                <a:pt x="74" y="196"/>
                                <a:pt x="68" y="212"/>
                              </a:cubicBezTo>
                              <a:cubicBezTo>
                                <a:pt x="106" y="179"/>
                                <a:pt x="140" y="140"/>
                                <a:pt x="177" y="105"/>
                              </a:cubicBezTo>
                              <a:cubicBezTo>
                                <a:pt x="187" y="94"/>
                                <a:pt x="201" y="85"/>
                                <a:pt x="207" y="70"/>
                              </a:cubicBezTo>
                              <a:cubicBezTo>
                                <a:pt x="169" y="102"/>
                                <a:pt x="136" y="139"/>
                                <a:pt x="100" y="174"/>
                              </a:cubicBezTo>
                              <a:close/>
                              <a:moveTo>
                                <a:pt x="134" y="162"/>
                              </a:moveTo>
                              <a:cubicBezTo>
                                <a:pt x="144" y="151"/>
                                <a:pt x="155" y="141"/>
                                <a:pt x="166" y="132"/>
                              </a:cubicBezTo>
                              <a:cubicBezTo>
                                <a:pt x="167" y="138"/>
                                <a:pt x="167" y="145"/>
                                <a:pt x="167" y="151"/>
                              </a:cubicBezTo>
                              <a:cubicBezTo>
                                <a:pt x="172" y="150"/>
                                <a:pt x="176" y="149"/>
                                <a:pt x="181" y="147"/>
                              </a:cubicBezTo>
                              <a:cubicBezTo>
                                <a:pt x="179" y="153"/>
                                <a:pt x="177" y="158"/>
                                <a:pt x="175" y="163"/>
                              </a:cubicBezTo>
                              <a:cubicBezTo>
                                <a:pt x="181" y="161"/>
                                <a:pt x="187" y="160"/>
                                <a:pt x="193" y="158"/>
                              </a:cubicBezTo>
                              <a:cubicBezTo>
                                <a:pt x="188" y="167"/>
                                <a:pt x="181" y="176"/>
                                <a:pt x="176" y="185"/>
                              </a:cubicBezTo>
                              <a:cubicBezTo>
                                <a:pt x="185" y="180"/>
                                <a:pt x="192" y="172"/>
                                <a:pt x="202" y="169"/>
                              </a:cubicBezTo>
                              <a:cubicBezTo>
                                <a:pt x="202" y="174"/>
                                <a:pt x="201" y="180"/>
                                <a:pt x="200" y="185"/>
                              </a:cubicBezTo>
                              <a:cubicBezTo>
                                <a:pt x="205" y="184"/>
                                <a:pt x="210" y="183"/>
                                <a:pt x="215" y="181"/>
                              </a:cubicBezTo>
                              <a:cubicBezTo>
                                <a:pt x="213" y="186"/>
                                <a:pt x="211" y="192"/>
                                <a:pt x="209" y="197"/>
                              </a:cubicBezTo>
                              <a:cubicBezTo>
                                <a:pt x="215" y="195"/>
                                <a:pt x="221" y="194"/>
                                <a:pt x="227" y="192"/>
                              </a:cubicBezTo>
                              <a:cubicBezTo>
                                <a:pt x="222" y="201"/>
                                <a:pt x="216" y="210"/>
                                <a:pt x="211" y="219"/>
                              </a:cubicBezTo>
                              <a:cubicBezTo>
                                <a:pt x="218" y="214"/>
                                <a:pt x="225" y="208"/>
                                <a:pt x="232" y="203"/>
                              </a:cubicBezTo>
                              <a:cubicBezTo>
                                <a:pt x="237" y="207"/>
                                <a:pt x="241" y="211"/>
                                <a:pt x="245" y="215"/>
                              </a:cubicBezTo>
                              <a:cubicBezTo>
                                <a:pt x="236" y="225"/>
                                <a:pt x="226" y="235"/>
                                <a:pt x="217" y="244"/>
                              </a:cubicBezTo>
                              <a:cubicBezTo>
                                <a:pt x="189" y="217"/>
                                <a:pt x="162" y="189"/>
                                <a:pt x="134" y="162"/>
                              </a:cubicBezTo>
                              <a:close/>
                              <a:moveTo>
                                <a:pt x="39" y="195"/>
                              </a:moveTo>
                              <a:cubicBezTo>
                                <a:pt x="51" y="197"/>
                                <a:pt x="61" y="206"/>
                                <a:pt x="62" y="219"/>
                              </a:cubicBezTo>
                              <a:cubicBezTo>
                                <a:pt x="53" y="225"/>
                                <a:pt x="45" y="230"/>
                                <a:pt x="36" y="236"/>
                              </a:cubicBezTo>
                              <a:cubicBezTo>
                                <a:pt x="31" y="232"/>
                                <a:pt x="27" y="228"/>
                                <a:pt x="22" y="224"/>
                              </a:cubicBezTo>
                              <a:cubicBezTo>
                                <a:pt x="27" y="214"/>
                                <a:pt x="33" y="205"/>
                                <a:pt x="39" y="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65" o:spid="_x0000_s1026" o:spt="100" style="position:absolute;left:0pt;margin-left:48.75pt;margin-top:163.4pt;height:14.8pt;width:14.9pt;z-index:251676672;mso-width-relative:page;mso-height-relative:page;" fillcolor="#FFFFFF [3212]" filled="t" stroked="f" coordsize="259,257" o:gfxdata="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" path="m0,42c14,27,28,13,42,0c71,27,99,55,126,84c120,88,114,92,108,96c109,90,110,84,111,78c106,79,101,80,96,82c97,76,98,71,99,65c90,71,82,77,73,82c78,73,85,65,90,56c85,57,79,58,73,60c75,54,76,49,77,44c72,45,67,47,61,48c63,42,64,36,65,31c56,36,48,43,39,48c43,40,49,33,55,26c51,21,47,17,42,13c33,23,23,32,14,42c40,68,67,93,92,121c86,123,80,123,76,118c51,93,25,67,0,42xm194,26c141,79,87,132,35,186c21,208,10,232,1,256c16,253,30,245,44,239c79,225,100,192,127,169c157,198,186,228,216,257c231,244,245,230,259,216c231,186,200,158,172,128c172,125,172,125,172,125c188,106,207,89,225,71c235,60,248,51,253,36c258,20,242,2,226,5c212,6,203,17,194,26xm203,30c213,22,229,6,241,21c250,34,235,46,228,57c221,46,212,38,203,30xm192,38c208,38,220,51,221,67c211,57,202,47,192,38xm167,67c138,96,109,125,80,154c69,165,57,175,48,189c54,186,60,182,65,177c96,145,128,114,159,83c169,73,180,63,187,50c180,55,173,61,167,67xm185,65c150,100,116,135,81,169c73,178,62,186,59,199c73,195,81,184,91,174c125,140,159,107,193,73c198,68,200,61,202,55c196,57,190,60,185,65xm100,174c89,186,74,196,68,212c106,179,140,140,177,105c187,94,201,85,207,70c169,102,136,139,100,174xm134,162c144,151,155,141,166,132c167,138,167,145,167,151c172,150,176,149,181,147c179,153,177,158,175,163c181,161,187,160,193,158c188,167,181,176,176,185c185,180,192,172,202,169c202,174,201,180,200,185c205,184,210,183,215,181c213,186,211,192,209,197c215,195,221,194,227,192c222,201,216,210,211,219c218,214,225,208,232,203c237,207,241,211,245,215c236,225,226,235,217,244c189,217,162,189,134,162xm39,195c51,197,61,206,62,219c53,225,45,230,36,236c31,232,27,228,22,224c27,214,33,205,39,195xe">
                <v:path textboxrect="0,0,259,257" o:connectlocs="30685,0;78906,70210;70139,59971;53335,59971;53335,43881;44567,35105;28494,35105;30685,9507;67216,88494;0,30717;25571,136033;32147,174795;157813,187960;125666,93614;164388,51926;165119,3656;148315,21940;166580,41687;140278,27791;140278,27791;58449,112629;47490,129451;136625,36568;135164,47538;43106,145541;141009,53389;135164,47538;49682,155048;151237,51195;97902,118480;122013,110435;127858,119211;128588,135301;146123,135301;152699,144078;154160,160168;179001,157242;97902,118480;45298,160168;16073,163825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9088755</wp:posOffset>
                </wp:positionV>
                <wp:extent cx="923290" cy="300355"/>
                <wp:effectExtent l="0" t="0" r="0" b="0"/>
                <wp:wrapNone/>
                <wp:docPr id="11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9020175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715.65pt;height:23.65pt;width:72.7pt;z-index:251672576;mso-width-relative:page;mso-height-relative:page;" filled="f" stroked="f" coordsize="21600,21600" o:gfxdata="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L88d7cAAAADQEAAA8AAAAAAAAA&#10;AQAgAAAAIgAAAGRycy9kb3ducmV2LnhtbFBLAQIUABQAAAAIAIdO4kD3by/dRgIAAHE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2000250</wp:posOffset>
                </wp:positionV>
                <wp:extent cx="923290" cy="300355"/>
                <wp:effectExtent l="0" t="0" r="0" b="0"/>
                <wp:wrapNone/>
                <wp:docPr id="1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195326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157.5pt;height:23.65pt;width:72.7pt;z-index:251669504;mso-width-relative:page;mso-height-relative:page;" filled="f" stroked="f" coordsize="21600,21600" o:gfxdata="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0rBKg2wAAAAsBAAAPAAAAAAAA&#10;AAEAIAAAACIAAABkcnMvZG93bnJldi54bWxQSwECFAAUAAAACACHTuJAb8zf60gCAABx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5209540</wp:posOffset>
                </wp:positionV>
                <wp:extent cx="923290" cy="300355"/>
                <wp:effectExtent l="0" t="0" r="0" b="0"/>
                <wp:wrapNone/>
                <wp:docPr id="8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514096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实践经历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410.2pt;height:23.65pt;width:72.7pt;z-index:251668480;mso-width-relative:page;mso-height-relative:page;" filled="f" stroked="f" coordsize="21600,21600" o:gfxdata="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TgfTZ2wAAAAsBAAAPAAAAAAAA&#10;AAEAIAAAACIAAABkcnMvZG93bnJldi54bWxQSwECFAAUAAAACACHTuJA8k/irUgCAABw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实践经历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3481070</wp:posOffset>
                </wp:positionV>
                <wp:extent cx="923290" cy="300355"/>
                <wp:effectExtent l="0" t="0" r="0" b="0"/>
                <wp:wrapNone/>
                <wp:docPr id="6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3412490"/>
                          <a:ext cx="92329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center"/>
                              <w:textAlignment w:val="auto"/>
                              <w:rPr>
                                <w:rFonts w:hint="default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62.95pt;margin-top:274.1pt;height:23.65pt;width:72.7pt;z-index:251669504;mso-width-relative:page;mso-height-relative:page;" filled="f" stroked="f" coordsize="21600,21600" o:gfxdata="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GRAOj2wAAAAsBAAAPAAAAAAAAAAEA&#10;IAAAACIAAABkcnMvZG93bnJldi54bWxQSwECFAAUAAAACACHTuJATwGVTUUCAABw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center"/>
                        <w:textAlignment w:val="auto"/>
                        <w:rPr>
                          <w:rFonts w:hint="default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5291455</wp:posOffset>
                </wp:positionV>
                <wp:extent cx="206375" cy="175260"/>
                <wp:effectExtent l="0" t="0" r="3175" b="15240"/>
                <wp:wrapNone/>
                <wp:docPr id="290" name="任意多边形: 形状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6375" cy="175260"/>
                        </a:xfrm>
                        <a:custGeom>
                          <a:avLst/>
                          <a:gdLst>
                            <a:gd name="connsiteX0" fmla="*/ 46038 w 338138"/>
                            <a:gd name="connsiteY0" fmla="*/ 261938 h 285751"/>
                            <a:gd name="connsiteX1" fmla="*/ 38100 w 338138"/>
                            <a:gd name="connsiteY1" fmla="*/ 270670 h 285751"/>
                            <a:gd name="connsiteX2" fmla="*/ 46038 w 338138"/>
                            <a:gd name="connsiteY2" fmla="*/ 279402 h 285751"/>
                            <a:gd name="connsiteX3" fmla="*/ 53976 w 338138"/>
                            <a:gd name="connsiteY3" fmla="*/ 270670 h 285751"/>
                            <a:gd name="connsiteX4" fmla="*/ 46038 w 338138"/>
                            <a:gd name="connsiteY4" fmla="*/ 261938 h 285751"/>
                            <a:gd name="connsiteX5" fmla="*/ 288131 w 338138"/>
                            <a:gd name="connsiteY5" fmla="*/ 184150 h 285751"/>
                            <a:gd name="connsiteX6" fmla="*/ 277812 w 338138"/>
                            <a:gd name="connsiteY6" fmla="*/ 194469 h 285751"/>
                            <a:gd name="connsiteX7" fmla="*/ 288131 w 338138"/>
                            <a:gd name="connsiteY7" fmla="*/ 204788 h 285751"/>
                            <a:gd name="connsiteX8" fmla="*/ 298450 w 338138"/>
                            <a:gd name="connsiteY8" fmla="*/ 194469 h 285751"/>
                            <a:gd name="connsiteX9" fmla="*/ 288131 w 338138"/>
                            <a:gd name="connsiteY9" fmla="*/ 184150 h 285751"/>
                            <a:gd name="connsiteX10" fmla="*/ 19050 w 338138"/>
                            <a:gd name="connsiteY10" fmla="*/ 165100 h 285751"/>
                            <a:gd name="connsiteX11" fmla="*/ 19050 w 338138"/>
                            <a:gd name="connsiteY11" fmla="*/ 242888 h 285751"/>
                            <a:gd name="connsiteX12" fmla="*/ 73025 w 338138"/>
                            <a:gd name="connsiteY12" fmla="*/ 242888 h 285751"/>
                            <a:gd name="connsiteX13" fmla="*/ 73025 w 338138"/>
                            <a:gd name="connsiteY13" fmla="*/ 165100 h 285751"/>
                            <a:gd name="connsiteX14" fmla="*/ 12010 w 338138"/>
                            <a:gd name="connsiteY14" fmla="*/ 141288 h 285751"/>
                            <a:gd name="connsiteX15" fmla="*/ 81400 w 338138"/>
                            <a:gd name="connsiteY15" fmla="*/ 141288 h 285751"/>
                            <a:gd name="connsiteX16" fmla="*/ 92075 w 338138"/>
                            <a:gd name="connsiteY16" fmla="*/ 153107 h 285751"/>
                            <a:gd name="connsiteX17" fmla="*/ 92075 w 338138"/>
                            <a:gd name="connsiteY17" fmla="*/ 273932 h 285751"/>
                            <a:gd name="connsiteX18" fmla="*/ 81400 w 338138"/>
                            <a:gd name="connsiteY18" fmla="*/ 285751 h 285751"/>
                            <a:gd name="connsiteX19" fmla="*/ 12010 w 338138"/>
                            <a:gd name="connsiteY19" fmla="*/ 285751 h 285751"/>
                            <a:gd name="connsiteX20" fmla="*/ 0 w 338138"/>
                            <a:gd name="connsiteY20" fmla="*/ 273932 h 285751"/>
                            <a:gd name="connsiteX21" fmla="*/ 0 w 338138"/>
                            <a:gd name="connsiteY21" fmla="*/ 153107 h 285751"/>
                            <a:gd name="connsiteX22" fmla="*/ 12010 w 338138"/>
                            <a:gd name="connsiteY22" fmla="*/ 141288 h 285751"/>
                            <a:gd name="connsiteX23" fmla="*/ 55002 w 338138"/>
                            <a:gd name="connsiteY23" fmla="*/ 82550 h 285751"/>
                            <a:gd name="connsiteX24" fmla="*/ 175185 w 338138"/>
                            <a:gd name="connsiteY24" fmla="*/ 82550 h 285751"/>
                            <a:gd name="connsiteX25" fmla="*/ 193675 w 338138"/>
                            <a:gd name="connsiteY25" fmla="*/ 99703 h 285751"/>
                            <a:gd name="connsiteX26" fmla="*/ 193675 w 338138"/>
                            <a:gd name="connsiteY26" fmla="*/ 268597 h 285751"/>
                            <a:gd name="connsiteX27" fmla="*/ 175185 w 338138"/>
                            <a:gd name="connsiteY27" fmla="*/ 285750 h 285751"/>
                            <a:gd name="connsiteX28" fmla="*/ 107830 w 338138"/>
                            <a:gd name="connsiteY28" fmla="*/ 285750 h 285751"/>
                            <a:gd name="connsiteX29" fmla="*/ 109151 w 338138"/>
                            <a:gd name="connsiteY29" fmla="*/ 276514 h 285751"/>
                            <a:gd name="connsiteX30" fmla="*/ 109151 w 338138"/>
                            <a:gd name="connsiteY30" fmla="*/ 273875 h 285751"/>
                            <a:gd name="connsiteX31" fmla="*/ 115754 w 338138"/>
                            <a:gd name="connsiteY31" fmla="*/ 275194 h 285751"/>
                            <a:gd name="connsiteX32" fmla="*/ 124999 w 338138"/>
                            <a:gd name="connsiteY32" fmla="*/ 264639 h 285751"/>
                            <a:gd name="connsiteX33" fmla="*/ 115754 w 338138"/>
                            <a:gd name="connsiteY33" fmla="*/ 254083 h 285751"/>
                            <a:gd name="connsiteX34" fmla="*/ 109151 w 338138"/>
                            <a:gd name="connsiteY34" fmla="*/ 256722 h 285751"/>
                            <a:gd name="connsiteX35" fmla="*/ 109151 w 338138"/>
                            <a:gd name="connsiteY35" fmla="*/ 235610 h 285751"/>
                            <a:gd name="connsiteX36" fmla="*/ 168582 w 338138"/>
                            <a:gd name="connsiteY36" fmla="*/ 235610 h 285751"/>
                            <a:gd name="connsiteX37" fmla="*/ 168582 w 338138"/>
                            <a:gd name="connsiteY37" fmla="*/ 110259 h 285751"/>
                            <a:gd name="connsiteX38" fmla="*/ 61606 w 338138"/>
                            <a:gd name="connsiteY38" fmla="*/ 110259 h 285751"/>
                            <a:gd name="connsiteX39" fmla="*/ 61606 w 338138"/>
                            <a:gd name="connsiteY39" fmla="*/ 126093 h 285751"/>
                            <a:gd name="connsiteX40" fmla="*/ 36512 w 338138"/>
                            <a:gd name="connsiteY40" fmla="*/ 126093 h 285751"/>
                            <a:gd name="connsiteX41" fmla="*/ 36512 w 338138"/>
                            <a:gd name="connsiteY41" fmla="*/ 99703 h 285751"/>
                            <a:gd name="connsiteX42" fmla="*/ 55002 w 338138"/>
                            <a:gd name="connsiteY42" fmla="*/ 82550 h 285751"/>
                            <a:gd name="connsiteX43" fmla="*/ 102729 w 338138"/>
                            <a:gd name="connsiteY43" fmla="*/ 0 h 285751"/>
                            <a:gd name="connsiteX44" fmla="*/ 305260 w 338138"/>
                            <a:gd name="connsiteY44" fmla="*/ 0 h 285751"/>
                            <a:gd name="connsiteX45" fmla="*/ 338138 w 338138"/>
                            <a:gd name="connsiteY45" fmla="*/ 34237 h 285751"/>
                            <a:gd name="connsiteX46" fmla="*/ 338138 w 338138"/>
                            <a:gd name="connsiteY46" fmla="*/ 188306 h 285751"/>
                            <a:gd name="connsiteX47" fmla="*/ 305260 w 338138"/>
                            <a:gd name="connsiteY47" fmla="*/ 221226 h 285751"/>
                            <a:gd name="connsiteX48" fmla="*/ 234242 w 338138"/>
                            <a:gd name="connsiteY48" fmla="*/ 221226 h 285751"/>
                            <a:gd name="connsiteX49" fmla="*/ 234242 w 338138"/>
                            <a:gd name="connsiteY49" fmla="*/ 243612 h 285751"/>
                            <a:gd name="connsiteX50" fmla="*/ 265806 w 338138"/>
                            <a:gd name="connsiteY50" fmla="*/ 243612 h 285751"/>
                            <a:gd name="connsiteX51" fmla="*/ 277642 w 338138"/>
                            <a:gd name="connsiteY51" fmla="*/ 256780 h 285751"/>
                            <a:gd name="connsiteX52" fmla="*/ 277642 w 338138"/>
                            <a:gd name="connsiteY52" fmla="*/ 272582 h 285751"/>
                            <a:gd name="connsiteX53" fmla="*/ 265806 w 338138"/>
                            <a:gd name="connsiteY53" fmla="*/ 285750 h 285751"/>
                            <a:gd name="connsiteX54" fmla="*/ 205309 w 338138"/>
                            <a:gd name="connsiteY54" fmla="*/ 285750 h 285751"/>
                            <a:gd name="connsiteX55" fmla="*/ 210570 w 338138"/>
                            <a:gd name="connsiteY55" fmla="*/ 269948 h 285751"/>
                            <a:gd name="connsiteX56" fmla="*/ 210570 w 338138"/>
                            <a:gd name="connsiteY56" fmla="*/ 213325 h 285751"/>
                            <a:gd name="connsiteX57" fmla="*/ 210570 w 338138"/>
                            <a:gd name="connsiteY57" fmla="*/ 172504 h 285751"/>
                            <a:gd name="connsiteX58" fmla="*/ 296054 w 338138"/>
                            <a:gd name="connsiteY58" fmla="*/ 172504 h 285751"/>
                            <a:gd name="connsiteX59" fmla="*/ 309205 w 338138"/>
                            <a:gd name="connsiteY59" fmla="*/ 159335 h 285751"/>
                            <a:gd name="connsiteX60" fmla="*/ 309205 w 338138"/>
                            <a:gd name="connsiteY60" fmla="*/ 39504 h 285751"/>
                            <a:gd name="connsiteX61" fmla="*/ 296054 w 338138"/>
                            <a:gd name="connsiteY61" fmla="*/ 27653 h 285751"/>
                            <a:gd name="connsiteX62" fmla="*/ 110620 w 338138"/>
                            <a:gd name="connsiteY62" fmla="*/ 27653 h 285751"/>
                            <a:gd name="connsiteX63" fmla="*/ 98783 w 338138"/>
                            <a:gd name="connsiteY63" fmla="*/ 39504 h 285751"/>
                            <a:gd name="connsiteX64" fmla="*/ 98783 w 338138"/>
                            <a:gd name="connsiteY64" fmla="*/ 65841 h 285751"/>
                            <a:gd name="connsiteX65" fmla="*/ 69850 w 338138"/>
                            <a:gd name="connsiteY65" fmla="*/ 65841 h 285751"/>
                            <a:gd name="connsiteX66" fmla="*/ 69850 w 338138"/>
                            <a:gd name="connsiteY66" fmla="*/ 34237 h 285751"/>
                            <a:gd name="connsiteX67" fmla="*/ 102729 w 338138"/>
                            <a:gd name="connsiteY67" fmla="*/ 0 h 2857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</a:cxnLst>
                          <a:rect l="l" t="t" r="r" b="b"/>
                          <a:pathLst>
                            <a:path w="338138" h="285751">
                              <a:moveTo>
                                <a:pt x="46038" y="261938"/>
                              </a:moveTo>
                              <a:cubicBezTo>
                                <a:pt x="41654" y="261938"/>
                                <a:pt x="38100" y="265847"/>
                                <a:pt x="38100" y="270670"/>
                              </a:cubicBezTo>
                              <a:cubicBezTo>
                                <a:pt x="38100" y="275493"/>
                                <a:pt x="41654" y="279402"/>
                                <a:pt x="46038" y="279402"/>
                              </a:cubicBezTo>
                              <a:cubicBezTo>
                                <a:pt x="50422" y="279402"/>
                                <a:pt x="53976" y="275493"/>
                                <a:pt x="53976" y="270670"/>
                              </a:cubicBezTo>
                              <a:cubicBezTo>
                                <a:pt x="53976" y="265847"/>
                                <a:pt x="50422" y="261938"/>
                                <a:pt x="46038" y="261938"/>
                              </a:cubicBezTo>
                              <a:close/>
                              <a:moveTo>
                                <a:pt x="288131" y="184150"/>
                              </a:moveTo>
                              <a:cubicBezTo>
                                <a:pt x="282432" y="184150"/>
                                <a:pt x="277812" y="188770"/>
                                <a:pt x="277812" y="194469"/>
                              </a:cubicBezTo>
                              <a:cubicBezTo>
                                <a:pt x="277812" y="200168"/>
                                <a:pt x="282432" y="204788"/>
                                <a:pt x="288131" y="204788"/>
                              </a:cubicBezTo>
                              <a:cubicBezTo>
                                <a:pt x="293830" y="204788"/>
                                <a:pt x="298450" y="200168"/>
                                <a:pt x="298450" y="194469"/>
                              </a:cubicBezTo>
                              <a:cubicBezTo>
                                <a:pt x="298450" y="188770"/>
                                <a:pt x="293830" y="184150"/>
                                <a:pt x="288131" y="184150"/>
                              </a:cubicBezTo>
                              <a:close/>
                              <a:moveTo>
                                <a:pt x="19050" y="165100"/>
                              </a:moveTo>
                              <a:lnTo>
                                <a:pt x="19050" y="242888"/>
                              </a:lnTo>
                              <a:lnTo>
                                <a:pt x="73025" y="242888"/>
                              </a:lnTo>
                              <a:lnTo>
                                <a:pt x="73025" y="165100"/>
                              </a:lnTo>
                              <a:close/>
                              <a:moveTo>
                                <a:pt x="12010" y="141288"/>
                              </a:moveTo>
                              <a:cubicBezTo>
                                <a:pt x="12010" y="141288"/>
                                <a:pt x="12010" y="141288"/>
                                <a:pt x="81400" y="141288"/>
                              </a:cubicBezTo>
                              <a:cubicBezTo>
                                <a:pt x="86738" y="141288"/>
                                <a:pt x="92075" y="146541"/>
                                <a:pt x="92075" y="153107"/>
                              </a:cubicBezTo>
                              <a:cubicBezTo>
                                <a:pt x="92075" y="153107"/>
                                <a:pt x="92075" y="153107"/>
                                <a:pt x="92075" y="273932"/>
                              </a:cubicBezTo>
                              <a:cubicBezTo>
                                <a:pt x="92075" y="280498"/>
                                <a:pt x="86738" y="285751"/>
                                <a:pt x="81400" y="285751"/>
                              </a:cubicBezTo>
                              <a:cubicBezTo>
                                <a:pt x="81400" y="285751"/>
                                <a:pt x="81400" y="285751"/>
                                <a:pt x="12010" y="285751"/>
                              </a:cubicBezTo>
                              <a:cubicBezTo>
                                <a:pt x="5337" y="285751"/>
                                <a:pt x="0" y="280498"/>
                                <a:pt x="0" y="273932"/>
                              </a:cubicBezTo>
                              <a:cubicBezTo>
                                <a:pt x="0" y="273932"/>
                                <a:pt x="0" y="273932"/>
                                <a:pt x="0" y="153107"/>
                              </a:cubicBezTo>
                              <a:cubicBezTo>
                                <a:pt x="0" y="146541"/>
                                <a:pt x="5337" y="141288"/>
                                <a:pt x="12010" y="141288"/>
                              </a:cubicBezTo>
                              <a:close/>
                              <a:moveTo>
                                <a:pt x="55002" y="82550"/>
                              </a:moveTo>
                              <a:cubicBezTo>
                                <a:pt x="55002" y="82550"/>
                                <a:pt x="55002" y="82550"/>
                                <a:pt x="175185" y="82550"/>
                              </a:cubicBezTo>
                              <a:cubicBezTo>
                                <a:pt x="185751" y="82550"/>
                                <a:pt x="193675" y="90467"/>
                                <a:pt x="193675" y="99703"/>
                              </a:cubicBezTo>
                              <a:cubicBezTo>
                                <a:pt x="193675" y="99703"/>
                                <a:pt x="193675" y="99703"/>
                                <a:pt x="193675" y="268597"/>
                              </a:cubicBezTo>
                              <a:cubicBezTo>
                                <a:pt x="193675" y="277833"/>
                                <a:pt x="185751" y="285750"/>
                                <a:pt x="175185" y="285750"/>
                              </a:cubicBezTo>
                              <a:cubicBezTo>
                                <a:pt x="175185" y="285750"/>
                                <a:pt x="175185" y="285750"/>
                                <a:pt x="107830" y="285750"/>
                              </a:cubicBezTo>
                              <a:cubicBezTo>
                                <a:pt x="109151" y="283111"/>
                                <a:pt x="109151" y="280472"/>
                                <a:pt x="109151" y="276514"/>
                              </a:cubicBezTo>
                              <a:cubicBezTo>
                                <a:pt x="109151" y="276514"/>
                                <a:pt x="109151" y="276514"/>
                                <a:pt x="109151" y="273875"/>
                              </a:cubicBezTo>
                              <a:cubicBezTo>
                                <a:pt x="110471" y="273875"/>
                                <a:pt x="113113" y="275194"/>
                                <a:pt x="115754" y="275194"/>
                              </a:cubicBezTo>
                              <a:cubicBezTo>
                                <a:pt x="121037" y="275194"/>
                                <a:pt x="124999" y="271236"/>
                                <a:pt x="124999" y="264639"/>
                              </a:cubicBezTo>
                              <a:cubicBezTo>
                                <a:pt x="124999" y="259361"/>
                                <a:pt x="121037" y="254083"/>
                                <a:pt x="115754" y="254083"/>
                              </a:cubicBezTo>
                              <a:cubicBezTo>
                                <a:pt x="113113" y="254083"/>
                                <a:pt x="110471" y="255402"/>
                                <a:pt x="109151" y="256722"/>
                              </a:cubicBezTo>
                              <a:cubicBezTo>
                                <a:pt x="109151" y="256722"/>
                                <a:pt x="109151" y="256722"/>
                                <a:pt x="109151" y="235610"/>
                              </a:cubicBezTo>
                              <a:cubicBezTo>
                                <a:pt x="109151" y="235610"/>
                                <a:pt x="109151" y="235610"/>
                                <a:pt x="168582" y="235610"/>
                              </a:cubicBezTo>
                              <a:cubicBezTo>
                                <a:pt x="168582" y="235610"/>
                                <a:pt x="168582" y="235610"/>
                                <a:pt x="168582" y="110259"/>
                              </a:cubicBezTo>
                              <a:cubicBezTo>
                                <a:pt x="168582" y="110259"/>
                                <a:pt x="168582" y="110259"/>
                                <a:pt x="61606" y="110259"/>
                              </a:cubicBezTo>
                              <a:cubicBezTo>
                                <a:pt x="61606" y="110259"/>
                                <a:pt x="61606" y="110259"/>
                                <a:pt x="61606" y="126093"/>
                              </a:cubicBezTo>
                              <a:cubicBezTo>
                                <a:pt x="61606" y="126093"/>
                                <a:pt x="61606" y="126093"/>
                                <a:pt x="36512" y="126093"/>
                              </a:cubicBezTo>
                              <a:cubicBezTo>
                                <a:pt x="36512" y="126093"/>
                                <a:pt x="36512" y="126093"/>
                                <a:pt x="36512" y="99703"/>
                              </a:cubicBezTo>
                              <a:cubicBezTo>
                                <a:pt x="36512" y="90467"/>
                                <a:pt x="45757" y="82550"/>
                                <a:pt x="55002" y="82550"/>
                              </a:cubicBezTo>
                              <a:close/>
                              <a:moveTo>
                                <a:pt x="102729" y="0"/>
                              </a:moveTo>
                              <a:cubicBezTo>
                                <a:pt x="102729" y="0"/>
                                <a:pt x="102729" y="0"/>
                                <a:pt x="305260" y="0"/>
                              </a:cubicBezTo>
                              <a:cubicBezTo>
                                <a:pt x="323672" y="0"/>
                                <a:pt x="338138" y="15802"/>
                                <a:pt x="338138" y="34237"/>
                              </a:cubicBezTo>
                              <a:cubicBezTo>
                                <a:pt x="338138" y="34237"/>
                                <a:pt x="338138" y="34237"/>
                                <a:pt x="338138" y="188306"/>
                              </a:cubicBezTo>
                              <a:cubicBezTo>
                                <a:pt x="338138" y="206741"/>
                                <a:pt x="323672" y="221226"/>
                                <a:pt x="305260" y="221226"/>
                              </a:cubicBezTo>
                              <a:cubicBezTo>
                                <a:pt x="305260" y="221226"/>
                                <a:pt x="305260" y="221226"/>
                                <a:pt x="234242" y="221226"/>
                              </a:cubicBezTo>
                              <a:cubicBezTo>
                                <a:pt x="234242" y="221226"/>
                                <a:pt x="234242" y="221226"/>
                                <a:pt x="234242" y="243612"/>
                              </a:cubicBezTo>
                              <a:cubicBezTo>
                                <a:pt x="234242" y="243612"/>
                                <a:pt x="234242" y="243612"/>
                                <a:pt x="265806" y="243612"/>
                              </a:cubicBezTo>
                              <a:cubicBezTo>
                                <a:pt x="272381" y="243612"/>
                                <a:pt x="277642" y="250196"/>
                                <a:pt x="277642" y="256780"/>
                              </a:cubicBezTo>
                              <a:cubicBezTo>
                                <a:pt x="277642" y="256780"/>
                                <a:pt x="277642" y="256780"/>
                                <a:pt x="277642" y="272582"/>
                              </a:cubicBezTo>
                              <a:cubicBezTo>
                                <a:pt x="277642" y="280483"/>
                                <a:pt x="272381" y="285750"/>
                                <a:pt x="265806" y="285750"/>
                              </a:cubicBezTo>
                              <a:cubicBezTo>
                                <a:pt x="265806" y="285750"/>
                                <a:pt x="265806" y="285750"/>
                                <a:pt x="205309" y="285750"/>
                              </a:cubicBezTo>
                              <a:cubicBezTo>
                                <a:pt x="207940" y="280483"/>
                                <a:pt x="209255" y="275216"/>
                                <a:pt x="210570" y="269948"/>
                              </a:cubicBezTo>
                              <a:cubicBezTo>
                                <a:pt x="210570" y="268632"/>
                                <a:pt x="210570" y="213325"/>
                                <a:pt x="210570" y="213325"/>
                              </a:cubicBezTo>
                              <a:cubicBezTo>
                                <a:pt x="210570" y="213325"/>
                                <a:pt x="210570" y="213325"/>
                                <a:pt x="210570" y="172504"/>
                              </a:cubicBezTo>
                              <a:cubicBezTo>
                                <a:pt x="210570" y="172504"/>
                                <a:pt x="210570" y="172504"/>
                                <a:pt x="296054" y="172504"/>
                              </a:cubicBezTo>
                              <a:cubicBezTo>
                                <a:pt x="303945" y="172504"/>
                                <a:pt x="309205" y="165920"/>
                                <a:pt x="309205" y="159335"/>
                              </a:cubicBezTo>
                              <a:cubicBezTo>
                                <a:pt x="309205" y="159335"/>
                                <a:pt x="309205" y="159335"/>
                                <a:pt x="309205" y="39504"/>
                              </a:cubicBezTo>
                              <a:cubicBezTo>
                                <a:pt x="309205" y="32920"/>
                                <a:pt x="303945" y="27653"/>
                                <a:pt x="296054" y="27653"/>
                              </a:cubicBezTo>
                              <a:cubicBezTo>
                                <a:pt x="296054" y="27653"/>
                                <a:pt x="296054" y="27653"/>
                                <a:pt x="110620" y="27653"/>
                              </a:cubicBezTo>
                              <a:cubicBezTo>
                                <a:pt x="104044" y="27653"/>
                                <a:pt x="98783" y="32920"/>
                                <a:pt x="98783" y="39504"/>
                              </a:cubicBezTo>
                              <a:cubicBezTo>
                                <a:pt x="98783" y="39504"/>
                                <a:pt x="98783" y="39504"/>
                                <a:pt x="98783" y="65841"/>
                              </a:cubicBezTo>
                              <a:cubicBezTo>
                                <a:pt x="98783" y="65841"/>
                                <a:pt x="98783" y="65841"/>
                                <a:pt x="69850" y="65841"/>
                              </a:cubicBezTo>
                              <a:cubicBezTo>
                                <a:pt x="69850" y="65841"/>
                                <a:pt x="69850" y="65841"/>
                                <a:pt x="69850" y="34237"/>
                              </a:cubicBezTo>
                              <a:cubicBezTo>
                                <a:pt x="69850" y="15802"/>
                                <a:pt x="84317" y="0"/>
                                <a:pt x="10272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任意多边形: 形状 19" o:spid="_x0000_s1026" o:spt="100" style="position:absolute;left:0pt;margin-left:48.75pt;margin-top:416.65pt;height:13.8pt;width:16.25pt;z-index:251679744;v-text-anchor:middle;mso-width-relative:page;mso-height-relative:page;" fillcolor="#FFFFFF [3212]" filled="t" stroked="f" coordsize="338138,285751" o:gfxdata="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" path="m46038,261938c41654,261938,38100,265847,38100,270670c38100,275493,41654,279402,46038,279402c50422,279402,53976,275493,53976,270670c53976,265847,50422,261938,46038,261938xm288131,184150c282432,184150,277812,188770,277812,194469c277812,200168,282432,204788,288131,204788c293830,204788,298450,200168,298450,194469c298450,188770,293830,184150,288131,184150xm19050,165100l19050,242888,73025,242888,73025,165100xm12010,141288c12010,141288,12010,141288,81400,141288c86738,141288,92075,146541,92075,153107c92075,153107,92075,153107,92075,273932c92075,280498,86738,285751,81400,285751c81400,285751,81400,285751,12010,285751c5337,285751,0,280498,0,273932c0,273932,0,273932,0,153107c0,146541,5337,141288,12010,141288xm55002,82550c55002,82550,55002,82550,175185,82550c185751,82550,193675,90467,193675,99703c193675,99703,193675,99703,193675,268597c193675,277833,185751,285750,175185,285750c175185,285750,175185,285750,107830,285750c109151,283111,109151,280472,109151,276514c109151,276514,109151,276514,109151,273875c110471,273875,113113,275194,115754,275194c121037,275194,124999,271236,124999,264639c124999,259361,121037,254083,115754,254083c113113,254083,110471,255402,109151,256722c109151,256722,109151,256722,109151,235610c109151,235610,109151,235610,168582,235610c168582,235610,168582,235610,168582,110259c168582,110259,168582,110259,61606,110259c61606,110259,61606,110259,61606,126093c61606,126093,61606,126093,36512,126093c36512,126093,36512,126093,36512,99703c36512,90467,45757,82550,55002,82550xm102729,0c102729,0,102729,0,305260,0c323672,0,338138,15802,338138,34237c338138,34237,338138,34237,338138,188306c338138,206741,323672,221226,305260,221226c305260,221226,305260,221226,234242,221226c234242,221226,234242,221226,234242,243612c234242,243612,234242,243612,265806,243612c272381,243612,277642,250196,277642,256780c277642,256780,277642,256780,277642,272582c277642,280483,272381,285750,265806,285750c265806,285750,265806,285750,205309,285750c207940,280483,209255,275216,210570,269948c210570,268632,210570,213325,210570,213325c210570,213325,210570,213325,210570,172504c210570,172504,210570,172504,296054,172504c303945,172504,309205,165920,309205,159335c309205,159335,309205,159335,309205,39504c309205,32920,303945,27653,296054,27653c296054,27653,296054,27653,110620,27653c104044,27653,98783,32920,98783,39504c98783,39504,98783,39504,98783,65841c98783,65841,98783,65841,69850,65841c69850,65841,69850,65841,69850,34237c69850,15802,84317,0,102729,0xe">
                <v:path textboxrect="0,0,338138,285751" o:connectlocs="28098,160654;23253,166010;28098,171365;32943,166010;28098,160654;175854,112944;169556,119273;175854,125602;182152,119273;175854,112944;11626,101260;11626,148970;44569,148970;44569,101260;7330,86656;49680,86656;56195,93905;56195,168011;49680,175260;7330,175260;0,168011;0,93905;7330,86656;33569,50630;106920,50630;118205,61150;118205,164738;106920,175259;65811,175259;66617,169594;66617,167976;70647,168785;76290,162311;70647,155837;66617,157455;66617,144506;102890,144506;102890,67625;37599,67625;37599,77336;22284,77336;22284,61150;33569,50630;62698,0;186308,0;206375,20998;206375,115493;186308,135684;142964,135684;142964,149414;162228,149414;169452,157491;169452,167183;162228,175259;125305,175259;128516,165567;128516,130838;128516,105802;180689,105802;188716,97725;188716,24229;180689,16960;67514,16960;60290,24229;60290,40382;42631,40382;42631,20998;62698,0" o:connectangles="0,0,0,0,0,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3546475</wp:posOffset>
                </wp:positionV>
                <wp:extent cx="244475" cy="196215"/>
                <wp:effectExtent l="0" t="0" r="3175" b="13335"/>
                <wp:wrapNone/>
                <wp:docPr id="545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44475" cy="196215"/>
                        </a:xfrm>
                        <a:custGeom>
                          <a:avLst/>
                          <a:gdLst>
                            <a:gd name="T0" fmla="*/ 575 w 745"/>
                            <a:gd name="T1" fmla="*/ 570 h 594"/>
                            <a:gd name="T2" fmla="*/ 0 w 745"/>
                            <a:gd name="T3" fmla="*/ 570 h 594"/>
                            <a:gd name="T4" fmla="*/ 298 w 745"/>
                            <a:gd name="T5" fmla="*/ 220 h 594"/>
                            <a:gd name="T6" fmla="*/ 288 w 745"/>
                            <a:gd name="T7" fmla="*/ 209 h 594"/>
                            <a:gd name="T8" fmla="*/ 544 w 745"/>
                            <a:gd name="T9" fmla="*/ 245 h 594"/>
                            <a:gd name="T10" fmla="*/ 32 w 745"/>
                            <a:gd name="T11" fmla="*/ 201 h 594"/>
                            <a:gd name="T12" fmla="*/ 205 w 745"/>
                            <a:gd name="T13" fmla="*/ 430 h 594"/>
                            <a:gd name="T14" fmla="*/ 98 w 745"/>
                            <a:gd name="T15" fmla="*/ 362 h 594"/>
                            <a:gd name="T16" fmla="*/ 98 w 745"/>
                            <a:gd name="T17" fmla="*/ 385 h 594"/>
                            <a:gd name="T18" fmla="*/ 312 w 745"/>
                            <a:gd name="T19" fmla="*/ 317 h 594"/>
                            <a:gd name="T20" fmla="*/ 98 w 745"/>
                            <a:gd name="T21" fmla="*/ 317 h 594"/>
                            <a:gd name="T22" fmla="*/ 312 w 745"/>
                            <a:gd name="T23" fmla="*/ 296 h 594"/>
                            <a:gd name="T24" fmla="*/ 552 w 745"/>
                            <a:gd name="T25" fmla="*/ 249 h 594"/>
                            <a:gd name="T26" fmla="*/ 552 w 745"/>
                            <a:gd name="T27" fmla="*/ 249 h 594"/>
                            <a:gd name="T28" fmla="*/ 552 w 745"/>
                            <a:gd name="T29" fmla="*/ 37 h 594"/>
                            <a:gd name="T30" fmla="*/ 338 w 745"/>
                            <a:gd name="T31" fmla="*/ 134 h 594"/>
                            <a:gd name="T32" fmla="*/ 583 w 745"/>
                            <a:gd name="T33" fmla="*/ 148 h 594"/>
                            <a:gd name="T34" fmla="*/ 373 w 745"/>
                            <a:gd name="T35" fmla="*/ 103 h 594"/>
                            <a:gd name="T36" fmla="*/ 591 w 745"/>
                            <a:gd name="T37" fmla="*/ 258 h 594"/>
                            <a:gd name="T38" fmla="*/ 675 w 745"/>
                            <a:gd name="T39" fmla="*/ 154 h 594"/>
                            <a:gd name="T40" fmla="*/ 698 w 745"/>
                            <a:gd name="T41" fmla="*/ 179 h 594"/>
                            <a:gd name="T42" fmla="*/ 685 w 745"/>
                            <a:gd name="T43" fmla="*/ 152 h 594"/>
                            <a:gd name="T44" fmla="*/ 681 w 745"/>
                            <a:gd name="T45" fmla="*/ 290 h 594"/>
                            <a:gd name="T46" fmla="*/ 680 w 745"/>
                            <a:gd name="T47" fmla="*/ 319 h 594"/>
                            <a:gd name="T48" fmla="*/ 703 w 745"/>
                            <a:gd name="T49" fmla="*/ 319 h 594"/>
                            <a:gd name="T50" fmla="*/ 702 w 745"/>
                            <a:gd name="T51" fmla="*/ 290 h 594"/>
                            <a:gd name="T52" fmla="*/ 698 w 745"/>
                            <a:gd name="T53" fmla="*/ 229 h 594"/>
                            <a:gd name="T54" fmla="*/ 344 w 745"/>
                            <a:gd name="T55" fmla="*/ 320 h 594"/>
                            <a:gd name="T56" fmla="*/ 376 w 745"/>
                            <a:gd name="T57" fmla="*/ 447 h 594"/>
                            <a:gd name="T58" fmla="*/ 389 w 745"/>
                            <a:gd name="T59" fmla="*/ 436 h 594"/>
                            <a:gd name="T60" fmla="*/ 394 w 745"/>
                            <a:gd name="T61" fmla="*/ 420 h 594"/>
                            <a:gd name="T62" fmla="*/ 409 w 745"/>
                            <a:gd name="T63" fmla="*/ 430 h 594"/>
                            <a:gd name="T64" fmla="*/ 420 w 745"/>
                            <a:gd name="T65" fmla="*/ 455 h 594"/>
                            <a:gd name="T66" fmla="*/ 434 w 745"/>
                            <a:gd name="T67" fmla="*/ 465 h 594"/>
                            <a:gd name="T68" fmla="*/ 455 w 745"/>
                            <a:gd name="T69" fmla="*/ 462 h 594"/>
                            <a:gd name="T70" fmla="*/ 451 w 745"/>
                            <a:gd name="T71" fmla="*/ 450 h 594"/>
                            <a:gd name="T72" fmla="*/ 440 w 745"/>
                            <a:gd name="T73" fmla="*/ 425 h 594"/>
                            <a:gd name="T74" fmla="*/ 425 w 745"/>
                            <a:gd name="T75" fmla="*/ 415 h 594"/>
                            <a:gd name="T76" fmla="*/ 463 w 745"/>
                            <a:gd name="T77" fmla="*/ 395 h 594"/>
                            <a:gd name="T78" fmla="*/ 448 w 745"/>
                            <a:gd name="T79" fmla="*/ 390 h 594"/>
                            <a:gd name="T80" fmla="*/ 438 w 745"/>
                            <a:gd name="T81" fmla="*/ 377 h 594"/>
                            <a:gd name="T82" fmla="*/ 422 w 745"/>
                            <a:gd name="T83" fmla="*/ 373 h 594"/>
                            <a:gd name="T84" fmla="*/ 411 w 745"/>
                            <a:gd name="T85" fmla="*/ 359 h 594"/>
                            <a:gd name="T86" fmla="*/ 395 w 745"/>
                            <a:gd name="T87" fmla="*/ 355 h 594"/>
                            <a:gd name="T88" fmla="*/ 385 w 745"/>
                            <a:gd name="T89" fmla="*/ 342 h 594"/>
                            <a:gd name="T90" fmla="*/ 369 w 745"/>
                            <a:gd name="T91" fmla="*/ 337 h 594"/>
                            <a:gd name="T92" fmla="*/ 359 w 745"/>
                            <a:gd name="T93" fmla="*/ 324 h 594"/>
                            <a:gd name="T94" fmla="*/ 69 w 745"/>
                            <a:gd name="T95" fmla="*/ 239 h 594"/>
                            <a:gd name="T96" fmla="*/ 69 w 745"/>
                            <a:gd name="T97" fmla="*/ 497 h 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745" h="594">
                              <a:moveTo>
                                <a:pt x="0" y="549"/>
                              </a:moveTo>
                              <a:lnTo>
                                <a:pt x="575" y="549"/>
                              </a:lnTo>
                              <a:lnTo>
                                <a:pt x="575" y="570"/>
                              </a:lnTo>
                              <a:cubicBezTo>
                                <a:pt x="575" y="583"/>
                                <a:pt x="565" y="594"/>
                                <a:pt x="551" y="594"/>
                              </a:cubicBezTo>
                              <a:lnTo>
                                <a:pt x="24" y="594"/>
                              </a:lnTo>
                              <a:cubicBezTo>
                                <a:pt x="11" y="594"/>
                                <a:pt x="0" y="583"/>
                                <a:pt x="0" y="570"/>
                              </a:cubicBezTo>
                              <a:lnTo>
                                <a:pt x="0" y="549"/>
                              </a:lnTo>
                              <a:close/>
                              <a:moveTo>
                                <a:pt x="288" y="209"/>
                              </a:moveTo>
                              <a:cubicBezTo>
                                <a:pt x="294" y="209"/>
                                <a:pt x="298" y="214"/>
                                <a:pt x="298" y="220"/>
                              </a:cubicBezTo>
                              <a:cubicBezTo>
                                <a:pt x="298" y="226"/>
                                <a:pt x="294" y="230"/>
                                <a:pt x="288" y="230"/>
                              </a:cubicBezTo>
                              <a:cubicBezTo>
                                <a:pt x="282" y="230"/>
                                <a:pt x="277" y="226"/>
                                <a:pt x="277" y="220"/>
                              </a:cubicBezTo>
                              <a:cubicBezTo>
                                <a:pt x="277" y="214"/>
                                <a:pt x="282" y="209"/>
                                <a:pt x="288" y="209"/>
                              </a:cubicBezTo>
                              <a:close/>
                              <a:moveTo>
                                <a:pt x="32" y="201"/>
                              </a:moveTo>
                              <a:lnTo>
                                <a:pt x="355" y="201"/>
                              </a:lnTo>
                              <a:cubicBezTo>
                                <a:pt x="421" y="205"/>
                                <a:pt x="483" y="217"/>
                                <a:pt x="544" y="245"/>
                              </a:cubicBezTo>
                              <a:lnTo>
                                <a:pt x="544" y="536"/>
                              </a:lnTo>
                              <a:lnTo>
                                <a:pt x="32" y="536"/>
                              </a:lnTo>
                              <a:lnTo>
                                <a:pt x="32" y="201"/>
                              </a:lnTo>
                              <a:close/>
                              <a:moveTo>
                                <a:pt x="98" y="407"/>
                              </a:moveTo>
                              <a:lnTo>
                                <a:pt x="205" y="407"/>
                              </a:lnTo>
                              <a:lnTo>
                                <a:pt x="205" y="430"/>
                              </a:lnTo>
                              <a:lnTo>
                                <a:pt x="98" y="430"/>
                              </a:lnTo>
                              <a:lnTo>
                                <a:pt x="98" y="407"/>
                              </a:lnTo>
                              <a:close/>
                              <a:moveTo>
                                <a:pt x="98" y="362"/>
                              </a:moveTo>
                              <a:lnTo>
                                <a:pt x="312" y="362"/>
                              </a:lnTo>
                              <a:lnTo>
                                <a:pt x="312" y="385"/>
                              </a:lnTo>
                              <a:lnTo>
                                <a:pt x="98" y="385"/>
                              </a:lnTo>
                              <a:lnTo>
                                <a:pt x="98" y="362"/>
                              </a:lnTo>
                              <a:close/>
                              <a:moveTo>
                                <a:pt x="98" y="317"/>
                              </a:moveTo>
                              <a:lnTo>
                                <a:pt x="312" y="317"/>
                              </a:lnTo>
                              <a:lnTo>
                                <a:pt x="312" y="340"/>
                              </a:lnTo>
                              <a:lnTo>
                                <a:pt x="98" y="340"/>
                              </a:lnTo>
                              <a:lnTo>
                                <a:pt x="98" y="317"/>
                              </a:lnTo>
                              <a:close/>
                              <a:moveTo>
                                <a:pt x="98" y="273"/>
                              </a:moveTo>
                              <a:lnTo>
                                <a:pt x="312" y="273"/>
                              </a:lnTo>
                              <a:lnTo>
                                <a:pt x="312" y="296"/>
                              </a:lnTo>
                              <a:lnTo>
                                <a:pt x="98" y="296"/>
                              </a:lnTo>
                              <a:lnTo>
                                <a:pt x="98" y="273"/>
                              </a:lnTo>
                              <a:close/>
                              <a:moveTo>
                                <a:pt x="552" y="249"/>
                              </a:moveTo>
                              <a:cubicBezTo>
                                <a:pt x="560" y="252"/>
                                <a:pt x="579" y="262"/>
                                <a:pt x="584" y="265"/>
                              </a:cubicBezTo>
                              <a:cubicBezTo>
                                <a:pt x="598" y="274"/>
                                <a:pt x="563" y="279"/>
                                <a:pt x="552" y="280"/>
                              </a:cubicBezTo>
                              <a:lnTo>
                                <a:pt x="552" y="249"/>
                              </a:lnTo>
                              <a:close/>
                              <a:moveTo>
                                <a:pt x="675" y="154"/>
                              </a:moveTo>
                              <a:cubicBezTo>
                                <a:pt x="644" y="120"/>
                                <a:pt x="613" y="85"/>
                                <a:pt x="581" y="50"/>
                              </a:cubicBezTo>
                              <a:cubicBezTo>
                                <a:pt x="571" y="39"/>
                                <a:pt x="566" y="39"/>
                                <a:pt x="552" y="37"/>
                              </a:cubicBezTo>
                              <a:lnTo>
                                <a:pt x="227" y="1"/>
                              </a:lnTo>
                              <a:cubicBezTo>
                                <a:pt x="221" y="0"/>
                                <a:pt x="218" y="4"/>
                                <a:pt x="223" y="9"/>
                              </a:cubicBezTo>
                              <a:lnTo>
                                <a:pt x="338" y="134"/>
                              </a:lnTo>
                              <a:cubicBezTo>
                                <a:pt x="357" y="97"/>
                                <a:pt x="370" y="78"/>
                                <a:pt x="429" y="85"/>
                              </a:cubicBezTo>
                              <a:cubicBezTo>
                                <a:pt x="469" y="90"/>
                                <a:pt x="498" y="98"/>
                                <a:pt x="536" y="113"/>
                              </a:cubicBezTo>
                              <a:cubicBezTo>
                                <a:pt x="559" y="122"/>
                                <a:pt x="572" y="129"/>
                                <a:pt x="583" y="148"/>
                              </a:cubicBezTo>
                              <a:cubicBezTo>
                                <a:pt x="574" y="136"/>
                                <a:pt x="558" y="128"/>
                                <a:pt x="541" y="121"/>
                              </a:cubicBezTo>
                              <a:cubicBezTo>
                                <a:pt x="507" y="107"/>
                                <a:pt x="469" y="98"/>
                                <a:pt x="432" y="93"/>
                              </a:cubicBezTo>
                              <a:cubicBezTo>
                                <a:pt x="410" y="91"/>
                                <a:pt x="388" y="91"/>
                                <a:pt x="373" y="103"/>
                              </a:cubicBezTo>
                              <a:cubicBezTo>
                                <a:pt x="360" y="113"/>
                                <a:pt x="340" y="158"/>
                                <a:pt x="331" y="175"/>
                              </a:cubicBezTo>
                              <a:cubicBezTo>
                                <a:pt x="326" y="187"/>
                                <a:pt x="333" y="191"/>
                                <a:pt x="342" y="191"/>
                              </a:cubicBezTo>
                              <a:cubicBezTo>
                                <a:pt x="429" y="195"/>
                                <a:pt x="513" y="218"/>
                                <a:pt x="591" y="258"/>
                              </a:cubicBezTo>
                              <a:lnTo>
                                <a:pt x="592" y="214"/>
                              </a:lnTo>
                              <a:cubicBezTo>
                                <a:pt x="620" y="218"/>
                                <a:pt x="647" y="222"/>
                                <a:pt x="675" y="226"/>
                              </a:cubicBezTo>
                              <a:lnTo>
                                <a:pt x="675" y="154"/>
                              </a:lnTo>
                              <a:close/>
                              <a:moveTo>
                                <a:pt x="738" y="234"/>
                              </a:moveTo>
                              <a:cubicBezTo>
                                <a:pt x="742" y="235"/>
                                <a:pt x="745" y="230"/>
                                <a:pt x="741" y="226"/>
                              </a:cubicBezTo>
                              <a:cubicBezTo>
                                <a:pt x="727" y="210"/>
                                <a:pt x="712" y="195"/>
                                <a:pt x="698" y="179"/>
                              </a:cubicBezTo>
                              <a:lnTo>
                                <a:pt x="698" y="158"/>
                              </a:lnTo>
                              <a:cubicBezTo>
                                <a:pt x="698" y="155"/>
                                <a:pt x="695" y="152"/>
                                <a:pt x="691" y="152"/>
                              </a:cubicBezTo>
                              <a:lnTo>
                                <a:pt x="685" y="152"/>
                              </a:lnTo>
                              <a:lnTo>
                                <a:pt x="685" y="277"/>
                              </a:lnTo>
                              <a:cubicBezTo>
                                <a:pt x="683" y="278"/>
                                <a:pt x="682" y="279"/>
                                <a:pt x="682" y="282"/>
                              </a:cubicBezTo>
                              <a:lnTo>
                                <a:pt x="681" y="290"/>
                              </a:lnTo>
                              <a:cubicBezTo>
                                <a:pt x="681" y="295"/>
                                <a:pt x="683" y="296"/>
                                <a:pt x="683" y="300"/>
                              </a:cubicBezTo>
                              <a:lnTo>
                                <a:pt x="682" y="310"/>
                              </a:lnTo>
                              <a:cubicBezTo>
                                <a:pt x="682" y="313"/>
                                <a:pt x="680" y="315"/>
                                <a:pt x="680" y="319"/>
                              </a:cubicBezTo>
                              <a:lnTo>
                                <a:pt x="671" y="393"/>
                              </a:lnTo>
                              <a:cubicBezTo>
                                <a:pt x="675" y="401"/>
                                <a:pt x="707" y="402"/>
                                <a:pt x="712" y="393"/>
                              </a:cubicBezTo>
                              <a:lnTo>
                                <a:pt x="703" y="319"/>
                              </a:lnTo>
                              <a:cubicBezTo>
                                <a:pt x="703" y="315"/>
                                <a:pt x="701" y="314"/>
                                <a:pt x="700" y="310"/>
                              </a:cubicBezTo>
                              <a:lnTo>
                                <a:pt x="700" y="300"/>
                              </a:lnTo>
                              <a:cubicBezTo>
                                <a:pt x="700" y="296"/>
                                <a:pt x="702" y="296"/>
                                <a:pt x="702" y="290"/>
                              </a:cubicBezTo>
                              <a:lnTo>
                                <a:pt x="701" y="282"/>
                              </a:lnTo>
                              <a:cubicBezTo>
                                <a:pt x="701" y="279"/>
                                <a:pt x="700" y="278"/>
                                <a:pt x="697" y="277"/>
                              </a:cubicBezTo>
                              <a:lnTo>
                                <a:pt x="698" y="229"/>
                              </a:lnTo>
                              <a:cubicBezTo>
                                <a:pt x="711" y="231"/>
                                <a:pt x="724" y="232"/>
                                <a:pt x="738" y="234"/>
                              </a:cubicBezTo>
                              <a:close/>
                              <a:moveTo>
                                <a:pt x="351" y="318"/>
                              </a:moveTo>
                              <a:lnTo>
                                <a:pt x="344" y="320"/>
                              </a:lnTo>
                              <a:lnTo>
                                <a:pt x="370" y="455"/>
                              </a:lnTo>
                              <a:lnTo>
                                <a:pt x="378" y="453"/>
                              </a:lnTo>
                              <a:lnTo>
                                <a:pt x="376" y="447"/>
                              </a:lnTo>
                              <a:lnTo>
                                <a:pt x="383" y="445"/>
                              </a:lnTo>
                              <a:lnTo>
                                <a:pt x="382" y="438"/>
                              </a:lnTo>
                              <a:lnTo>
                                <a:pt x="389" y="436"/>
                              </a:lnTo>
                              <a:lnTo>
                                <a:pt x="388" y="429"/>
                              </a:lnTo>
                              <a:lnTo>
                                <a:pt x="395" y="428"/>
                              </a:lnTo>
                              <a:lnTo>
                                <a:pt x="394" y="420"/>
                              </a:lnTo>
                              <a:lnTo>
                                <a:pt x="400" y="419"/>
                              </a:lnTo>
                              <a:lnTo>
                                <a:pt x="403" y="432"/>
                              </a:lnTo>
                              <a:lnTo>
                                <a:pt x="409" y="430"/>
                              </a:lnTo>
                              <a:lnTo>
                                <a:pt x="412" y="443"/>
                              </a:lnTo>
                              <a:lnTo>
                                <a:pt x="418" y="442"/>
                              </a:lnTo>
                              <a:lnTo>
                                <a:pt x="420" y="455"/>
                              </a:lnTo>
                              <a:lnTo>
                                <a:pt x="427" y="453"/>
                              </a:lnTo>
                              <a:lnTo>
                                <a:pt x="429" y="466"/>
                              </a:lnTo>
                              <a:lnTo>
                                <a:pt x="434" y="465"/>
                              </a:lnTo>
                              <a:lnTo>
                                <a:pt x="435" y="472"/>
                              </a:lnTo>
                              <a:lnTo>
                                <a:pt x="457" y="468"/>
                              </a:lnTo>
                              <a:lnTo>
                                <a:pt x="455" y="462"/>
                              </a:lnTo>
                              <a:lnTo>
                                <a:pt x="460" y="461"/>
                              </a:lnTo>
                              <a:lnTo>
                                <a:pt x="458" y="448"/>
                              </a:lnTo>
                              <a:lnTo>
                                <a:pt x="451" y="450"/>
                              </a:lnTo>
                              <a:lnTo>
                                <a:pt x="449" y="437"/>
                              </a:lnTo>
                              <a:lnTo>
                                <a:pt x="443" y="438"/>
                              </a:lnTo>
                              <a:lnTo>
                                <a:pt x="440" y="425"/>
                              </a:lnTo>
                              <a:lnTo>
                                <a:pt x="434" y="427"/>
                              </a:lnTo>
                              <a:lnTo>
                                <a:pt x="432" y="414"/>
                              </a:lnTo>
                              <a:lnTo>
                                <a:pt x="425" y="415"/>
                              </a:lnTo>
                              <a:lnTo>
                                <a:pt x="424" y="409"/>
                              </a:lnTo>
                              <a:lnTo>
                                <a:pt x="465" y="401"/>
                              </a:lnTo>
                              <a:lnTo>
                                <a:pt x="463" y="395"/>
                              </a:lnTo>
                              <a:lnTo>
                                <a:pt x="457" y="396"/>
                              </a:lnTo>
                              <a:lnTo>
                                <a:pt x="455" y="389"/>
                              </a:lnTo>
                              <a:lnTo>
                                <a:pt x="448" y="390"/>
                              </a:lnTo>
                              <a:lnTo>
                                <a:pt x="446" y="383"/>
                              </a:lnTo>
                              <a:lnTo>
                                <a:pt x="439" y="384"/>
                              </a:lnTo>
                              <a:lnTo>
                                <a:pt x="438" y="377"/>
                              </a:lnTo>
                              <a:lnTo>
                                <a:pt x="430" y="378"/>
                              </a:lnTo>
                              <a:lnTo>
                                <a:pt x="429" y="371"/>
                              </a:lnTo>
                              <a:lnTo>
                                <a:pt x="422" y="373"/>
                              </a:lnTo>
                              <a:lnTo>
                                <a:pt x="420" y="365"/>
                              </a:lnTo>
                              <a:lnTo>
                                <a:pt x="413" y="367"/>
                              </a:lnTo>
                              <a:lnTo>
                                <a:pt x="411" y="359"/>
                              </a:lnTo>
                              <a:lnTo>
                                <a:pt x="404" y="361"/>
                              </a:lnTo>
                              <a:lnTo>
                                <a:pt x="403" y="354"/>
                              </a:lnTo>
                              <a:lnTo>
                                <a:pt x="395" y="355"/>
                              </a:lnTo>
                              <a:lnTo>
                                <a:pt x="394" y="348"/>
                              </a:lnTo>
                              <a:lnTo>
                                <a:pt x="387" y="349"/>
                              </a:lnTo>
                              <a:lnTo>
                                <a:pt x="385" y="342"/>
                              </a:lnTo>
                              <a:lnTo>
                                <a:pt x="378" y="343"/>
                              </a:lnTo>
                              <a:lnTo>
                                <a:pt x="377" y="336"/>
                              </a:lnTo>
                              <a:lnTo>
                                <a:pt x="369" y="337"/>
                              </a:lnTo>
                              <a:lnTo>
                                <a:pt x="368" y="330"/>
                              </a:lnTo>
                              <a:lnTo>
                                <a:pt x="360" y="331"/>
                              </a:lnTo>
                              <a:lnTo>
                                <a:pt x="359" y="324"/>
                              </a:lnTo>
                              <a:lnTo>
                                <a:pt x="353" y="325"/>
                              </a:lnTo>
                              <a:lnTo>
                                <a:pt x="351" y="318"/>
                              </a:lnTo>
                              <a:close/>
                              <a:moveTo>
                                <a:pt x="69" y="239"/>
                              </a:moveTo>
                              <a:lnTo>
                                <a:pt x="506" y="239"/>
                              </a:lnTo>
                              <a:lnTo>
                                <a:pt x="506" y="497"/>
                              </a:lnTo>
                              <a:lnTo>
                                <a:pt x="69" y="497"/>
                              </a:lnTo>
                              <a:lnTo>
                                <a:pt x="69" y="23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9525">
                          <a:noFill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398" tIns="45699" rIns="91398" bIns="45699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0" o:spid="_x0000_s1026" o:spt="100" style="position:absolute;left:0pt;margin-left:48.75pt;margin-top:279.25pt;height:15.45pt;width:19.25pt;z-index:251677696;mso-width-relative:page;mso-height-relative:page;" fillcolor="#FFFFFF [3212]" filled="t" stroked="f" coordsize="745,594" o:gfxdata="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" path="m0,549l575,549,575,570c575,583,565,594,551,594l24,594c11,594,0,583,0,570l0,549xm288,209c294,209,298,214,298,220c298,226,294,230,288,230c282,230,277,226,277,220c277,214,282,209,288,209xm32,201l355,201c421,205,483,217,544,245l544,536,32,536,32,201xm98,407l205,407,205,430,98,430,98,407xm98,362l312,362,312,385,98,385,98,362xm98,317l312,317,312,340,98,340,98,317xm98,273l312,273,312,296,98,296,98,273xm552,249c560,252,579,262,584,265c598,274,563,279,552,280l552,249xm675,154c644,120,613,85,581,50c571,39,566,39,552,37l227,1c221,0,218,4,223,9l338,134c357,97,370,78,429,85c469,90,498,98,536,113c559,122,572,129,583,148c574,136,558,128,541,121c507,107,469,98,432,93c410,91,388,91,373,103c360,113,340,158,331,175c326,187,333,191,342,191c429,195,513,218,591,258l592,214c620,218,647,222,675,226l675,154xm738,234c742,235,745,230,741,226c727,210,712,195,698,179l698,158c698,155,695,152,691,152l685,152,685,277c683,278,682,279,682,282l681,290c681,295,683,296,683,300l682,310c682,313,680,315,680,319l671,393c675,401,707,402,712,393l703,319c703,315,701,314,700,310l700,300c700,296,702,296,702,290l701,282c701,279,700,278,697,277l698,229c711,231,724,232,738,234xm351,318l344,320,370,455,378,453,376,447,383,445,382,438,389,436,388,429,395,428,394,420,400,419,403,432,409,430,412,443,418,442,420,455,427,453,429,466,434,465,435,472,457,468,455,462,460,461,458,448,451,450,449,437,443,438,440,425,434,427,432,414,425,415,424,409,465,401,463,395,457,396,455,389,448,390,446,383,439,384,438,377,430,378,429,371,422,373,420,365,413,367,411,359,404,361,403,354,395,355,394,348,387,349,385,342,378,343,377,336,369,337,368,330,360,331,359,324,353,325,351,318xm69,239l506,239,506,497,69,497,69,239xe">
                <v:path textboxrect="0,0,745,594" o:connectlocs="188688,188287;0,188287;97790,72672;94508,69038;178515,80930;10500,66395;67271,142041;32159,119578;32159,127176;102384,104714;32159,104714;102384,97777;181141,82251;181141,82251;181141,12222;110916,44263;191313,48888;122401,34023;193939,85224;221504,50870;229051,59128;224785,50209;223473,95795;223144,105374;230692,105374;230364,95795;229051,75645;112885,105705;123386,147656;127652,144023;129292,138737;134215,142041;137824,150299;142418,153602;149310,152611;147997,148647;144387,140389;139465,137086;151935,130479;147013,128828;143731,124533;138481,123212;134871,118587;129620,117266;126339,112972;121088,111320;117807,107026;22642,78948;22642,164173" o:connectangles="0,0,0,0,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f"/>
                <v:textbox inset="7.19669291338583pt,3.59834645669291pt,7.19669291338583pt,3.59834645669291pt"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388620</wp:posOffset>
                </wp:positionV>
                <wp:extent cx="2042795" cy="374650"/>
                <wp:effectExtent l="0" t="0" r="14605" b="6350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795" cy="374650"/>
                          <a:chOff x="2308" y="3348"/>
                          <a:chExt cx="2737" cy="474"/>
                        </a:xfrm>
                      </wpg:grpSpPr>
                      <wps:wsp>
                        <wps:cNvPr id="55" name="任意多边形 23"/>
                        <wps:cNvSpPr/>
                        <wps:spPr>
                          <a:xfrm>
                            <a:off x="2799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6" name="任意多边形 22"/>
                        <wps:cNvSpPr/>
                        <wps:spPr>
                          <a:xfrm>
                            <a:off x="2697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任意多边形 20"/>
                        <wps:cNvSpPr/>
                        <wps:spPr>
                          <a:xfrm>
                            <a:off x="2614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5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任意多边形 19"/>
                        <wps:cNvSpPr/>
                        <wps:spPr>
                          <a:xfrm>
                            <a:off x="2512" y="3348"/>
                            <a:ext cx="224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9" name="任意多边形 18"/>
                        <wps:cNvSpPr/>
                        <wps:spPr>
                          <a:xfrm>
                            <a:off x="2308" y="3348"/>
                            <a:ext cx="2366" cy="474"/>
                          </a:xfrm>
                          <a:custGeom>
                            <a:avLst/>
                            <a:gdLst>
                              <a:gd name="connsiteX0" fmla="*/ 1 w 3160"/>
                              <a:gd name="connsiteY0" fmla="*/ 567 h 569"/>
                              <a:gd name="connsiteX1" fmla="*/ 0 w 3160"/>
                              <a:gd name="connsiteY1" fmla="*/ 4 h 569"/>
                              <a:gd name="connsiteX2" fmla="*/ 2900 w 3160"/>
                              <a:gd name="connsiteY2" fmla="*/ 0 h 569"/>
                              <a:gd name="connsiteX3" fmla="*/ 3160 w 3160"/>
                              <a:gd name="connsiteY3" fmla="*/ 569 h 569"/>
                              <a:gd name="connsiteX4" fmla="*/ 1 w 3160"/>
                              <a:gd name="connsiteY4" fmla="*/ 567 h 5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160" h="569">
                                <a:moveTo>
                                  <a:pt x="1" y="567"/>
                                </a:moveTo>
                                <a:lnTo>
                                  <a:pt x="0" y="4"/>
                                </a:lnTo>
                                <a:lnTo>
                                  <a:pt x="2900" y="0"/>
                                </a:lnTo>
                                <a:lnTo>
                                  <a:pt x="3160" y="569"/>
                                </a:lnTo>
                                <a:lnTo>
                                  <a:pt x="1" y="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93A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8.25pt;margin-top:30.6pt;height:29.5pt;width:160.85pt;z-index:251661312;mso-width-relative:page;mso-height-relative:page;" coordorigin="2308,3348" coordsize="2737,474" o:gfxdata="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">
                <o:lock v:ext="edit" aspectratio="f"/>
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rSGwV78AAADb&#10;AAAADwAAAGRycy9kb3ducmV2LnhtbEWPT2vCQBTE7wW/w/KE3nST4p+SuooWLDkUwehBb4/sMwlm&#10;34bsapJv3y0Uehxm5jfMatObWjypdZVlBfE0AkGcW11xoeB82k/eQTiPrLG2TAoGcrBZj15WmGjb&#10;8ZGemS9EgLBLUEHpfZNI6fKSDLqpbYiDd7OtQR9kW0jdYhfgppZvUbSQBisOCyU29FlSfs8eRsHy&#10;8r29XAe56NzDHb7S3ex8ra1Sr+M4+gDhqff/4b92qhXM5/D7JfwAu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hsFe/&#10;AAAA2wAAAA8AAAAAAAAAAQAgAAAAIgAAAGRycy9kb3ducmV2LnhtbFBLAQIUABQAAAAIAIdO4kAz&#10;LwWeOwAAADkAAAAQAAAAAAAAAAEAIAAAAA4BAABkcnMvc2hhcGV4bWwueG1sUEsFBgAAAAAGAAYA&#10;WwEAALgDAAAAAA=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1KrICb4AAADb&#10;AAAADwAAAGRycy9kb3ducmV2LnhtbEWPQWvCQBSE70L/w/IKvUjdWDCW6OpBEKX1UvUHvGSf2WD2&#10;bcyuie2vd4WCx2FmvmHmy5utRUetrxwrGI8SEMSF0xWXCo6H9fsnCB+QNdaOScEveVguXgZzzLTr&#10;+Ye6fShFhLDPUIEJocmk9IUhi37kGuLonVxrMUTZllK32Ee4reVHkqTSYsVxwWBDK0PFeX+1Cs6r&#10;S7ox3zv0eT3967tjfh1+5Uq9vY6TGYhAt/AM/7e3WsEkhceX+APk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KrICb4A&#10;AADbAAAADwAAAAAAAAABACAAAAAiAAAAZHJzL2Rvd25yZXYueG1sUEsBAhQAFAAAAAgAh07iQDMv&#10;BZ47AAAAOQAAABAAAAAAAAAAAQAgAAAADQEAAGRycy9zaGFwZXhtbC54bWxQSwUGAAAAAAYABgBb&#10;AQAAtwMAAAAA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Mr+Lu70AAADb&#10;AAAADwAAAGRycy9kb3ducmV2LnhtbEWPT4vCMBTE74LfITzBm6aK/6hG2RUUD7Kwrge9PZpnW2xe&#10;SpPa+u2NsOBxmJnfMKtNawrxoMrllhWMhhEI4sTqnFMF57/dYAHCeWSNhWVS8CQHm3W3s8JY24Z/&#10;6XHyqQgQdjEqyLwvYyldkpFBN7QlcfButjLog6xSqStsAtwUchxFM2kw57CQYUnbjJL7qTYK5pfj&#10;1+X6lLPG1e5nf/ienK+FVarfG0VLEJ5a/wn/tw9awXQO7y/hB8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v4u7vQAA&#10;ANsAAAAPAAAAAAAAAAEAIAAAACIAAABkcnMvZG93bnJldi54bWxQSwECFAAUAAAACACHTuJAMy8F&#10;njsAAAA5AAAAEAAAAAAAAAABACAAAAAMAQAAZHJzL3NoYXBleG1sLnhtbFBLBQYAAAAABgAGAFsB&#10;AAC2AwAAAAA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ynn54LoAAADb&#10;AAAADwAAAGRycy9kb3ducmV2LnhtbEVPzYrCMBC+L/gOYQQvi6YKulKNHgRRXC/r+gDTZmyKzaQ2&#10;sdV9enMQ9vjx/S/XD1uJlhpfOlYwHiUgiHOnSy4UnH+3wzkIH5A1Vo5JwZM8rFe9jyWm2nX8Q+0p&#10;FCKGsE9RgQmhTqX0uSGLfuRq4shdXGMxRNgUUjfYxXBbyUmSzKTFkmODwZo2hvLr6W4VXDe32c58&#10;H9Fn1ddf156z++chU2rQHycLEIEe4V/8du+1gmkcG7/EHyB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efngugAAANsA&#10;AAAPAAAAAAAAAAEAIAAAACIAAABkcnMvZG93bnJldi54bWxQSwECFAAUAAAACACHTuJAMy8FnjsA&#10;AAA5AAAAEAAAAAAAAAABACAAAAAJAQAAZHJzL3NoYXBleG1sLnhtbFBLBQYAAAAABgAGAFsBAACz&#10;AwAAAAA=&#10;" path="m1,567l0,4,2900,0,3160,569,1,567xe">
                  <v:path textboxrect="0,0,3160,569" o:connectlocs="0,472;0,3;2061,0;224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+WPo7LsAAADb&#10;AAAADwAAAGRycy9kb3ducmV2LnhtbEWPwWrDMBBE74H+g9hAb4lsk5TEjeyDSUyuTdv7Ym1tE2sl&#10;LNWJ+/VRodDjMDNvmEN5N4OYaPS9ZQXpOgFB3Fjdc6vg4/202oHwAVnjYJkUzOShLJ4WB8y1vfEb&#10;TZfQighhn6OCLgSXS+mbjgz6tXXE0fuyo8EQ5dhKPeItws0gsyR5kQZ7jgsdOqo6aq6Xb6NAbvhI&#10;pnbVth/qKdt8Vj+Nm5V6XqbJK4hA9/Af/muftYLtHn6/xB8g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Po7LsAAADb&#10;AAAADwAAAAAAAAABACAAAAAiAAAAZHJzL2Rvd25yZXYueG1sUEsBAhQAFAAAAAgAh07iQDMvBZ47&#10;AAAAOQAAABAAAAAAAAAAAQAgAAAACgEAAGRycy9zaGFwZXhtbC54bWxQSwUGAAAAAAYABgBbAQAA&#10;tAMAAAAA&#10;" path="m1,567l0,4,2900,0,3160,569,1,567xe">
                  <v:path textboxrect="0,0,3160,569" o:connectlocs="0,472;0,3;2171,0;2366,474;0,472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9101455</wp:posOffset>
                </wp:positionV>
                <wp:extent cx="6438900" cy="300990"/>
                <wp:effectExtent l="0" t="0" r="0" b="381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14616"/>
                          <a:chExt cx="10140" cy="474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6931" y="14621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9" name="组合 39"/>
                        <wpg:cNvGrpSpPr/>
                        <wpg:grpSpPr>
                          <a:xfrm>
                            <a:off x="6949" y="14616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41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5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716.65pt;height:23.7pt;width:507pt;z-index:251665408;mso-width-relative:page;mso-height-relative:page;" coordorigin="6931,14616" coordsize="10140,474" o:gfxdata="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">
                <o:lock v:ext="edit" aspectratio="f"/>
                <v:rect id="_x0000_s1026" o:spid="_x0000_s1026" o:spt="1" style="position:absolute;left:6931;top:14621;height:465;width:10140;v-text-anchor:middle;" fillcolor="#F2F2F2 [3052]" filled="t" stroked="f" coordsize="21600,21600" o:gfxdata="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nLF+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14616;height:474;width:2283;" coordorigin="2308,3348" coordsize="2737,474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V8Mgib4AAADb&#10;AAAADwAAAGRycy9kb3ducmV2LnhtbEWPQWvCQBSE74X+h+UVequblJCWNBtRoSUHEWo96O2RfU2C&#10;2bchuxrz711B8DjMzDdMPr+YTpxpcK1lBfEsAkFcWd1yrWD39/32CcJ5ZI2dZVIwkYN58fyUY6bt&#10;yL903vpaBAi7DBU03veZlK5qyKCb2Z44eP92MOiDHGqpBxwD3HTyPYpSabDlsNBgT6uGquP2ZBR8&#10;7NeL/WGS6ehObvNTLpPdobNKvb7E0RcITxf/CN/bpVaQxHD7En6ALK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8Mgi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LkhY174AAADb&#10;AAAADwAAAGRycy9kb3ducmV2LnhtbEWPQWvCQBSE70L/w/IKvUjdKGJL6upBEEv1ouYHvGRfs8Hs&#10;2zS7JtZf7wqCx2FmvmHmy4utRUetrxwrGI8SEMSF0xWXCrLj+v0ThA/IGmvHpOCfPCwXL4M5ptr1&#10;vKfuEEoRIexTVGBCaFIpfWHIoh+5hjh6v661GKJsS6lb7CPc1nKSJDNpseK4YLChlaHidDhbBafV&#10;32xjtjv0ef1x7bssPw9/cqXeXsfJF4hAl/AMP9rfWsF0Avcv8Qf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hY17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yF0bZb4AAADb&#10;AAAADwAAAGRycy9kb3ducmV2LnhtbEWPQWvCQBSE7wX/w/KE3nSTKlpSV9GCJYciGD3o7ZF9JsHs&#10;25BdTfLvu4VCj8PMfMOsNr2pxZNaV1lWEE8jEMS51RUXCs6n/eQdhPPIGmvLpGAgB5v16GWFibYd&#10;H+mZ+UIECLsEFZTeN4mULi/JoJvahjh4N9sa9EG2hdQtdgFuavkWRQtpsOKwUGJDnyXl9+xhFCwv&#10;39vLdZCLzj3c4Svdzc/X2ir1Oo6jDxCeev8f/munWsF8Br9fw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F0bZ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zu1lOL4AAADb&#10;AAAADwAAAGRycy9kb3ducmV2LnhtbEWPQWvCQBSE7wX/w/KEXopuFFGJbjwIpdJ6qfUHvGSf2ZDs&#10;25hdE9tf3xUKPQ4z8w2z3d1tI3rqfOVYwWyagCAunK64VHD+ep2sQfiArLFxTAq+ycMuGz1tMdVu&#10;4E/qT6EUEcI+RQUmhDaV0heGLPqpa4mjd3GdxRBlV0rd4RDhtpHzJFlKixXHBYMt7Q0V9elmFdT7&#10;6/LNfBzR583qZ+jP+e3lPVfqeTxLNiAC3cN/+K990AoWC3h8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1lOL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/fd0NLoAAADb&#10;AAAADwAAAGRycy9kb3ducmV2LnhtbEWPS2vDMBCE74H+B7GF3mrZwSnBjeKDSUKved0Xa2ObWith&#10;Kc7j10eBQI7DzHzDLMqr6cVIg+8sK8iSFARxbXXHjYLDfv09B+EDssbeMim4kYdy+TFZYKHthbc0&#10;7kIjIoR9gQraEFwhpa9bMugT64ijd7KDwRDl0Eg94CXCTS+nafojDXYcF1p0VLVU/+/ORoHMeUVm&#10;46pZ12/GaX6s7rW7KfX1maW/IAJdwzv8av9pBfkMnl/iD5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93Q0ugAAANsA&#10;AAAPAAAAAAAAAAEAIAAAACIAAABkcnMvZG93bnJldi54bWxQSwECFAAUAAAACACHTuJAMy8FnjsA&#10;AAA5AAAAEAAAAAAAAAABACAAAAAJAQAAZHJzL3NoYXBleG1sLnhtbFBLBQYAAAAABgAGAFsBAACz&#10;AwAAAAA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5228590</wp:posOffset>
                </wp:positionV>
                <wp:extent cx="6438900" cy="300990"/>
                <wp:effectExtent l="0" t="0" r="0" b="381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8517"/>
                          <a:chExt cx="10140" cy="474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6931" y="8522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6949" y="8517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34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5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7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8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411.7pt;height:23.7pt;width:507pt;z-index:251663360;mso-width-relative:page;mso-height-relative:page;" coordorigin="6931,8517" coordsize="10140,474" o:gfxdata="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">
                <o:lock v:ext="edit" aspectratio="f"/>
                <v:rect id="_x0000_s1026" o:spid="_x0000_s1026" o:spt="1" style="position:absolute;left:6931;top:8522;height:465;width:10140;v-text-anchor:middle;" fillcolor="#F2F2F2 [3052]" filled="t" stroked="f" coordsize="21600,21600" o:gfxdata="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uJx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8517;height:474;width:2283;" coordorigin="2308,3348" coordsize="2737,474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H7LwbL4AAADb&#10;AAAADwAAAGRycy9kb3ducmV2LnhtbEWPQWvCQBSE7wX/w/KE3nSTKlpSV9GCJYciGD3o7ZF9JsHs&#10;25BdTfLvu4VCj8PMfMOsNr2pxZNaV1lWEE8jEMS51RUXCs6n/eQdhPPIGmvLpGAgB5v16GWFibYd&#10;H+mZ+UIECLsEFZTeN4mULi/JoJvahjh4N9sa9EG2hdQtdgFuavkWRQtpsOKwUGJDnyXl9+xhFCwv&#10;39vLdZCLzj3c4Svdzc/X2ir1Oo6jDxCeev8f/munWsFsDr9fw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7LwbL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+aez3r4AAADb&#10;AAAADwAAAGRycy9kb3ducmV2LnhtbEWPQWvCQBSE7wX/w/IEL0U3tmgldfUgSEV70foDXrKv2WD2&#10;bcyuifbXuwXB4zAz3zDz5dVWoqXGl44VjEcJCOLc6ZILBcef9XAGwgdkjZVjUnAjD8tF72WOqXYd&#10;76k9hEJECPsUFZgQ6lRKnxuy6EeuJo7er2sshiibQuoGuwi3lXxLkqm0WHJcMFjTylB+OlysgtPq&#10;PP0yu2/0WfXx17XH7PK6zZQa9MfJJ4hA1/AMP9obreB9Av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aez3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gCzLgL0AAADb&#10;AAAADwAAAGRycy9kb3ducmV2LnhtbEWPQYvCMBSE74L/ITzBm6auS1dqo7gLu3gQYdWDvT2aZ1ts&#10;XkoTrf57Iwgeh5n5hkmXN1OLK7WusqxgMo5AEOdWV1woOOx/RzMQziNrrC2Tgjs5WC76vRQTbTv+&#10;p+vOFyJA2CWooPS+SaR0eUkG3dg2xME72dagD7ItpG6xC3BTy48oiqXBisNCiQ39lJSfdxej4Ou4&#10;WR2zu4w7d3Hbv/X35yGrrVLDwSSag/B08+/wq73WCqYxPL+EH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MuAvQAA&#10;ANsAAAAPAAAAAAAAAAEAIAAAACIAAABkcnMvZG93bnJldi54bWxQSwECFAAUAAAACACHTuJAMy8F&#10;njsAAAA5AAAAEAAAAAAAAAABACAAAAAMAQAAZHJzL3NoYXBleG1sLnhtbFBLBQYAAAAABgAGAFsB&#10;AAC2AwAA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ZjmIMr4AAADb&#10;AAAADwAAAGRycy9kb3ducmV2LnhtbEWPQWvCQBSE74X+h+UVvBTdqKCSZvUgSEvtpeoPeMm+ZkOy&#10;b2N2Tay/3i0UPA4z8w2Tba62ET11vnKsYDpJQBAXTldcKjgdd+MVCB+QNTaOScEvedisn58yTLUb&#10;+Jv6QyhFhLBPUYEJoU2l9IUhi37iWuLo/bjOYoiyK6XucIhw28hZkiykxYrjgsGWtoaK+nCxCurt&#10;efFu9l/o82Z5G/pTfnn9zJUavUyTNxCBruER/m9/aAXzJfx9iT9Ar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mIM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S/Co17MAAADb&#10;AAAADwAAAGRycy9kb3ducmV2LnhtbEVPyQrCMBC9C/5DGMGbpq5INXooKl7d7kMztsVmEppYl683&#10;B8Hj4+2rzcvUoqXGV5YVjIYJCOLc6ooLBZfzbrAA4QOyxtoyKXiTh82621lhqu2Tj9SeQiFiCPsU&#10;FZQhuFRKn5dk0A+tI47czTYGQ4RNIXWDzxhuajlOkrk0WHFsKNFRVlJ+Pz2MAjnlLZm9y2ZVvW/H&#10;02v2yd1bqX5vlCxBBHqFv/jnPmgFkzg2fok/QK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EvwqNezAAAA2wAAAA8AAAAA&#10;AAAAAQAgAAAAIgAAAGRycy9kb3ducmV2LnhtbFBLAQIUABQAAAAIAIdO4kAzLwWeOwAAADkAAAAQ&#10;AAAAAAAAAAEAIAAAAAIBAABkcnMvc2hhcGV4bWwueG1sUEsFBgAAAAAGAAYAWwEAAKwDAAAAAA=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556895</wp:posOffset>
                </wp:positionH>
                <wp:positionV relativeFrom="paragraph">
                  <wp:posOffset>3493770</wp:posOffset>
                </wp:positionV>
                <wp:extent cx="6438900" cy="300990"/>
                <wp:effectExtent l="0" t="0" r="0" b="381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300990"/>
                          <a:chOff x="6931" y="5785"/>
                          <a:chExt cx="10140" cy="474"/>
                        </a:xfrm>
                      </wpg:grpSpPr>
                      <wps:wsp>
                        <wps:cNvPr id="50" name="矩形 50"/>
                        <wps:cNvSpPr/>
                        <wps:spPr>
                          <a:xfrm>
                            <a:off x="6931" y="5790"/>
                            <a:ext cx="10140" cy="46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6" name="组合 26"/>
                        <wpg:cNvGrpSpPr/>
                        <wpg:grpSpPr>
                          <a:xfrm>
                            <a:off x="6949" y="5785"/>
                            <a:ext cx="2283" cy="474"/>
                            <a:chOff x="2308" y="3348"/>
                            <a:chExt cx="2737" cy="474"/>
                          </a:xfrm>
                        </wpg:grpSpPr>
                        <wps:wsp>
                          <wps:cNvPr id="28" name="任意多边形 23"/>
                          <wps:cNvSpPr/>
                          <wps:spPr>
                            <a:xfrm>
                              <a:off x="2799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9" name="任意多边形 22"/>
                          <wps:cNvSpPr/>
                          <wps:spPr>
                            <a:xfrm>
                              <a:off x="2697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任意多边形 20"/>
                          <wps:cNvSpPr/>
                          <wps:spPr>
                            <a:xfrm>
                              <a:off x="2614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C5C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任意多边形 19"/>
                          <wps:cNvSpPr/>
                          <wps:spPr>
                            <a:xfrm>
                              <a:off x="2512" y="3348"/>
                              <a:ext cx="224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" name="任意多边形 18"/>
                          <wps:cNvSpPr/>
                          <wps:spPr>
                            <a:xfrm>
                              <a:off x="2308" y="3348"/>
                              <a:ext cx="2366" cy="474"/>
                            </a:xfrm>
                            <a:custGeom>
                              <a:avLst/>
                              <a:gdLst>
                                <a:gd name="connsiteX0" fmla="*/ 1 w 3160"/>
                                <a:gd name="connsiteY0" fmla="*/ 567 h 569"/>
                                <a:gd name="connsiteX1" fmla="*/ 0 w 3160"/>
                                <a:gd name="connsiteY1" fmla="*/ 4 h 569"/>
                                <a:gd name="connsiteX2" fmla="*/ 2900 w 3160"/>
                                <a:gd name="connsiteY2" fmla="*/ 0 h 569"/>
                                <a:gd name="connsiteX3" fmla="*/ 3160 w 3160"/>
                                <a:gd name="connsiteY3" fmla="*/ 569 h 569"/>
                                <a:gd name="connsiteX4" fmla="*/ 1 w 3160"/>
                                <a:gd name="connsiteY4" fmla="*/ 567 h 5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160" h="569">
                                  <a:moveTo>
                                    <a:pt x="1" y="567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2900" y="0"/>
                                  </a:lnTo>
                                  <a:lnTo>
                                    <a:pt x="3160" y="569"/>
                                  </a:lnTo>
                                  <a:lnTo>
                                    <a:pt x="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693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85pt;margin-top:275.1pt;height:23.7pt;width:507pt;z-index:251662336;mso-width-relative:page;mso-height-relative:page;" coordorigin="6931,5785" coordsize="10140,474" o:gfxdata="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">
                <o:lock v:ext="edit" aspectratio="f"/>
                <v:rect id="_x0000_s1026" o:spid="_x0000_s1026" o:spt="1" style="position:absolute;left:6931;top:5790;height:465;width:10140;v-text-anchor:middle;" fillcolor="#F2F2F2 [3052]" filled="t" stroked="f" coordsize="21600,21600" o:gfxdata="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nWyK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6949;top:5785;height:474;width:2283;" coordorigin="2308,3348" coordsize="2737,474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任意多边形 23" o:spid="_x0000_s1026" o:spt="100" style="position:absolute;left:2799;top:3348;height:474;width:2246;v-text-anchor:middle;" fillcolor="#92C5CC" filled="t" stroked="f" coordsize="3160,569" o:gfxdata="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bJmy0twAAANsAAAAP&#10;AAAAAAAAAAEAIAAAACIAAABkcnMvZG93bnJldi54bWxQSwECFAAUAAAACACHTuJAMy8FnjsAAAA5&#10;AAAAEAAAAAAAAAABACAAAAAGAQAAZHJzL3NoYXBleG1sLnhtbFBLBQYAAAAABgAGAFsBAACwAwAA&#10;AAA=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2" o:spid="_x0000_s1026" o:spt="100" style="position:absolute;left:2697;top:3348;height:474;width:2246;v-text-anchor:middle;" fillcolor="#FFFFFF [3212]" filled="t" stroked="f" coordsize="3160,569" o:gfxdata="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TMvBr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20" o:spid="_x0000_s1026" o:spt="100" style="position:absolute;left:2614;top:3348;height:474;width:2246;v-text-anchor:middle;" fillcolor="#92C5CC" filled="t" stroked="f" coordsize="3160,569" o:gfxdata="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In2b7gAAADbAAAA&#10;DwAAAAAAAAABACAAAAAiAAAAZHJzL2Rvd25yZXYueG1sUEsBAhQAFAAAAAgAh07iQDMvBZ47AAAA&#10;OQAAABAAAAAAAAAAAQAgAAAABwEAAGRycy9zaGFwZXhtbC54bWxQSwUGAAAAAAYABgBbAQAAsQMA&#10;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9" o:spid="_x0000_s1026" o:spt="100" style="position:absolute;left:2512;top:3348;height:474;width:2246;v-text-anchor:middle;" fillcolor="#FFFFFF [3212]" filled="t" stroked="f" coordsize="3160,569" o:gfxdata="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y13b4A&#10;AADbAAAADwAAAAAAAAABACAAAAAiAAAAZHJzL2Rvd25yZXYueG1sUEsBAhQAFAAAAAgAh07iQDMv&#10;BZ47AAAAOQAAABAAAAAAAAAAAQAgAAAADQEAAGRycy9zaGFwZXhtbC54bWxQSwUGAAAAAAYABgBb&#10;AQAAtwMAAAAA&#10;" path="m1,567l0,4,2900,0,3160,569,1,567xe">
                    <v:path textboxrect="0,0,3160,569" o:connectlocs="0,472;0,3;2061,0;224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任意多边形 18" o:spid="_x0000_s1026" o:spt="100" style="position:absolute;left:2308;top:3348;height:474;width:2366;v-text-anchor:middle;" fillcolor="#3693A1" filled="t" stroked="f" coordsize="3160,569" o:gfxdata="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oYnz25AAAA2wAA&#10;AA8AAAAAAAAAAQAgAAAAIgAAAGRycy9kb3ducmV2LnhtbFBLAQIUABQAAAAIAIdO4kAzLwWeOwAA&#10;ADkAAAAQAAAAAAAAAAEAIAAAAAgBAABkcnMvc2hhcGV4bWwueG1sUEsFBgAAAAAGAAYAWwEAALID&#10;AAAAAA==&#10;" path="m1,567l0,4,2900,0,3160,569,1,567xe">
                    <v:path textboxrect="0,0,3160,569" o:connectlocs="0,472;0,3;2171,0;2366,474;0,472" o:connectangles="0,0,0,0,0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2404745</wp:posOffset>
                </wp:positionV>
                <wp:extent cx="6628765" cy="292100"/>
                <wp:effectExtent l="0" t="0" r="0" b="0"/>
                <wp:wrapNone/>
                <wp:docPr id="4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2379345"/>
                          <a:ext cx="662876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报考学校：北京XXX大学                                                   报考专业：新闻学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189.35pt;height:23pt;width:521.95pt;z-index:251671552;mso-width-relative:page;mso-height-relative:page;" filled="f" stroked="f" coordsize="21600,21600" o:gfxdata="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bcPZnbAAAACwEAAA8AAAAAAAAA&#10;AQAgAAAAIgAAAGRycy9kb3ducmV2LnhtbFBLAQIUABQAAAAIAIdO4kBtT9XgRwIAAHI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报考学校：北京XXX大学                                                   报考专业：新闻学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9514840</wp:posOffset>
                </wp:positionV>
                <wp:extent cx="6628765" cy="823595"/>
                <wp:effectExtent l="0" t="0" r="0" b="0"/>
                <wp:wrapNone/>
                <wp:docPr id="1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9446260"/>
                          <a:ext cx="6628765" cy="823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乐观、热情、自信。对工作和学习有着饱满的精神状态和积极向上的进取精神，能够全身心地投入即将从事的工作。在校期间，深入的学习了新闻学理论，培养了良好的新闻写作，新闻采编以及与人沟通的能力。多次参与剧本编写，拍摄以及后期剪辑工作，熟练掌握了索贝等新闻采编系统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749.2pt;height:64.85pt;width:521.95pt;z-index:251673600;mso-width-relative:page;mso-height-relative:page;" filled="f" stroked="f" coordsize="21600,21600" o:gfxdata="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pUYWg90AAAANAQAADwAAAAAA&#10;AAABACAAAAAiAAAAZHJzL2Rvd25yZXYueG1sUEsBAhQAFAAAAAgAh07iQMpmf+VHAgAAcg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乐观、热情、自信。对工作和学习有着饱满的精神状态和积极向上的进取精神，能够全身心地投入即将从事的工作。在校期间，深入的学习了新闻学理论，培养了良好的新闻写作，新闻采编以及与人沟通的能力。多次参与剧本编写，拍摄以及后期剪辑工作，熟练掌握了索贝等新闻采编系统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5635625</wp:posOffset>
                </wp:positionV>
                <wp:extent cx="6628765" cy="3321050"/>
                <wp:effectExtent l="0" t="0" r="0" b="0"/>
                <wp:wrapNone/>
                <wp:docPr id="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5567045"/>
                          <a:ext cx="6628765" cy="332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广东XXX刊杂志社                                                         20XX.01-20XX.12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新闻编辑      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1、编辑：进行文章选题、收集整理、拟写加工、编辑排版、校对发布等工作；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2、采访：人物专访、活动采访、街头群访等，并拟写相应文章；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3、策划：根据当前时事热点，策划新闻专题；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4、文案：品牌新闻资料、宣传稿件及宣传物料的文案撰写。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广东XXX刊杂志社                                                         20XX.08-20XX.12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内容编辑                        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1、参与的选题策划、编辑撰稿与内容运营；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2、新闻活动及品牌活动的采访、摄影摄像、照片及视频后期、成稿；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3、媒体平台（如微信公众号、网站、微博、抖音、快手等）的日常维护运营。           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443.75pt;height:261.5pt;width:521.95pt;z-index:251670528;mso-width-relative:page;mso-height-relative:page;" filled="f" stroked="f" coordsize="21600,21600" o:gfxdata="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6K7R7cAAAADAEAAA8AAAAA&#10;AAAAAQAgAAAAIgAAAGRycy9kb3ducmV2LnhtbFBLAQIUABQAAAAIAIdO4kA6azntSQIAAHI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广东XXX刊杂志社                                                         20XX.01-20XX.12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新闻编辑      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1、编辑：进行文章选题、收集整理、拟写加工、编辑排版、校对发布等工作；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2、采访：人物专访、活动采访、街头群访等，并拟写相应文章；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3、策划：根据当前时事热点，策划新闻专题；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4、文案：品牌新闻资料、宣传稿件及宣传物料的文案撰写。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广东XXX刊杂志社                                                         20XX.08-20XX.12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内容编辑                        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1、参与的选题策划、编辑撰稿与内容运营；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2、新闻活动及品牌活动的采访、摄影摄像、照片及视频后期、成稿；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3、媒体平台（如微信公众号、网站、微博、抖音、快手等）的日常维护运营。           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3907155</wp:posOffset>
                </wp:positionV>
                <wp:extent cx="6628765" cy="1170305"/>
                <wp:effectExtent l="0" t="0" r="0" b="0"/>
                <wp:wrapNone/>
                <wp:docPr id="7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535" y="3838575"/>
                          <a:ext cx="6628765" cy="1170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 xml:space="preserve">广东XXX大学                                                             20XX.09-20XX.06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/>
                                <w:bCs/>
                                <w:color w:val="3693A1"/>
                                <w:sz w:val="22"/>
                                <w:szCs w:val="22"/>
                                <w:lang w:val="en-US" w:eastAsia="zh-CN"/>
                              </w:rPr>
                              <w:t>新闻学专业｜本科                                                  GPA：3.6（专业前10%）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主修课程：新闻理论、传播学原理、新闻采访与写作、新闻评论、新闻伦理与法规、新闻心理学等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Chars="0"/>
                              <w:jc w:val="left"/>
                              <w:textAlignment w:val="auto"/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中圆简" w:hAnsi="汉仪中圆简" w:eastAsia="汉仪中圆简" w:cs="汉仪中圆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所获奖项：20XX年荣获国家一等奖学金、20XX年荣获校综合奖学金、20XX年荣获校年级“三好学生”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7.05pt;margin-top:307.65pt;height:92.15pt;width:521.95pt;z-index:251669504;mso-width-relative:page;mso-height-relative:page;" filled="f" stroked="f" coordsize="21600,21600" o:gfxdata="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9Sn/Z2wAAAAsBAAAPAAAAAAAA&#10;AAEAIAAAACIAAABkcnMvZG93bnJldi54bWxQSwECFAAUAAAACACHTuJAOYQw20gCAABy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 xml:space="preserve">广东XXX大学                                                             20XX.09-20XX.06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/>
                          <w:bCs/>
                          <w:color w:val="3693A1"/>
                          <w:sz w:val="22"/>
                          <w:szCs w:val="22"/>
                          <w:lang w:val="en-US" w:eastAsia="zh-CN"/>
                        </w:rPr>
                        <w:t>新闻学专业｜本科                                                  GPA：3.6（专业前10%）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主修课程：新闻理论、传播学原理、新闻采访与写作、新闻评论、新闻伦理与法规、新闻心理学等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Chars="0"/>
                        <w:jc w:val="left"/>
                        <w:textAlignment w:val="auto"/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中圆简" w:hAnsi="汉仪中圆简" w:eastAsia="汉仪中圆简" w:cs="汉仪中圆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所获奖项：20XX年荣获国家一等奖学金、20XX年荣获校综合奖学金、20XX年荣获校年级“三好学生”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1698625</wp:posOffset>
                </wp:positionV>
                <wp:extent cx="6424295" cy="0"/>
                <wp:effectExtent l="0" t="17145" r="14605" b="2095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6420" y="1630045"/>
                          <a:ext cx="6424295" cy="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3693A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.25pt;margin-top:133.75pt;height:0pt;width:505.85pt;z-index:251674624;mso-width-relative:page;mso-height-relative:page;" filled="f" stroked="t" coordsize="21600,21600" o:gfxdata="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JhSJT9YAAAALAQAADwAAAAAAAAABACAAAAAiAAAAZHJzL2Rvd25yZXYueG1sUEsB&#10;AhQAFAAAAAgAh07iQMeaml73AQAAvwMAAA4AAAAAAAAAAQAgAAAAJQEAAGRycy9lMm9Eb2MueG1s&#10;UEsFBgAAAAAGAAYAWQEAAI4FAAAAAA==&#10;">
                <v:fill on="f" focussize="0,0"/>
                <v:stroke weight="2.75pt" color="#3693A1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419100</wp:posOffset>
            </wp:positionV>
            <wp:extent cx="889635" cy="1260475"/>
            <wp:effectExtent l="0" t="0" r="5715" b="15875"/>
            <wp:wrapNone/>
            <wp:docPr id="1" name="图片 1" descr="C:\Users\Administrator\Desktop\头像照片\长方形.png长方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头像照片\长方形.png长方形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1260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-11430</wp:posOffset>
                </wp:positionV>
                <wp:extent cx="174625" cy="10727055"/>
                <wp:effectExtent l="0" t="0" r="15875" b="1714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65" y="60960"/>
                          <a:ext cx="174625" cy="10727055"/>
                        </a:xfrm>
                        <a:prstGeom prst="rect">
                          <a:avLst/>
                        </a:prstGeom>
                        <a:solidFill>
                          <a:srgbClr val="3693A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9pt;margin-top:-0.9pt;height:844.65pt;width:13.75pt;z-index:251675648;v-text-anchor:middle;mso-width-relative:page;mso-height-relative:page;" fillcolor="#3693A1" filled="t" stroked="f" coordsize="21600,21600" o:gfxdata="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HezknjUAAAACQEAAA8AAAAAAAAAAQAgAAAAIgAAAGRycy9k&#10;b3ducmV2LnhtbFBLAQIUABQAAAAIAIdO4kCI4whQeAIAANYEAAAOAAAAAAAAAAEAIAAAACM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bookmarkStart w:id="0" w:name="_GoBack"/>
      <w:bookmarkEnd w:id="0"/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7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sectPr>
      <w:pgSz w:w="11906" w:h="16838"/>
      <w:pgMar w:top="0" w:right="0" w:bottom="0" w:left="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A5110B9F-F22F-476A-AB9B-026C21A6200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E1578EE1-F2EB-4DCD-8595-97D65BCBDA8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874766BA-7C07-4E3F-BC81-65BC98C08FC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E420CE2-D623-4396-AC23-54212E17DA3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AB973B43-7CA1-47EE-B4DB-5973E5FC0E6E}"/>
  </w:font>
  <w:font w:name="汉仪中圆简">
    <w:panose1 w:val="02010609000101010101"/>
    <w:charset w:val="86"/>
    <w:family w:val="auto"/>
    <w:pitch w:val="default"/>
    <w:sig w:usb0="00000000" w:usb1="00000000" w:usb2="00000000" w:usb3="00000000" w:csb0="00000000" w:csb1="00000000"/>
    <w:embedRegular r:id="rId6" w:fontKey="{84C73C4F-CDE0-40BC-A36F-20EFCB995FB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E838DF"/>
    <w:multiLevelType w:val="singleLevel"/>
    <w:tmpl w:val="C2E838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3693A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FB2A9E"/>
    <w:rsid w:val="070F4562"/>
    <w:rsid w:val="1FFB2A9E"/>
    <w:rsid w:val="26FD4F4E"/>
    <w:rsid w:val="30C91AE0"/>
    <w:rsid w:val="31187569"/>
    <w:rsid w:val="3678542E"/>
    <w:rsid w:val="38E032DF"/>
    <w:rsid w:val="3DF156C8"/>
    <w:rsid w:val="49A14A45"/>
    <w:rsid w:val="4C2C57BF"/>
    <w:rsid w:val="4C7A2E0A"/>
    <w:rsid w:val="573779C3"/>
    <w:rsid w:val="5AC14616"/>
    <w:rsid w:val="5C371EFE"/>
    <w:rsid w:val="61F47ADB"/>
    <w:rsid w:val="63376D54"/>
    <w:rsid w:val="6DF20A50"/>
    <w:rsid w:val="70F73F2E"/>
    <w:rsid w:val="7B9B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wps&#19979;&#36733;\6a64c2f4-33a0-4381-8d5b-4921c61b55df\&#30740;&#31350;&#29983;&#32771;&#30740;&#22797;&#35797;&#20010;&#2015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研究生考研复试个人简历.docx</Template>
  <Pages>2</Pages>
  <Words>21</Words>
  <Characters>27</Characters>
  <Lines>0</Lines>
  <Paragraphs>0</Paragraphs>
  <TotalTime>3</TotalTime>
  <ScaleCrop>false</ScaleCrop>
  <LinksUpToDate>false</LinksUpToDate>
  <CharactersWithSpaces>30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2022-01-10T09:04:00Z</dcterms:created>
  <dc:creator>Mr Lee</dc:creator>
  <cp:lastModifiedBy>Mr Lee</cp:lastModifiedBy>
  <dcterms:modified xsi:type="dcterms:W3CDTF">2022-01-10T13:07:29Z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  <property fmtid="{D5CDD505-2E9C-101B-9397-08002B2CF9AE}" pid="3" name="ICV">
    <vt:lpwstr>C0185D67BB904991AC96E30509D47F16</vt:lpwstr>
  </property>
  <property fmtid="{D5CDD505-2E9C-101B-9397-08002B2CF9AE}" pid="4" name="KSOTemplateUUID">
    <vt:lpwstr>v1.0_mb_X51Xcup1W68FaPgRUPTa7A==</vt:lpwstr>
  </property>
</Properties>
</file>