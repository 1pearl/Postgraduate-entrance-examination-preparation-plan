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-772160</wp:posOffset>
                </wp:positionH>
                <wp:positionV relativeFrom="paragraph">
                  <wp:posOffset>-321310</wp:posOffset>
                </wp:positionV>
                <wp:extent cx="1280160" cy="467360"/>
                <wp:effectExtent l="0" t="0" r="0" b="0"/>
                <wp:wrapNone/>
                <wp:docPr id="11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467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逗西甘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60.8pt;margin-top:-25.3pt;height:36.8pt;width:100.8pt;z-index:251691008;mso-width-relative:page;mso-height-relative:page;" filled="f" stroked="f" coordsize="21600,21600" o:gfxdata="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xzP/k2gAAAAoBAAAPAAAAAAAAAAEAIAAAACIAAABkcnMv&#10;ZG93bnJldi54bWxQSwECFAAUAAAACACHTuJAdBQcrDoCAABnBAAADgAAAAAAAAABACAAAAAp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逗西甘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-772160</wp:posOffset>
                </wp:positionH>
                <wp:positionV relativeFrom="paragraph">
                  <wp:posOffset>167005</wp:posOffset>
                </wp:positionV>
                <wp:extent cx="1823085" cy="337185"/>
                <wp:effectExtent l="0" t="0" r="0" b="0"/>
                <wp:wrapNone/>
                <wp:docPr id="12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08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报考专业：某某某专业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-60.8pt;margin-top:13.15pt;height:26.55pt;width:143.55pt;z-index:251692032;mso-width-relative:page;mso-height-relative:page;" filled="f" stroked="f" coordsize="21600,21600" o:gfxdata="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cemKK2wAAAAoBAAAPAAAAAAAAAAEAIAAAACIAAABk&#10;cnMvZG93bnJldi54bWxQSwECFAAUAAAACACHTuJAtYRtfT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报考专业：某某某专业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4990465</wp:posOffset>
            </wp:positionH>
            <wp:positionV relativeFrom="paragraph">
              <wp:posOffset>-564515</wp:posOffset>
            </wp:positionV>
            <wp:extent cx="949325" cy="1345565"/>
            <wp:effectExtent l="9525" t="9525" r="12700" b="16510"/>
            <wp:wrapNone/>
            <wp:docPr id="31" name="图片 31" descr="C:\Users\Administrator\Desktop\头像照片\长方形.png长方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Administrator\Desktop\头像照片\长方形.png长方形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9325" cy="1345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1408430</wp:posOffset>
                </wp:positionH>
                <wp:positionV relativeFrom="paragraph">
                  <wp:posOffset>-219075</wp:posOffset>
                </wp:positionV>
                <wp:extent cx="1546225" cy="654685"/>
                <wp:effectExtent l="0" t="0" r="0" b="0"/>
                <wp:wrapNone/>
                <wp:docPr id="45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225" cy="654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1996.08.08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现居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北京市海淀区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110.9pt;margin-top:-17.25pt;height:51.55pt;width:121.75pt;z-index:251693056;mso-width-relative:page;mso-height-relative:page;" filled="f" stroked="f" coordsize="21600,21600" o:gfxdata="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ApbV8dsAAAAKAQAADwAAAAAAAAABACAAAAAi&#10;AAAAZHJzL2Rvd25yZXYueG1sUEsBAhQAFAAAAAgAh07iQAFUhwdAAgAAdQQAAA4AAAAAAAAAAQAg&#10;AAAAKg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1996.08.08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现居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北京市海淀区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-219075</wp:posOffset>
                </wp:positionV>
                <wp:extent cx="1784350" cy="654685"/>
                <wp:effectExtent l="0" t="0" r="0" b="0"/>
                <wp:wrapNone/>
                <wp:docPr id="36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654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6"/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84" w:lineRule="auto"/>
                              <w:ind w:left="0" w:leftChars="0" w:firstLine="0" w:firstLineChars="0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238.3pt;margin-top:-17.25pt;height:51.55pt;width:140.5pt;z-index:251694080;mso-width-relative:page;mso-height-relative:page;" filled="f" stroked="f" coordsize="21600,21600" o:gfxdata="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BXDvQdwAAAAKAQAADwAAAAAAAAABACAAAAAi&#10;AAAAZHJzL2Rvd25yZXYueG1sUEsBAhQAFAAAAAgAh07iQN31co0/AgAAdQ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6"/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84" w:lineRule="auto"/>
                        <w:ind w:left="0" w:leftChars="0" w:firstLine="0" w:firstLineChars="0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-1557020</wp:posOffset>
                </wp:positionH>
                <wp:positionV relativeFrom="paragraph">
                  <wp:posOffset>-487680</wp:posOffset>
                </wp:positionV>
                <wp:extent cx="2738755" cy="1192530"/>
                <wp:effectExtent l="0" t="0" r="4445" b="76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755" cy="119253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22.6pt;margin-top:-38.4pt;height:93.9pt;width:215.65pt;z-index:251688960;v-text-anchor:middle;mso-width-relative:page;mso-height-relative:page;" fillcolor="#2DA2BF [3204]" filled="t" stroked="f" coordsize="21600,21600" o:gfxdata="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2reG22wAAAAwBAAAPAAAAAAAAAAEAIAAAACIAAABkcnMvZG93&#10;bnJldi54bWxQSwECFAAUAAAACACHTuJApI1Msm8CAADMBAAADgAAAAAAAAABACAAAAAqAQAAZHJz&#10;L2Uyb0RvYy54bWxQSwUGAAAAAAYABgBZAQAAC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-471170</wp:posOffset>
                </wp:positionH>
                <wp:positionV relativeFrom="paragraph">
                  <wp:posOffset>-487680</wp:posOffset>
                </wp:positionV>
                <wp:extent cx="6898005" cy="1192530"/>
                <wp:effectExtent l="0" t="0" r="17145" b="762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8005" cy="11925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7.1pt;margin-top:-38.4pt;height:93.9pt;width:543.15pt;z-index:251665408;v-text-anchor:middle;mso-width-relative:page;mso-height-relative:page;" fillcolor="#F2F2F2 [3052]" filled="t" stroked="f" coordsize="21600,21600" o:gfxdata="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xbFgJ2wAAAAwBAAAPAAAA&#10;AAAAAAEAIAAAACIAAABkcnMvZG93bnJldi54bWxQSwECFAAUAAAACACHTuJAnDlCt4QCAAD7BAAA&#10;DgAAAAAAAAABACAAAAAqAQAAZHJzL2Uyb0RvYy54bWxQSwUGAAAAAAYABgBZAQAAIA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21"/>
        </w:rPr>
      </w:pPr>
    </w:p>
    <w:tbl>
      <w:tblPr>
        <w:tblStyle w:val="4"/>
        <w:tblpPr w:leftFromText="180" w:rightFromText="180" w:vertAnchor="page" w:horzAnchor="page" w:tblpX="893" w:tblpY="3779"/>
        <w:tblOverlap w:val="never"/>
        <w:tblW w:w="10338" w:type="dxa"/>
        <w:tblInd w:w="0" w:type="dxa"/>
        <w:tblBorders>
          <w:top w:val="single" w:color="3F3F3F" w:themeColor="text1" w:themeTint="BF" w:sz="4" w:space="0"/>
          <w:left w:val="single" w:color="3F3F3F" w:themeColor="text1" w:themeTint="BF" w:sz="4" w:space="0"/>
          <w:bottom w:val="single" w:color="3F3F3F" w:themeColor="text1" w:themeTint="BF" w:sz="4" w:space="0"/>
          <w:right w:val="single" w:color="3F3F3F" w:themeColor="text1" w:themeTint="BF" w:sz="4" w:space="0"/>
          <w:insideH w:val="single" w:color="3F3F3F" w:themeColor="text1" w:themeTint="BF" w:sz="4" w:space="0"/>
          <w:insideV w:val="single" w:color="3F3F3F" w:themeColor="text1" w:themeTint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3"/>
        <w:gridCol w:w="1723"/>
        <w:gridCol w:w="1723"/>
        <w:gridCol w:w="1723"/>
        <w:gridCol w:w="1723"/>
        <w:gridCol w:w="1723"/>
      </w:tblGrid>
      <w:tr>
        <w:tblPrEx>
          <w:tblBorders>
            <w:top w:val="single" w:color="3F3F3F" w:themeColor="text1" w:themeTint="BF" w:sz="4" w:space="0"/>
            <w:left w:val="single" w:color="3F3F3F" w:themeColor="text1" w:themeTint="BF" w:sz="4" w:space="0"/>
            <w:bottom w:val="single" w:color="3F3F3F" w:themeColor="text1" w:themeTint="BF" w:sz="4" w:space="0"/>
            <w:right w:val="single" w:color="3F3F3F" w:themeColor="text1" w:themeTint="BF" w:sz="4" w:space="0"/>
            <w:insideH w:val="single" w:color="3F3F3F" w:themeColor="text1" w:themeTint="BF" w:sz="4" w:space="0"/>
            <w:insideV w:val="single" w:color="3F3F3F" w:themeColor="text1" w:themeTint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1723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初试成绩</w:t>
            </w: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英语</w:t>
            </w: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政治</w:t>
            </w: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专业1</w:t>
            </w: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专业2</w:t>
            </w: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b/>
                <w:bCs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总分</w:t>
            </w:r>
          </w:p>
        </w:tc>
      </w:tr>
      <w:tr>
        <w:tblPrEx>
          <w:tblBorders>
            <w:top w:val="single" w:color="3F3F3F" w:themeColor="text1" w:themeTint="BF" w:sz="4" w:space="0"/>
            <w:left w:val="single" w:color="3F3F3F" w:themeColor="text1" w:themeTint="BF" w:sz="4" w:space="0"/>
            <w:bottom w:val="single" w:color="3F3F3F" w:themeColor="text1" w:themeTint="BF" w:sz="4" w:space="0"/>
            <w:right w:val="single" w:color="3F3F3F" w:themeColor="text1" w:themeTint="BF" w:sz="4" w:space="0"/>
            <w:insideH w:val="single" w:color="3F3F3F" w:themeColor="text1" w:themeTint="BF" w:sz="4" w:space="0"/>
            <w:insideV w:val="single" w:color="3F3F3F" w:themeColor="text1" w:themeTint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9" w:hRule="atLeast"/>
        </w:trPr>
        <w:tc>
          <w:tcPr>
            <w:tcW w:w="172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2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jc w:val="center"/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旗黑-55简" w:hAnsi="汉仪旗黑-55简" w:eastAsia="汉仪旗黑-55简" w:cs="汉仪旗黑-55简"/>
                <w:color w:val="404040" w:themeColor="text1" w:themeTint="BF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360</w:t>
            </w:r>
          </w:p>
        </w:tc>
      </w:tr>
    </w:tbl>
    <w:p>
      <w:pPr>
        <w:rPr>
          <w:sz w:val="21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-724535</wp:posOffset>
                </wp:positionH>
                <wp:positionV relativeFrom="paragraph">
                  <wp:posOffset>7588885</wp:posOffset>
                </wp:positionV>
                <wp:extent cx="6792595" cy="1241425"/>
                <wp:effectExtent l="0" t="0" r="0" b="0"/>
                <wp:wrapNone/>
                <wp:docPr id="3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595" cy="12414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通过在校期间的学习，培养了我良好道德修养和专业素养，让我掌握了专业相关的知识和技能；在某某公司的实习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学习认真努力、会处理人际关系，具有良好的团队合作精神，能够协助老师同学更好地完成相关学习任务。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7.05pt;margin-top:597.55pt;height:97.75pt;width:534.85pt;z-index:251682816;mso-width-relative:page;mso-height-relative:page;" filled="f" stroked="f" coordsize="21600,21600" o:gfxdata="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7fdFG2QAAAA4BAAAPAAAAAAAAAAEAIAAAACIAAABkcnMvZG93bnJldi54bWxQ&#10;SwECFAAUAAAACACHTuJA8mrJJ7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通过在校期间的学习，培养了我良好道德修养和专业素养，让我掌握了专业相关的知识和技能；在某某公司的实习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学习认真努力、会处理人际关系，具有良好的团队合作精神，能够协助老师同学更好地完成相关学习任务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-724535</wp:posOffset>
                </wp:positionH>
                <wp:positionV relativeFrom="paragraph">
                  <wp:posOffset>6209030</wp:posOffset>
                </wp:positionV>
                <wp:extent cx="6781800" cy="777240"/>
                <wp:effectExtent l="0" t="0" r="0" b="0"/>
                <wp:wrapNone/>
                <wp:docPr id="10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专业证书：大学英语六级证书、普通话二级甲等证书、全国计算机二级证书；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掌握技能：英语流利，能看懂英文材料以及用英语对话。有实习工作经验，具有良好的协调与沟通能力。熟练掌握office办公软件，会进行各类数据的统计及文字的处理工作，有较强的写作功底。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7.05pt;margin-top:488.9pt;height:61.2pt;width:534pt;z-index:251681792;mso-width-relative:page;mso-height-relative:page;" filled="f" stroked="f" coordsize="21600,21600" o:gfxdata="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8lxD69kAAAANAQAADwAAAAAAAAABACAAAAAiAAAAZHJzL2Rvd25yZXYueG1sUEsB&#10;AhQAFAAAAAgAh07iQGK7Gyi7AQAAY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专业证书：大学英语六级证书、普通话二级甲等证书、全国计算机二级证书；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掌握技能：英语流利，能看懂英文材料以及用英语对话。有实习工作经验，具有良好的协调与沟通能力。熟练掌握office办公软件，会进行各类数据的统计及文字的处理工作，有较强的写作功底。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-724535</wp:posOffset>
                </wp:positionH>
                <wp:positionV relativeFrom="paragraph">
                  <wp:posOffset>4846320</wp:posOffset>
                </wp:positionV>
                <wp:extent cx="6660515" cy="1234440"/>
                <wp:effectExtent l="0" t="0" r="0" b="0"/>
                <wp:wrapNone/>
                <wp:docPr id="7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0515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ind w:left="425" w:leftChars="0" w:hanging="425" w:firstLineChars="0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协助销售经理处理业务上相关事务及开发新客户，增加产品销售范围。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ind w:left="425" w:leftChars="0" w:hanging="425" w:firstLineChars="0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协助制定销售工作计划，了解客户需求，收集市场信息，提出有效的市场运作及销售建议。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ind w:left="425" w:leftChars="0" w:hanging="425" w:firstLineChars="0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协助相关工作人员做好销售合同的签订，协调处理各类销售问题。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7.05pt;margin-top:381.6pt;height:97.2pt;width:524.45pt;z-index:251680768;mso-width-relative:page;mso-height-relative:page;" filled="f" stroked="f" coordsize="21600,21600" o:gfxdata="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NvG8MdoAAAAMAQAADwAAAAAAAAABACAAAAAiAAAAZHJzL2Rvd25yZXYueG1s&#10;UEsBAhQAFAAAAAgAh07iQISZF+29AQAAYAMAAA4AAAAAAAAAAQAgAAAAKQEAAGRycy9lMm9Eb2Mu&#10;eG1sUEsFBgAAAAAGAAYAWQEAAFg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ind w:left="425" w:leftChars="0" w:hanging="425" w:firstLineChars="0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协助销售经理处理业务上相关事务及开发新客户，增加产品销售范围。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ind w:left="425" w:leftChars="0" w:hanging="425" w:firstLineChars="0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协助制定销售工作计划，了解客户需求，收集市场信息，提出有效的市场运作及销售建议。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ind w:left="425" w:leftChars="0" w:hanging="425" w:firstLineChars="0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协助相关工作人员做好销售合同的签订，协调处理各类销售问题。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-724535</wp:posOffset>
                </wp:positionH>
                <wp:positionV relativeFrom="paragraph">
                  <wp:posOffset>4545330</wp:posOffset>
                </wp:positionV>
                <wp:extent cx="6883400" cy="264795"/>
                <wp:effectExtent l="0" t="0" r="0" b="0"/>
                <wp:wrapNone/>
                <wp:docPr id="50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0" cy="264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北京某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有限公司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实习销售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7.05pt;margin-top:357.9pt;height:20.85pt;width:542pt;z-index:251679744;mso-width-relative:page;mso-height-relative:page;" filled="f" stroked="f" coordsize="21600,21600" o:gfxdata="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QEykNkAAAAMAQAADwAAAAAAAAABACAAAAAiAAAAZHJzL2Rvd25yZXYueG1sUEsB&#10;AhQAFAAAAAgAh07iQMtHs8G7AQAAX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北京某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有限公司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实习销售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-724535</wp:posOffset>
                </wp:positionH>
                <wp:positionV relativeFrom="paragraph">
                  <wp:posOffset>2917190</wp:posOffset>
                </wp:positionV>
                <wp:extent cx="6830060" cy="264795"/>
                <wp:effectExtent l="0" t="0" r="0" b="0"/>
                <wp:wrapNone/>
                <wp:docPr id="8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0060" cy="264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北京某某某大学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市场营销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7.05pt;margin-top:229.7pt;height:20.85pt;width:537.8pt;z-index:251678720;mso-width-relative:page;mso-height-relative:page;" filled="f" stroked="f" coordsize="21600,21600" o:gfxdata="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FRiY27YAAAADAEAAA8AAAAAAAAAAQAgAAAAIgAAAGRycy9kb3ducmV2LnhtbFBLAQIU&#10;ABQAAAAIAIdO4kDq/3reugEAAF8DAAAOAAAAAAAAAAEAIAAAACcBAABkcnMvZTJvRG9jLnhtbFBL&#10;BQYAAAAABgAGAFkBAABT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北京某某某大学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市场营销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-724535</wp:posOffset>
                </wp:positionH>
                <wp:positionV relativeFrom="paragraph">
                  <wp:posOffset>3213100</wp:posOffset>
                </wp:positionV>
                <wp:extent cx="6805930" cy="1005840"/>
                <wp:effectExtent l="0" t="0" r="0" b="0"/>
                <wp:wrapNone/>
                <wp:docPr id="8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593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：管理学、经济学、管理信息系统、统计学、运筹学、财务管理、经济法、消费者行为学、消费心理学、国际市场营销、市场调查、基础会计、金融概论、企业销售策划、服务营销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校内荣誉：连续2年获得校综合奖学金“励志奖”，获校三好学生，优秀学生会干部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7.05pt;margin-top:253pt;height:79.2pt;width:535.9pt;z-index:251677696;mso-width-relative:page;mso-height-relative:page;" filled="f" stroked="f" coordsize="21600,21600" o:gfxdata="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nL9+d2QAAAAwBAAAPAAAAAAAAAAEAIAAAACIAAABkcnMvZG93bnJldi54bWxQ&#10;SwECFAAUAAAACACHTuJAsTMu+r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：管理学、经济学、管理信息系统、统计学、运筹学、财务管理、经济法、消费者行为学、消费心理学、国际市场营销、市场调查、基础会计、金融概论、企业销售策划、服务营销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校内荣誉：连续2年获得校综合奖学金“励志奖”，获校三好学生，优秀学生会干部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-280670</wp:posOffset>
                </wp:positionH>
                <wp:positionV relativeFrom="paragraph">
                  <wp:posOffset>5825490</wp:posOffset>
                </wp:positionV>
                <wp:extent cx="847090" cy="31369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09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2DA2BF" w:themeColor="accen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2DA2BF" w:themeColor="accen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个人技能</w:t>
                            </w:r>
                          </w:p>
                          <w:p>
                            <w:pPr>
                              <w:rPr>
                                <w:rFonts w:hint="eastAsia" w:ascii="汉仪旗黑-55简" w:hAnsi="汉仪旗黑-55简" w:eastAsia="汉仪旗黑-55简" w:cs="汉仪旗黑-55简"/>
                                <w:color w:val="2DA2BF" w:themeColor="accent1"/>
                                <w:sz w:val="24"/>
                                <w:szCs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1pt;margin-top:458.7pt;height:24.7pt;width:66.7pt;z-index:251670528;mso-width-relative:page;mso-height-relative:page;" filled="f" stroked="f" coordsize="21600,21600" o:gfxdata="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5NNEbbAAAACgEAAA8AAAAAAAAAAQAgAAAAIgAAAGRy&#10;cy9kb3ducmV2LnhtbFBLAQIUABQAAAAIAIdO4kBZgX8uOwIAAGc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2DA2BF" w:themeColor="accen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2DA2BF" w:themeColor="accen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个人技能</w:t>
                      </w:r>
                    </w:p>
                    <w:p>
                      <w:pPr>
                        <w:rPr>
                          <w:rFonts w:hint="eastAsia" w:ascii="汉仪旗黑-55简" w:hAnsi="汉仪旗黑-55简" w:eastAsia="汉仪旗黑-55简" w:cs="汉仪旗黑-55简"/>
                          <w:color w:val="2DA2BF" w:themeColor="accent1"/>
                          <w:sz w:val="24"/>
                          <w:szCs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-280670</wp:posOffset>
                </wp:positionH>
                <wp:positionV relativeFrom="paragraph">
                  <wp:posOffset>4192270</wp:posOffset>
                </wp:positionV>
                <wp:extent cx="847090" cy="31369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09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2DA2BF" w:themeColor="accen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2DA2BF" w:themeColor="accen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实习经历</w:t>
                            </w:r>
                          </w:p>
                          <w:p>
                            <w:pPr>
                              <w:rPr>
                                <w:rFonts w:hint="eastAsia" w:ascii="汉仪旗黑-55简" w:hAnsi="汉仪旗黑-55简" w:eastAsia="汉仪旗黑-55简" w:cs="汉仪旗黑-55简"/>
                                <w:color w:val="2DA2BF" w:themeColor="accent1"/>
                                <w:sz w:val="24"/>
                                <w:szCs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1pt;margin-top:330.1pt;height:24.7pt;width:66.7pt;z-index:251669504;mso-width-relative:page;mso-height-relative:page;" filled="f" stroked="f" coordsize="21600,21600" o:gfxdata="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JVLmU9sAAAAKAQAADwAAAAAAAAABACAAAAAiAAAAZHJz&#10;L2Rvd25yZXYueG1sUEsBAhQAFAAAAAgAh07iQBz3pNk6AgAAZwQAAA4AAAAAAAAAAQAgAAAAK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2DA2BF" w:themeColor="accen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2DA2BF" w:themeColor="accen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实习经历</w:t>
                      </w:r>
                    </w:p>
                    <w:p>
                      <w:pPr>
                        <w:rPr>
                          <w:rFonts w:hint="eastAsia" w:ascii="汉仪旗黑-55简" w:hAnsi="汉仪旗黑-55简" w:eastAsia="汉仪旗黑-55简" w:cs="汉仪旗黑-55简"/>
                          <w:color w:val="2DA2BF" w:themeColor="accent1"/>
                          <w:sz w:val="24"/>
                          <w:szCs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-280670</wp:posOffset>
                </wp:positionH>
                <wp:positionV relativeFrom="paragraph">
                  <wp:posOffset>637540</wp:posOffset>
                </wp:positionV>
                <wp:extent cx="847090" cy="31369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09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2DA2BF" w:themeColor="accen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2DA2BF" w:themeColor="accen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报考信息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2DA2BF" w:themeColor="accent1"/>
                                <w:sz w:val="24"/>
                                <w:szCs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1pt;margin-top:50.2pt;height:24.7pt;width:66.7pt;z-index:251667456;mso-width-relative:page;mso-height-relative:page;" filled="f" stroked="f" coordsize="21600,21600" o:gfxdata="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k2U3H2gAAAAoBAAAPAAAAAAAAAAEAIAAAACIAAABkcnMv&#10;ZG93bnJldi54bWxQSwECFAAUAAAACACHTuJAr7KeczoCAABlBAAADgAAAAAAAAABACAAAAAp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2DA2BF" w:themeColor="accen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2DA2BF" w:themeColor="accen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报考信息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2DA2BF" w:themeColor="accent1"/>
                          <w:sz w:val="24"/>
                          <w:szCs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-280670</wp:posOffset>
                </wp:positionH>
                <wp:positionV relativeFrom="paragraph">
                  <wp:posOffset>2566035</wp:posOffset>
                </wp:positionV>
                <wp:extent cx="847090" cy="31369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09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2DA2BF" w:themeColor="accen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2DA2BF" w:themeColor="accen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  <w:p>
                            <w:pPr>
                              <w:rPr>
                                <w:rFonts w:hint="eastAsia" w:ascii="汉仪旗黑-55简" w:hAnsi="汉仪旗黑-55简" w:eastAsia="汉仪旗黑-55简" w:cs="汉仪旗黑-55简"/>
                                <w:color w:val="2DA2BF" w:themeColor="accent1"/>
                                <w:sz w:val="24"/>
                                <w:szCs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1pt;margin-top:202.05pt;height:24.7pt;width:66.7pt;z-index:251668480;mso-width-relative:page;mso-height-relative:page;" filled="f" stroked="f" coordsize="21600,21600" o:gfxdata="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mSPH9oAAAAKAQAADwAAAAAAAAABACAAAAAiAAAAZHJz&#10;L2Rvd25yZXYueG1sUEsBAhQAFAAAAAgAh07iQIBvtbg7AgAAZQ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2DA2BF" w:themeColor="accen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2DA2BF" w:themeColor="accen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教育经历</w:t>
                      </w:r>
                    </w:p>
                    <w:p>
                      <w:pPr>
                        <w:rPr>
                          <w:rFonts w:hint="eastAsia" w:ascii="汉仪旗黑-55简" w:hAnsi="汉仪旗黑-55简" w:eastAsia="汉仪旗黑-55简" w:cs="汉仪旗黑-55简"/>
                          <w:color w:val="2DA2BF" w:themeColor="accent1"/>
                          <w:sz w:val="24"/>
                          <w:szCs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7361555</wp:posOffset>
                </wp:positionV>
                <wp:extent cx="5299075" cy="0"/>
                <wp:effectExtent l="0" t="9525" r="15875" b="952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9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.75pt;margin-top:579.65pt;height:0pt;width:417.25pt;z-index:251666432;mso-width-relative:page;mso-height-relative:page;" filled="f" stroked="t" coordsize="21600,21600" o:gfxdata="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PN+B9nUAAAADAEAAA8AAAAAAAAAAQAgAAAAIgAAAGRycy9kb3ducmV2LnhtbFBLAQIU&#10;ABQAAAAIAIdO4kAwZy1T9wEAANYDAAAOAAAAAAAAAAEAIAAAACMBAABkcnMvZTJvRG9jLnhtbFBL&#10;BQYAAAAABgAGAFkBAACMBQAAAAA=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5986780</wp:posOffset>
                </wp:positionV>
                <wp:extent cx="5299075" cy="0"/>
                <wp:effectExtent l="0" t="9525" r="15875" b="952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9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.75pt;margin-top:471.4pt;height:0pt;width:417.25pt;z-index:251686912;mso-width-relative:page;mso-height-relative:page;" filled="f" stroked="t" coordsize="21600,21600" o:gfxdata="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IUxjF1QAAAAoBAAAPAAAAAAAAAAEAIAAAACIAAABkcnMvZG93bnJldi54bWxQSwEC&#10;FAAUAAAACACHTuJAiOTEaPcBAADWAwAADgAAAAAAAAABACAAAAAkAQAAZHJzL2Uyb0RvYy54bWxQ&#10;SwUGAAAAAAYABgBZAQAAjQUAAAAA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4359910</wp:posOffset>
                </wp:positionV>
                <wp:extent cx="5299075" cy="0"/>
                <wp:effectExtent l="0" t="9525" r="15875" b="952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9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.75pt;margin-top:343.3pt;height:0pt;width:417.25pt;z-index:251685888;mso-width-relative:page;mso-height-relative:page;" filled="f" stroked="t" coordsize="21600,21600" o:gfxdata="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OZgNv9UAAAAKAQAADwAAAAAAAAABACAAAAAiAAAAZHJzL2Rvd25yZXYueG1sUEsB&#10;AhQAFAAAAAgAh07iQJn2jPT4AQAA1gMAAA4AAAAAAAAAAQAgAAAAJAEAAGRycy9lMm9Eb2MueG1s&#10;UEsFBgAAAAAGAAYAWQEAAI4FAAAAAA==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2733675</wp:posOffset>
                </wp:positionV>
                <wp:extent cx="5299075" cy="0"/>
                <wp:effectExtent l="0" t="9525" r="15875" b="952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9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.75pt;margin-top:215.25pt;height:0pt;width:417.25pt;z-index:251684864;mso-width-relative:page;mso-height-relative:page;" filled="f" stroked="t" coordsize="21600,21600" o:gfxdata="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Bl81m1QAAAAoBAAAPAAAAAAAAAAEAIAAAACIAAABkcnMvZG93bnJldi54bWxQSwEC&#10;FAAUAAAACACHTuJAUXK2uPcBAADWAwAADgAAAAAAAAABACAAAAAkAQAAZHJzL2Uyb0RvYy54bWxQ&#10;SwUGAAAAAAYABgBZAQAAjQUAAAAA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805180</wp:posOffset>
                </wp:positionV>
                <wp:extent cx="5299075" cy="0"/>
                <wp:effectExtent l="0" t="9525" r="15875" b="952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9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.75pt;margin-top:63.4pt;height:0pt;width:417.25pt;z-index:251683840;mso-width-relative:page;mso-height-relative:page;" filled="f" stroked="t" coordsize="21600,21600" o:gfxdata="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1NgPmdMAAAAKAQAADwAAAAAAAAABACAAAAAiAAAAZHJzL2Rvd25yZXYueG1sUEsBAhQA&#10;FAAAAAgAh07iQOnxX4P3AQAA1gMAAA4AAAAAAAAAAQAgAAAAIgEAAGRycy9lMm9Eb2MueG1sUEsF&#10;BgAAAAAGAAYAWQEAAIsFAAAAAA==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-280670</wp:posOffset>
                </wp:positionH>
                <wp:positionV relativeFrom="paragraph">
                  <wp:posOffset>7205980</wp:posOffset>
                </wp:positionV>
                <wp:extent cx="847090" cy="31369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09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2DA2BF" w:themeColor="accen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2DA2BF" w:themeColor="accent1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  <w:p>
                            <w:pPr>
                              <w:rPr>
                                <w:rFonts w:hint="eastAsia" w:ascii="汉仪旗黑-55简" w:hAnsi="汉仪旗黑-55简" w:eastAsia="汉仪旗黑-55简" w:cs="汉仪旗黑-55简"/>
                                <w:color w:val="2DA2BF" w:themeColor="accent1"/>
                                <w:sz w:val="24"/>
                                <w:szCs w:val="2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1pt;margin-top:567.4pt;height:24.7pt;width:66.7pt;z-index:251671552;mso-width-relative:page;mso-height-relative:page;" filled="f" stroked="f" coordsize="21600,21600" o:gfxdata="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/y33o9oAAAAMAQAADwAAAAAAAAABACAAAAAiAAAAZHJz&#10;L2Rvd25yZXYueG1sUEsBAhQAFAAAAAgAh07iQEQX+/o7AgAAZ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2DA2BF" w:themeColor="accen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2DA2BF" w:themeColor="accent1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自我评价</w:t>
                      </w:r>
                    </w:p>
                    <w:p>
                      <w:pPr>
                        <w:rPr>
                          <w:rFonts w:hint="eastAsia" w:ascii="汉仪旗黑-55简" w:hAnsi="汉仪旗黑-55简" w:eastAsia="汉仪旗黑-55简" w:cs="汉仪旗黑-55简"/>
                          <w:color w:val="2DA2BF" w:themeColor="accent1"/>
                          <w:sz w:val="24"/>
                          <w:szCs w:val="24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5844540</wp:posOffset>
                </wp:positionV>
                <wp:extent cx="292100" cy="292100"/>
                <wp:effectExtent l="0" t="0" r="1270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0.65pt;margin-top:460.2pt;height:23pt;width:23pt;z-index:251661312;v-text-anchor:middle;mso-width-relative:page;mso-height-relative:page;" fillcolor="#2DA2BF [3204]" filled="t" stroked="f" coordsize="21600,21600" o:gfxdata="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HMLcgNsAAAAMAQAADwAAAAAAAAABACAAAAAiAAAAZHJzL2Rv&#10;d25yZXYueG1sUEsBAhQAFAAAAAgAh07iQFO3sNlwAgAA1wQAAA4AAAAAAAAAAQAgAAAAKgEAAGRy&#10;cy9lMm9Eb2MueG1sUEsFBgAAAAAGAAYAWQEAAAw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7219315</wp:posOffset>
                </wp:positionV>
                <wp:extent cx="292100" cy="292100"/>
                <wp:effectExtent l="0" t="0" r="12700" b="127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0.65pt;margin-top:568.45pt;height:23pt;width:23pt;z-index:251662336;v-text-anchor:middle;mso-width-relative:page;mso-height-relative:page;" fillcolor="#2DA2BF [3204]" filled="t" stroked="f" coordsize="21600,21600" o:gfxdata="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NeWvXcAAAADgEAAA8AAAAAAAAAAQAgAAAAIgAAAGRycy9k&#10;b3ducmV2LnhtbFBLAQIUABQAAAAIAIdO4kCNBo1IcAIAANcEAAAOAAAAAAAAAAEAIAAAACsBAABk&#10;cnMvZTJvRG9jLnhtbFBLBQYAAAAABgAGAFkBAAAN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-563245</wp:posOffset>
                </wp:positionH>
                <wp:positionV relativeFrom="paragraph">
                  <wp:posOffset>7305675</wp:posOffset>
                </wp:positionV>
                <wp:extent cx="138430" cy="116205"/>
                <wp:effectExtent l="0" t="0" r="13970" b="17145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116205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-44.35pt;margin-top:575.25pt;height:9.15pt;width:10.9pt;z-index:251674624;v-text-anchor:middle;mso-width-relative:page;mso-height-relative:page;" fillcolor="#FFFFFF [3212]" filled="t" stroked="f" coordsize="606768,503202" o:gfxdata="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58131,91174;129508,91174;138430,100194;129508,109214;58131,109214;49209,100194;58131,91174;16415,84183;20429,86664;23061,92121;28994,92978;32607,96045;31491,100690;27165,104930;28146,110567;28280,111694;23819,116205;21723,115663;16415,112822;11107,115663;9010,116205;6424,115302;4639,110928;5665,104930;1338,100690;223,96045;3836,92978;9769,92121;12400,86664;16415,84183;58131,49050;129508,49050;138430,58069;129508,67089;58131,67089;49209,58069;58131,49050;16415,42075;20429,44599;23061,50054;28994,50910;32607,53975;31491,58618;27165,62856;28146,68490;28280,69572;23819,74080;21723,73584;16415,70744;11107,73584;9010,74080;6424,73223;4639,68806;5665,62856;1338,58618;223,53975;3836,50910;9769,50054;12400,44599;16415,42075;58131,6990;129508,6990;138430,16010;129508,25030;58131,25030;49209,16010;58131,6990;16415,0;20429,2524;23061,7933;28994,8835;32607,11900;31491,16498;27165,20735;28146,26415;28280,27496;23819,32004;21723,31463;16415,28668;11107,31463;9010,32004;6424,31148;4639,26730;5665,20735;1338,16498;223,11900;3836,8835;9769,7933;12400,2524;16415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-560070</wp:posOffset>
                </wp:positionH>
                <wp:positionV relativeFrom="paragraph">
                  <wp:posOffset>4298315</wp:posOffset>
                </wp:positionV>
                <wp:extent cx="133350" cy="115570"/>
                <wp:effectExtent l="0" t="0" r="0" b="17780"/>
                <wp:wrapNone/>
                <wp:docPr id="69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1557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-44.1pt;margin-top:338.45pt;height:9.1pt;width:10.5pt;z-index:251676672;v-text-anchor:middle;mso-width-relative:page;mso-height-relative:page;" fillcolor="#FFFFFF [3212]" filled="t" stroked="f" coordsize="10000,8569" o:gfxdata="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33350,31289;133350,60205;0,60205;0,31289;3480,22793;11881,19272;38071,19272;38071,7215;40151,2117;45205,0;88077,0;93131,2117;95211,7215;95211,19272;121401,19272;129802,22793;133350,31289;133350,67407;133350,103553;129869,112049;121468,115570;11921,115570;3520,112049;13,103553;13,67407;50006,67407;50006,79465;51419,82850;54780,84280;78583,84280;81930,82850;83343,79465;83343,67407;133350,67407;47645,19232;85730,19232;85730,9602;47645,9602;47645,19232;76209,67407;76209,77051;57140,77051;57140,67407;76209,67407" o:connectangles="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-554355</wp:posOffset>
                </wp:positionH>
                <wp:positionV relativeFrom="paragraph">
                  <wp:posOffset>734695</wp:posOffset>
                </wp:positionV>
                <wp:extent cx="121920" cy="149225"/>
                <wp:effectExtent l="0" t="0" r="11430" b="3175"/>
                <wp:wrapNone/>
                <wp:docPr id="79" name="iconfont-1044-807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49225"/>
                        </a:xfrm>
                        <a:custGeom>
                          <a:avLst/>
                          <a:gdLst>
                            <a:gd name="T0" fmla="*/ 10597 w 10608"/>
                            <a:gd name="T1" fmla="*/ 7541 h 12812"/>
                            <a:gd name="T2" fmla="*/ 10288 w 10608"/>
                            <a:gd name="T3" fmla="*/ 8069 h 12812"/>
                            <a:gd name="T4" fmla="*/ 10059 w 10608"/>
                            <a:gd name="T5" fmla="*/ 8289 h 12812"/>
                            <a:gd name="T6" fmla="*/ 8897 w 10608"/>
                            <a:gd name="T7" fmla="*/ 6728 h 12812"/>
                            <a:gd name="T8" fmla="*/ 9523 w 10608"/>
                            <a:gd name="T9" fmla="*/ 6395 h 12812"/>
                            <a:gd name="T10" fmla="*/ 10246 w 10608"/>
                            <a:gd name="T11" fmla="*/ 6785 h 12812"/>
                            <a:gd name="T12" fmla="*/ 4831 w 10608"/>
                            <a:gd name="T13" fmla="*/ 10776 h 12812"/>
                            <a:gd name="T14" fmla="*/ 5447 w 10608"/>
                            <a:gd name="T15" fmla="*/ 10157 h 12812"/>
                            <a:gd name="T16" fmla="*/ 6569 w 10608"/>
                            <a:gd name="T17" fmla="*/ 9018 h 12812"/>
                            <a:gd name="T18" fmla="*/ 9510 w 10608"/>
                            <a:gd name="T19" fmla="*/ 8822 h 12812"/>
                            <a:gd name="T20" fmla="*/ 7349 w 10608"/>
                            <a:gd name="T21" fmla="*/ 10985 h 12812"/>
                            <a:gd name="T22" fmla="*/ 6431 w 10608"/>
                            <a:gd name="T23" fmla="*/ 11914 h 12812"/>
                            <a:gd name="T24" fmla="*/ 6083 w 10608"/>
                            <a:gd name="T25" fmla="*/ 12229 h 12812"/>
                            <a:gd name="T26" fmla="*/ 5587 w 10608"/>
                            <a:gd name="T27" fmla="*/ 12473 h 12812"/>
                            <a:gd name="T28" fmla="*/ 4765 w 10608"/>
                            <a:gd name="T29" fmla="*/ 12725 h 12812"/>
                            <a:gd name="T30" fmla="*/ 4211 w 10608"/>
                            <a:gd name="T31" fmla="*/ 12743 h 12812"/>
                            <a:gd name="T32" fmla="*/ 4244 w 10608"/>
                            <a:gd name="T33" fmla="*/ 12175 h 12812"/>
                            <a:gd name="T34" fmla="*/ 4479 w 10608"/>
                            <a:gd name="T35" fmla="*/ 11394 h 12812"/>
                            <a:gd name="T36" fmla="*/ 4831 w 10608"/>
                            <a:gd name="T37" fmla="*/ 10776 h 12812"/>
                            <a:gd name="T38" fmla="*/ 8353 w 10608"/>
                            <a:gd name="T39" fmla="*/ 0 h 12812"/>
                            <a:gd name="T40" fmla="*/ 0 w 10608"/>
                            <a:gd name="T41" fmla="*/ 1026 h 12812"/>
                            <a:gd name="T42" fmla="*/ 1108 w 10608"/>
                            <a:gd name="T43" fmla="*/ 11958 h 12812"/>
                            <a:gd name="T44" fmla="*/ 9460 w 10608"/>
                            <a:gd name="T45" fmla="*/ 5090 h 12812"/>
                            <a:gd name="T46" fmla="*/ 4510 w 10608"/>
                            <a:gd name="T47" fmla="*/ 8071 h 12812"/>
                            <a:gd name="T48" fmla="*/ 1876 w 10608"/>
                            <a:gd name="T49" fmla="*/ 7393 h 12812"/>
                            <a:gd name="T50" fmla="*/ 4510 w 10608"/>
                            <a:gd name="T51" fmla="*/ 8071 h 12812"/>
                            <a:gd name="T52" fmla="*/ 1876 w 10608"/>
                            <a:gd name="T53" fmla="*/ 6533 h 12812"/>
                            <a:gd name="T54" fmla="*/ 4510 w 10608"/>
                            <a:gd name="T55" fmla="*/ 5855 h 12812"/>
                            <a:gd name="T56" fmla="*/ 7584 w 10608"/>
                            <a:gd name="T57" fmla="*/ 4995 h 12812"/>
                            <a:gd name="T58" fmla="*/ 1876 w 10608"/>
                            <a:gd name="T59" fmla="*/ 4317 h 12812"/>
                            <a:gd name="T60" fmla="*/ 7584 w 10608"/>
                            <a:gd name="T61" fmla="*/ 4995 h 12812"/>
                            <a:gd name="T62" fmla="*/ 1876 w 10608"/>
                            <a:gd name="T63" fmla="*/ 3457 h 12812"/>
                            <a:gd name="T64" fmla="*/ 7584 w 10608"/>
                            <a:gd name="T65" fmla="*/ 2779 h 128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0608" h="12812">
                              <a:moveTo>
                                <a:pt x="10532" y="7216"/>
                              </a:moveTo>
                              <a:cubicBezTo>
                                <a:pt x="10564" y="7302"/>
                                <a:pt x="10586" y="7411"/>
                                <a:pt x="10597" y="7541"/>
                              </a:cubicBezTo>
                              <a:cubicBezTo>
                                <a:pt x="10608" y="7670"/>
                                <a:pt x="10554" y="7796"/>
                                <a:pt x="10434" y="7916"/>
                              </a:cubicBezTo>
                              <a:cubicBezTo>
                                <a:pt x="10381" y="7968"/>
                                <a:pt x="10332" y="8021"/>
                                <a:pt x="10288" y="8069"/>
                              </a:cubicBezTo>
                              <a:cubicBezTo>
                                <a:pt x="10246" y="8119"/>
                                <a:pt x="10207" y="8157"/>
                                <a:pt x="10174" y="8191"/>
                              </a:cubicBezTo>
                              <a:cubicBezTo>
                                <a:pt x="10132" y="8234"/>
                                <a:pt x="10093" y="8266"/>
                                <a:pt x="10059" y="8289"/>
                              </a:cubicBezTo>
                              <a:lnTo>
                                <a:pt x="8678" y="6923"/>
                              </a:lnTo>
                              <a:cubicBezTo>
                                <a:pt x="8745" y="6868"/>
                                <a:pt x="8817" y="6802"/>
                                <a:pt x="8897" y="6728"/>
                              </a:cubicBezTo>
                              <a:cubicBezTo>
                                <a:pt x="8979" y="6653"/>
                                <a:pt x="9046" y="6593"/>
                                <a:pt x="9101" y="6548"/>
                              </a:cubicBezTo>
                              <a:cubicBezTo>
                                <a:pt x="9229" y="6429"/>
                                <a:pt x="9371" y="6378"/>
                                <a:pt x="9523" y="6395"/>
                              </a:cubicBezTo>
                              <a:cubicBezTo>
                                <a:pt x="9675" y="6412"/>
                                <a:pt x="9799" y="6446"/>
                                <a:pt x="9896" y="6500"/>
                              </a:cubicBezTo>
                              <a:cubicBezTo>
                                <a:pt x="10005" y="6555"/>
                                <a:pt x="10120" y="6648"/>
                                <a:pt x="10246" y="6785"/>
                              </a:cubicBezTo>
                              <a:cubicBezTo>
                                <a:pt x="10372" y="6920"/>
                                <a:pt x="10467" y="7063"/>
                                <a:pt x="10532" y="7216"/>
                              </a:cubicBezTo>
                              <a:close/>
                              <a:moveTo>
                                <a:pt x="4831" y="10776"/>
                              </a:moveTo>
                              <a:lnTo>
                                <a:pt x="5041" y="10564"/>
                              </a:lnTo>
                              <a:lnTo>
                                <a:pt x="5447" y="10157"/>
                              </a:lnTo>
                              <a:cubicBezTo>
                                <a:pt x="5610" y="9995"/>
                                <a:pt x="5789" y="9813"/>
                                <a:pt x="5984" y="9612"/>
                              </a:cubicBezTo>
                              <a:cubicBezTo>
                                <a:pt x="6178" y="9412"/>
                                <a:pt x="6374" y="9214"/>
                                <a:pt x="6569" y="9018"/>
                              </a:cubicBezTo>
                              <a:cubicBezTo>
                                <a:pt x="7034" y="8552"/>
                                <a:pt x="7560" y="8033"/>
                                <a:pt x="8145" y="7457"/>
                              </a:cubicBezTo>
                              <a:lnTo>
                                <a:pt x="9510" y="8822"/>
                              </a:lnTo>
                              <a:lnTo>
                                <a:pt x="7933" y="10400"/>
                              </a:lnTo>
                              <a:lnTo>
                                <a:pt x="7349" y="10985"/>
                              </a:lnTo>
                              <a:lnTo>
                                <a:pt x="6812" y="11522"/>
                              </a:lnTo>
                              <a:cubicBezTo>
                                <a:pt x="6660" y="11675"/>
                                <a:pt x="6535" y="11802"/>
                                <a:pt x="6431" y="11914"/>
                              </a:cubicBezTo>
                              <a:cubicBezTo>
                                <a:pt x="6328" y="12021"/>
                                <a:pt x="6271" y="12080"/>
                                <a:pt x="6261" y="12091"/>
                              </a:cubicBezTo>
                              <a:cubicBezTo>
                                <a:pt x="6206" y="12134"/>
                                <a:pt x="6147" y="12179"/>
                                <a:pt x="6083" y="12229"/>
                              </a:cubicBezTo>
                              <a:cubicBezTo>
                                <a:pt x="6016" y="12277"/>
                                <a:pt x="5953" y="12318"/>
                                <a:pt x="5887" y="12351"/>
                              </a:cubicBezTo>
                              <a:cubicBezTo>
                                <a:pt x="5822" y="12384"/>
                                <a:pt x="5722" y="12424"/>
                                <a:pt x="5587" y="12473"/>
                              </a:cubicBezTo>
                              <a:cubicBezTo>
                                <a:pt x="5449" y="12522"/>
                                <a:pt x="5311" y="12570"/>
                                <a:pt x="5171" y="12610"/>
                              </a:cubicBezTo>
                              <a:cubicBezTo>
                                <a:pt x="5030" y="12656"/>
                                <a:pt x="4895" y="12694"/>
                                <a:pt x="4765" y="12725"/>
                              </a:cubicBezTo>
                              <a:cubicBezTo>
                                <a:pt x="4635" y="12758"/>
                                <a:pt x="4537" y="12782"/>
                                <a:pt x="4472" y="12791"/>
                              </a:cubicBezTo>
                              <a:cubicBezTo>
                                <a:pt x="4343" y="12812"/>
                                <a:pt x="4256" y="12796"/>
                                <a:pt x="4211" y="12743"/>
                              </a:cubicBezTo>
                              <a:cubicBezTo>
                                <a:pt x="4168" y="12688"/>
                                <a:pt x="4158" y="12595"/>
                                <a:pt x="4179" y="12466"/>
                              </a:cubicBezTo>
                              <a:cubicBezTo>
                                <a:pt x="4189" y="12402"/>
                                <a:pt x="4211" y="12304"/>
                                <a:pt x="4244" y="12175"/>
                              </a:cubicBezTo>
                              <a:cubicBezTo>
                                <a:pt x="4277" y="12043"/>
                                <a:pt x="4315" y="11910"/>
                                <a:pt x="4358" y="11776"/>
                              </a:cubicBezTo>
                              <a:cubicBezTo>
                                <a:pt x="4401" y="11640"/>
                                <a:pt x="4442" y="11512"/>
                                <a:pt x="4479" y="11394"/>
                              </a:cubicBezTo>
                              <a:cubicBezTo>
                                <a:pt x="4519" y="11273"/>
                                <a:pt x="4549" y="11194"/>
                                <a:pt x="4569" y="11148"/>
                              </a:cubicBezTo>
                              <a:cubicBezTo>
                                <a:pt x="4635" y="11008"/>
                                <a:pt x="4721" y="10884"/>
                                <a:pt x="4831" y="10776"/>
                              </a:cubicBezTo>
                              <a:close/>
                              <a:moveTo>
                                <a:pt x="9460" y="1026"/>
                              </a:moveTo>
                              <a:cubicBezTo>
                                <a:pt x="9460" y="459"/>
                                <a:pt x="8919" y="0"/>
                                <a:pt x="8353" y="0"/>
                              </a:cubicBezTo>
                              <a:lnTo>
                                <a:pt x="1108" y="0"/>
                              </a:lnTo>
                              <a:cubicBezTo>
                                <a:pt x="542" y="0"/>
                                <a:pt x="0" y="459"/>
                                <a:pt x="0" y="1026"/>
                              </a:cubicBezTo>
                              <a:lnTo>
                                <a:pt x="0" y="10850"/>
                              </a:lnTo>
                              <a:cubicBezTo>
                                <a:pt x="0" y="11416"/>
                                <a:pt x="542" y="11958"/>
                                <a:pt x="1108" y="11958"/>
                              </a:cubicBezTo>
                              <a:lnTo>
                                <a:pt x="2595" y="11958"/>
                              </a:lnTo>
                              <a:lnTo>
                                <a:pt x="9460" y="5090"/>
                              </a:lnTo>
                              <a:lnTo>
                                <a:pt x="9460" y="1026"/>
                              </a:lnTo>
                              <a:close/>
                              <a:moveTo>
                                <a:pt x="4510" y="8071"/>
                              </a:moveTo>
                              <a:lnTo>
                                <a:pt x="1876" y="8071"/>
                              </a:lnTo>
                              <a:lnTo>
                                <a:pt x="1876" y="7393"/>
                              </a:lnTo>
                              <a:lnTo>
                                <a:pt x="4510" y="7393"/>
                              </a:lnTo>
                              <a:lnTo>
                                <a:pt x="4510" y="8071"/>
                              </a:lnTo>
                              <a:close/>
                              <a:moveTo>
                                <a:pt x="4510" y="6533"/>
                              </a:moveTo>
                              <a:lnTo>
                                <a:pt x="1876" y="6533"/>
                              </a:lnTo>
                              <a:lnTo>
                                <a:pt x="1876" y="5855"/>
                              </a:lnTo>
                              <a:lnTo>
                                <a:pt x="4510" y="5855"/>
                              </a:lnTo>
                              <a:lnTo>
                                <a:pt x="4510" y="6533"/>
                              </a:lnTo>
                              <a:close/>
                              <a:moveTo>
                                <a:pt x="7584" y="4995"/>
                              </a:moveTo>
                              <a:lnTo>
                                <a:pt x="1876" y="4995"/>
                              </a:lnTo>
                              <a:lnTo>
                                <a:pt x="1876" y="4317"/>
                              </a:lnTo>
                              <a:lnTo>
                                <a:pt x="7584" y="4317"/>
                              </a:lnTo>
                              <a:lnTo>
                                <a:pt x="7584" y="4995"/>
                              </a:lnTo>
                              <a:close/>
                              <a:moveTo>
                                <a:pt x="7584" y="3457"/>
                              </a:moveTo>
                              <a:lnTo>
                                <a:pt x="1876" y="3457"/>
                              </a:lnTo>
                              <a:lnTo>
                                <a:pt x="1876" y="2779"/>
                              </a:lnTo>
                              <a:lnTo>
                                <a:pt x="7584" y="2779"/>
                              </a:lnTo>
                              <a:lnTo>
                                <a:pt x="7584" y="345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044-807963" o:spid="_x0000_s1026" o:spt="100" style="position:absolute;left:0pt;margin-left:-43.65pt;margin-top:57.85pt;height:11.75pt;width:9.6pt;z-index:251675648;v-text-anchor:middle;mso-width-relative:page;mso-height-relative:page;" fillcolor="#FFFFFF [3212]" filled="t" stroked="f" coordsize="10608,12812" o:gfxdata="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" path="m10532,7216c10564,7302,10586,7411,10597,7541c10608,7670,10554,7796,10434,7916c10381,7968,10332,8021,10288,8069c10246,8119,10207,8157,10174,8191c10132,8234,10093,8266,10059,8289l8678,6923c8745,6868,8817,6802,8897,6728c8979,6653,9046,6593,9101,6548c9229,6429,9371,6378,9523,6395c9675,6412,9799,6446,9896,6500c10005,6555,10120,6648,10246,6785c10372,6920,10467,7063,10532,7216xm4831,10776l5041,10564,5447,10157c5610,9995,5789,9813,5984,9612c6178,9412,6374,9214,6569,9018c7034,8552,7560,8033,8145,7457l9510,8822,7933,10400,7349,10985,6812,11522c6660,11675,6535,11802,6431,11914c6328,12021,6271,12080,6261,12091c6206,12134,6147,12179,6083,12229c6016,12277,5953,12318,5887,12351c5822,12384,5722,12424,5587,12473c5449,12522,5311,12570,5171,12610c5030,12656,4895,12694,4765,12725c4635,12758,4537,12782,4472,12791c4343,12812,4256,12796,4211,12743c4168,12688,4158,12595,4179,12466c4189,12402,4211,12304,4244,12175c4277,12043,4315,11910,4358,11776c4401,11640,4442,11512,4479,11394c4519,11273,4549,11194,4569,11148c4635,11008,4721,10884,4831,10776xm9460,1026c9460,459,8919,0,8353,0l1108,0c542,0,0,459,0,1026l0,10850c0,11416,542,11958,1108,11958l2595,11958,9460,5090,9460,1026xm4510,8071l1876,8071,1876,7393,4510,7393,4510,8071xm4510,6533l1876,6533,1876,5855,4510,5855,4510,6533xm7584,4995l1876,4995,1876,4317,7584,4317,7584,4995xm7584,3457l1876,3457,1876,2779,7584,2779,7584,3457xe">
                <v:path o:connectlocs="121793,87832;118242,93981;115610,96544;102255,78362;109449,74484;117759,79026;55523,125511;62603,118301;75498,105035;109300,102752;84463,127945;73912,138765;69913,142434;64212,145276;54765,148211;48397,148421;48777,141805;51478,132709;55523,125511;96002,0;0,11950;12734,139278;108725,59284;51834,94005;21561,86108;51834,94005;21561,76091;51834,68194;87164,58178;21561,50281;87164,58178;21561,40264;87164,32367" o:connectangles="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5922010</wp:posOffset>
                </wp:positionV>
                <wp:extent cx="130810" cy="142875"/>
                <wp:effectExtent l="0" t="0" r="2540" b="9525"/>
                <wp:wrapNone/>
                <wp:docPr id="49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" cy="142875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-44.45pt;margin-top:466.3pt;height:11.25pt;width:10.3pt;z-index:251673600;v-text-anchor:middle;mso-width-relative:page;mso-height-relative:page;" fillcolor="#FFFFFF [3212]" filled="t" stroked="f" coordsize="557453,606706" o:gfxdata="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18804,90001;27553,105653;47182,108625;53049,114233;36574,140683;28451,140285;20412,124194;4667,124194;783,116932;110990,88472;130016,116932;126153,124193;110384,124193;102365,140285;94240,140683;77407,113688;82482,108624;102114,105652;110990,88472;64848,35545;83484,54223;64848,72902;46211,54223;64848,35545;64841,26201;36876,54223;64841,82245;92806,54223;64841,26201;64841,0;77894,8977;80818,9940;96649,10359;101932,25322;103749,27812;116301,37460;112062,52298;112062,56148;116301,70986;103749,80633;101932,83145;96649,98087;80818,98506;77894,99468;64841,108446;51788,99468;48864,98506;33034,98087;27750,83124;25954,80633;13381,70986;17871,55772;17871,52674;13381,37460;25954,27812;27750,25322;33034,10359;48864,9940;51788,8998;64841,0" o:connectangles="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-585470</wp:posOffset>
                </wp:positionH>
                <wp:positionV relativeFrom="paragraph">
                  <wp:posOffset>2672715</wp:posOffset>
                </wp:positionV>
                <wp:extent cx="171450" cy="108585"/>
                <wp:effectExtent l="0" t="0" r="0" b="5715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8585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-46.1pt;margin-top:210.45pt;height:8.55pt;width:13.5pt;z-index:251672576;v-text-anchor:middle;mso-width-relative:page;mso-height-relative:page;" fillcolor="#FFFFFF [3212]" filled="t" stroked="f" coordsize="604718,382112" o:gfxdata="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29642,59201;44280,59201;74180,70723;84757,72465;96450,70366;122959,59201;139158,59201;139158,77154;129965,91133;93370,106943;75028,106943;38791,91133;29642,77154;85332,1;94741,1335;164801,26300;166943,32508;167032,32508;167032,76945;171450,91325;159133,91325;163417,77079;163417,34205;94518,63279;75999,63591;3843,35768;3888,28667;75955,1514;85332,1" o:connectangles="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658495</wp:posOffset>
                </wp:positionV>
                <wp:extent cx="292100" cy="292100"/>
                <wp:effectExtent l="0" t="0" r="12700" b="127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590" y="1922145"/>
                          <a:ext cx="292100" cy="292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0.65pt;margin-top:51.85pt;height:23pt;width:23pt;z-index:251663360;v-text-anchor:middle;mso-width-relative:page;mso-height-relative:page;" fillcolor="#2DA2BF [3204]" filled="t" stroked="f" coordsize="21600,21600" o:gfxdata="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Q7p68toAAAAMAQAADwAAAAAAAAABACAAAAAi&#10;AAAAZHJzL2Rvd25yZXYueG1sUEsBAhQAFAAAAAgAh07iQLd0TSt6AgAA4gQAAA4AAAAAAAAAAQAg&#10;AAAAKQEAAGRycy9lMm9Eb2MueG1sUEsFBgAAAAAGAAYAWQEAABU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2580640</wp:posOffset>
                </wp:positionV>
                <wp:extent cx="292100" cy="292100"/>
                <wp:effectExtent l="0" t="0" r="12700" b="127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0.65pt;margin-top:203.2pt;height:23pt;width:23pt;z-index:251659264;v-text-anchor:middle;mso-width-relative:page;mso-height-relative:page;" fillcolor="#2DA2BF [3204]" filled="t" stroked="f" coordsize="21600,21600" o:gfxdata="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dPZFE2wAAAAwBAAAPAAAAAAAAAAEAIAAAACIAAABkcnMvZG93&#10;bnJldi54bWxQSwECFAAUAAAACACHTuJArtK6IG8CAADXBAAADgAAAAAAAAABACAAAAAqAQAAZHJz&#10;L2Uyb0RvYy54bWxQSwUGAAAAAAYABgBZAQAACw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4211955</wp:posOffset>
                </wp:positionV>
                <wp:extent cx="292100" cy="292100"/>
                <wp:effectExtent l="0" t="0" r="12700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0.65pt;margin-top:331.65pt;height:23pt;width:23pt;z-index:251660288;v-text-anchor:middle;mso-width-relative:page;mso-height-relative:page;" fillcolor="#2DA2BF [3204]" filled="t" stroked="f" coordsize="21600,21600" o:gfxdata="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FczOT2gAAAAwBAAAPAAAAAAAAAAEAIAAAACIAAABkcnMvZG93&#10;bnJldi54bWxQSwECFAAUAAAACACHTuJAcGOHsXACAADXBAAADgAAAAAAAAABACAAAAApAQAAZHJz&#10;L2Uyb0RvYy54bWxQSwUGAAAAAAYABgBZAQAACw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-1167130</wp:posOffset>
                </wp:positionH>
                <wp:positionV relativeFrom="paragraph">
                  <wp:posOffset>-1348105</wp:posOffset>
                </wp:positionV>
                <wp:extent cx="7608570" cy="10767060"/>
                <wp:effectExtent l="0" t="0" r="11430" b="15240"/>
                <wp:wrapNone/>
                <wp:docPr id="22" name="图文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8570" cy="10767060"/>
                        </a:xfrm>
                        <a:prstGeom prst="frame">
                          <a:avLst>
                            <a:gd name="adj1" fmla="val 205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91.9pt;margin-top:-106.15pt;height:847.8pt;width:599.1pt;z-index:251664384;v-text-anchor:middle;mso-width-relative:page;mso-height-relative:page;" fillcolor="#F2F2F2 [3052]" filled="t" stroked="f" coordsize="7608570,10767060" o:gfxdata="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phpbR9oAAAAPAQAADwAAAAAAAAABACAAAAAiAAAAZHJzL2Rvd25yZXYueG1s&#10;UEsBAhQAFAAAAAgAh07iQPzlgyehAgAALAUAAA4AAAAAAAAAAQAgAAAAKQEAAGRycy9lMm9Eb2Mu&#10;eG1sUEsFBgAAAAAGAAYAWQEAADwGAAAAAA==&#10;" path="m0,0l7608570,0,7608570,10767060,0,10767060xm156051,156051l156051,10611008,7452518,10611008,7452518,156051xe">
                <v:path textboxrect="0,0,7608570,10767060" o:connectlocs="3804285,0;0,5383530;3804285,10767060;7608570,5383530" o:connectangles="247,164,82,0"/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FD974CA-14C2-4687-B72B-01E888F03016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400B98F-39AA-4926-A378-DAA757D8CA1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EE524DF6-2980-4402-97EA-6083181E27FC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911DC904-CB92-4A68-955C-56A85764E926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8478030B-0F26-41F0-A892-A1D1C028990A}"/>
  </w:font>
  <w:font w:name="汉仪旗黑-55简">
    <w:panose1 w:val="00020600040101010101"/>
    <w:charset w:val="80"/>
    <w:family w:val="auto"/>
    <w:pitch w:val="default"/>
    <w:sig w:usb0="00000000" w:usb1="00000000" w:usb2="00000000" w:usb3="00000000" w:csb0="00000000" w:csb1="00000000"/>
    <w:embedRegular r:id="rId6" w:fontKey="{0F739A9F-2087-4C38-899F-853C83301B5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3CB1D1"/>
    <w:multiLevelType w:val="singleLevel"/>
    <w:tmpl w:val="963CB1D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430C7E"/>
    <w:rsid w:val="107D06F3"/>
    <w:rsid w:val="128A6A8C"/>
    <w:rsid w:val="1B45794F"/>
    <w:rsid w:val="20FA439C"/>
    <w:rsid w:val="23430C7E"/>
    <w:rsid w:val="332B1DD3"/>
    <w:rsid w:val="522D471C"/>
    <w:rsid w:val="5DA851F8"/>
    <w:rsid w:val="5FE26527"/>
    <w:rsid w:val="6BF177A4"/>
    <w:rsid w:val="74754B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4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nhideWhenUsed/>
    <w:qFormat/>
    <w:uiPriority w:val="99"/>
    <w:rPr>
      <w:color w:val="FF8119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wps&#19979;&#36733;\78701bf0-4f44-4b27-a4af-e67cf3be1296\&#32771;&#30740;&#22797;&#35797;&#38754;&#35797;&#30740;&#31350;&#29983;&#32771;&#35797;&#31616;&#21382;&#27169;&#26495;.docx" TargetMode="External"/></Relationships>
</file>

<file path=word/theme/theme1.xml><?xml version="1.0" encoding="utf-8"?>
<a:theme xmlns:a="http://schemas.openxmlformats.org/drawingml/2006/main" name="Office 主题">
  <a:themeElements>
    <a:clrScheme name="Concourse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考研复试面试研究生考试简历模板.docx</Template>
  <Pages>2</Pages>
  <Words>21</Words>
  <Characters>27</Characters>
  <Lines>0</Lines>
  <Paragraphs>0</Paragraphs>
  <TotalTime>11</TotalTime>
  <ScaleCrop>false</ScaleCrop>
  <LinksUpToDate>false</LinksUpToDate>
  <CharactersWithSpaces>27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2022-01-10T09:03:00Z</dcterms:created>
  <dc:creator>Mr Lee</dc:creator>
  <cp:lastModifiedBy>Mr Lee</cp:lastModifiedBy>
  <dcterms:modified xsi:type="dcterms:W3CDTF">2022-01-10T13:15:40Z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  <property fmtid="{D5CDD505-2E9C-101B-9397-08002B2CF9AE}" pid="3" name="ICV">
    <vt:lpwstr>EAC5869EFE4A4748B9D10DE0CF93DDFD</vt:lpwstr>
  </property>
  <property fmtid="{D5CDD505-2E9C-101B-9397-08002B2CF9AE}" pid="4" name="KSOTemplateUUID">
    <vt:lpwstr>v1.0_mb_u7nXU3xUq1BLC1NUZ4d3Vg==</vt:lpwstr>
  </property>
</Properties>
</file>