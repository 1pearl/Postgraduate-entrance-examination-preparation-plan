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810" w:tblpY="3901"/>
        <w:tblOverlap w:val="never"/>
        <w:tblW w:w="104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9"/>
        <w:gridCol w:w="1749"/>
        <w:gridCol w:w="1749"/>
        <w:gridCol w:w="1749"/>
        <w:gridCol w:w="1750"/>
        <w:gridCol w:w="1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5" w:hRule="atLeast"/>
        </w:trPr>
        <w:tc>
          <w:tcPr>
            <w:tcW w:w="1749" w:type="dxa"/>
            <w:vMerge w:val="restart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初试成绩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英语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政治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专业1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专业2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3" w:hRule="atLeast"/>
        </w:trPr>
        <w:tc>
          <w:tcPr>
            <w:tcW w:w="1749" w:type="dxa"/>
            <w:vMerge w:val="continue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49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90</w:t>
            </w:r>
          </w:p>
        </w:tc>
        <w:tc>
          <w:tcPr>
            <w:tcW w:w="1750" w:type="dxa"/>
            <w:vAlign w:val="center"/>
          </w:tcPr>
          <w:p>
            <w:pPr>
              <w:widowControl/>
              <w:jc w:val="center"/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404040" w:themeColor="text1" w:themeTint="BF"/>
                <w:sz w:val="24"/>
                <w:szCs w:val="28"/>
                <w:vertAlign w:val="baseline"/>
                <w:lang w:val="en-US" w:eastAsia="zh-CN"/>
                <w14:textFill>
                  <w14:solidFill>
                    <w14:schemeClr w14:val="tx1">
                      <w14:lumMod w14:val="75000"/>
                      <w14:lumOff w14:val="25000"/>
                    </w14:schemeClr>
                  </w14:solidFill>
                </w14:textFill>
              </w:rPr>
              <w:t>360</w:t>
            </w:r>
          </w:p>
        </w:tc>
      </w:tr>
    </w:tbl>
    <w:p>
      <w:pPr>
        <w:pStyle w:val="2"/>
        <w:bidi w:val="0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-182245</wp:posOffset>
                </wp:positionH>
                <wp:positionV relativeFrom="paragraph">
                  <wp:posOffset>-413385</wp:posOffset>
                </wp:positionV>
                <wp:extent cx="1280160" cy="705485"/>
                <wp:effectExtent l="0" t="0" r="0" b="0"/>
                <wp:wrapNone/>
                <wp:docPr id="3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05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逗西甘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14.35pt;margin-top:-32.55pt;height:55.55pt;width:100.8pt;z-index:251674624;mso-width-relative:page;mso-height-relative:page;" filled="f" stroked="f" coordsize="21600,21600" o:gfxdata="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tVMVtsAAAAKAQAADwAAAAAAAAABACAAAAAiAAAA&#10;ZHJzL2Rvd25yZXYueG1sUEsBAhQAFAAAAAgAh07iQBP7kwI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center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逗西甘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5414656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1644015</wp:posOffset>
                </wp:positionV>
                <wp:extent cx="162560" cy="198120"/>
                <wp:effectExtent l="0" t="0" r="8890" b="11430"/>
                <wp:wrapNone/>
                <wp:docPr id="79" name="iconfont-1044-807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8120"/>
                        </a:xfrm>
                        <a:custGeom>
                          <a:avLst/>
                          <a:gdLst>
                            <a:gd name="T0" fmla="*/ 10597 w 10608"/>
                            <a:gd name="T1" fmla="*/ 7541 h 12812"/>
                            <a:gd name="T2" fmla="*/ 10288 w 10608"/>
                            <a:gd name="T3" fmla="*/ 8069 h 12812"/>
                            <a:gd name="T4" fmla="*/ 10059 w 10608"/>
                            <a:gd name="T5" fmla="*/ 8289 h 12812"/>
                            <a:gd name="T6" fmla="*/ 8897 w 10608"/>
                            <a:gd name="T7" fmla="*/ 6728 h 12812"/>
                            <a:gd name="T8" fmla="*/ 9523 w 10608"/>
                            <a:gd name="T9" fmla="*/ 6395 h 12812"/>
                            <a:gd name="T10" fmla="*/ 10246 w 10608"/>
                            <a:gd name="T11" fmla="*/ 6785 h 12812"/>
                            <a:gd name="T12" fmla="*/ 4831 w 10608"/>
                            <a:gd name="T13" fmla="*/ 10776 h 12812"/>
                            <a:gd name="T14" fmla="*/ 5447 w 10608"/>
                            <a:gd name="T15" fmla="*/ 10157 h 12812"/>
                            <a:gd name="T16" fmla="*/ 6569 w 10608"/>
                            <a:gd name="T17" fmla="*/ 9018 h 12812"/>
                            <a:gd name="T18" fmla="*/ 9510 w 10608"/>
                            <a:gd name="T19" fmla="*/ 8822 h 12812"/>
                            <a:gd name="T20" fmla="*/ 7349 w 10608"/>
                            <a:gd name="T21" fmla="*/ 10985 h 12812"/>
                            <a:gd name="T22" fmla="*/ 6431 w 10608"/>
                            <a:gd name="T23" fmla="*/ 11914 h 12812"/>
                            <a:gd name="T24" fmla="*/ 6083 w 10608"/>
                            <a:gd name="T25" fmla="*/ 12229 h 12812"/>
                            <a:gd name="T26" fmla="*/ 5587 w 10608"/>
                            <a:gd name="T27" fmla="*/ 12473 h 12812"/>
                            <a:gd name="T28" fmla="*/ 4765 w 10608"/>
                            <a:gd name="T29" fmla="*/ 12725 h 12812"/>
                            <a:gd name="T30" fmla="*/ 4211 w 10608"/>
                            <a:gd name="T31" fmla="*/ 12743 h 12812"/>
                            <a:gd name="T32" fmla="*/ 4244 w 10608"/>
                            <a:gd name="T33" fmla="*/ 12175 h 12812"/>
                            <a:gd name="T34" fmla="*/ 4479 w 10608"/>
                            <a:gd name="T35" fmla="*/ 11394 h 12812"/>
                            <a:gd name="T36" fmla="*/ 4831 w 10608"/>
                            <a:gd name="T37" fmla="*/ 10776 h 12812"/>
                            <a:gd name="T38" fmla="*/ 8353 w 10608"/>
                            <a:gd name="T39" fmla="*/ 0 h 12812"/>
                            <a:gd name="T40" fmla="*/ 0 w 10608"/>
                            <a:gd name="T41" fmla="*/ 1026 h 12812"/>
                            <a:gd name="T42" fmla="*/ 1108 w 10608"/>
                            <a:gd name="T43" fmla="*/ 11958 h 12812"/>
                            <a:gd name="T44" fmla="*/ 9460 w 10608"/>
                            <a:gd name="T45" fmla="*/ 5090 h 12812"/>
                            <a:gd name="T46" fmla="*/ 4510 w 10608"/>
                            <a:gd name="T47" fmla="*/ 8071 h 12812"/>
                            <a:gd name="T48" fmla="*/ 1876 w 10608"/>
                            <a:gd name="T49" fmla="*/ 7393 h 12812"/>
                            <a:gd name="T50" fmla="*/ 4510 w 10608"/>
                            <a:gd name="T51" fmla="*/ 8071 h 12812"/>
                            <a:gd name="T52" fmla="*/ 1876 w 10608"/>
                            <a:gd name="T53" fmla="*/ 6533 h 12812"/>
                            <a:gd name="T54" fmla="*/ 4510 w 10608"/>
                            <a:gd name="T55" fmla="*/ 5855 h 12812"/>
                            <a:gd name="T56" fmla="*/ 7584 w 10608"/>
                            <a:gd name="T57" fmla="*/ 4995 h 12812"/>
                            <a:gd name="T58" fmla="*/ 1876 w 10608"/>
                            <a:gd name="T59" fmla="*/ 4317 h 12812"/>
                            <a:gd name="T60" fmla="*/ 7584 w 10608"/>
                            <a:gd name="T61" fmla="*/ 4995 h 12812"/>
                            <a:gd name="T62" fmla="*/ 1876 w 10608"/>
                            <a:gd name="T63" fmla="*/ 3457 h 12812"/>
                            <a:gd name="T64" fmla="*/ 7584 w 10608"/>
                            <a:gd name="T65" fmla="*/ 2779 h 128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10608" h="12812">
                              <a:moveTo>
                                <a:pt x="10532" y="7216"/>
                              </a:moveTo>
                              <a:cubicBezTo>
                                <a:pt x="10564" y="7302"/>
                                <a:pt x="10586" y="7411"/>
                                <a:pt x="10597" y="7541"/>
                              </a:cubicBezTo>
                              <a:cubicBezTo>
                                <a:pt x="10608" y="7670"/>
                                <a:pt x="10554" y="7796"/>
                                <a:pt x="10434" y="7916"/>
                              </a:cubicBezTo>
                              <a:cubicBezTo>
                                <a:pt x="10381" y="7968"/>
                                <a:pt x="10332" y="8021"/>
                                <a:pt x="10288" y="8069"/>
                              </a:cubicBezTo>
                              <a:cubicBezTo>
                                <a:pt x="10246" y="8119"/>
                                <a:pt x="10207" y="8157"/>
                                <a:pt x="10174" y="8191"/>
                              </a:cubicBezTo>
                              <a:cubicBezTo>
                                <a:pt x="10132" y="8234"/>
                                <a:pt x="10093" y="8266"/>
                                <a:pt x="10059" y="8289"/>
                              </a:cubicBezTo>
                              <a:lnTo>
                                <a:pt x="8678" y="6923"/>
                              </a:lnTo>
                              <a:cubicBezTo>
                                <a:pt x="8745" y="6868"/>
                                <a:pt x="8817" y="6802"/>
                                <a:pt x="8897" y="6728"/>
                              </a:cubicBezTo>
                              <a:cubicBezTo>
                                <a:pt x="8979" y="6653"/>
                                <a:pt x="9046" y="6593"/>
                                <a:pt x="9101" y="6548"/>
                              </a:cubicBezTo>
                              <a:cubicBezTo>
                                <a:pt x="9229" y="6429"/>
                                <a:pt x="9371" y="6378"/>
                                <a:pt x="9523" y="6395"/>
                              </a:cubicBezTo>
                              <a:cubicBezTo>
                                <a:pt x="9675" y="6412"/>
                                <a:pt x="9799" y="6446"/>
                                <a:pt x="9896" y="6500"/>
                              </a:cubicBezTo>
                              <a:cubicBezTo>
                                <a:pt x="10005" y="6555"/>
                                <a:pt x="10120" y="6648"/>
                                <a:pt x="10246" y="6785"/>
                              </a:cubicBezTo>
                              <a:cubicBezTo>
                                <a:pt x="10372" y="6920"/>
                                <a:pt x="10467" y="7063"/>
                                <a:pt x="10532" y="7216"/>
                              </a:cubicBezTo>
                              <a:close/>
                              <a:moveTo>
                                <a:pt x="4831" y="10776"/>
                              </a:moveTo>
                              <a:lnTo>
                                <a:pt x="5041" y="10564"/>
                              </a:lnTo>
                              <a:lnTo>
                                <a:pt x="5447" y="10157"/>
                              </a:lnTo>
                              <a:cubicBezTo>
                                <a:pt x="5610" y="9995"/>
                                <a:pt x="5789" y="9813"/>
                                <a:pt x="5984" y="9612"/>
                              </a:cubicBezTo>
                              <a:cubicBezTo>
                                <a:pt x="6178" y="9412"/>
                                <a:pt x="6374" y="9214"/>
                                <a:pt x="6569" y="9018"/>
                              </a:cubicBezTo>
                              <a:cubicBezTo>
                                <a:pt x="7034" y="8552"/>
                                <a:pt x="7560" y="8033"/>
                                <a:pt x="8145" y="7457"/>
                              </a:cubicBezTo>
                              <a:lnTo>
                                <a:pt x="9510" y="8822"/>
                              </a:lnTo>
                              <a:lnTo>
                                <a:pt x="7933" y="10400"/>
                              </a:lnTo>
                              <a:lnTo>
                                <a:pt x="7349" y="10985"/>
                              </a:lnTo>
                              <a:lnTo>
                                <a:pt x="6812" y="11522"/>
                              </a:lnTo>
                              <a:cubicBezTo>
                                <a:pt x="6660" y="11675"/>
                                <a:pt x="6535" y="11802"/>
                                <a:pt x="6431" y="11914"/>
                              </a:cubicBezTo>
                              <a:cubicBezTo>
                                <a:pt x="6328" y="12021"/>
                                <a:pt x="6271" y="12080"/>
                                <a:pt x="6261" y="12091"/>
                              </a:cubicBezTo>
                              <a:cubicBezTo>
                                <a:pt x="6206" y="12134"/>
                                <a:pt x="6147" y="12179"/>
                                <a:pt x="6083" y="12229"/>
                              </a:cubicBezTo>
                              <a:cubicBezTo>
                                <a:pt x="6016" y="12277"/>
                                <a:pt x="5953" y="12318"/>
                                <a:pt x="5887" y="12351"/>
                              </a:cubicBezTo>
                              <a:cubicBezTo>
                                <a:pt x="5822" y="12384"/>
                                <a:pt x="5722" y="12424"/>
                                <a:pt x="5587" y="12473"/>
                              </a:cubicBezTo>
                              <a:cubicBezTo>
                                <a:pt x="5449" y="12522"/>
                                <a:pt x="5311" y="12570"/>
                                <a:pt x="5171" y="12610"/>
                              </a:cubicBezTo>
                              <a:cubicBezTo>
                                <a:pt x="5030" y="12656"/>
                                <a:pt x="4895" y="12694"/>
                                <a:pt x="4765" y="12725"/>
                              </a:cubicBezTo>
                              <a:cubicBezTo>
                                <a:pt x="4635" y="12758"/>
                                <a:pt x="4537" y="12782"/>
                                <a:pt x="4472" y="12791"/>
                              </a:cubicBezTo>
                              <a:cubicBezTo>
                                <a:pt x="4343" y="12812"/>
                                <a:pt x="4256" y="12796"/>
                                <a:pt x="4211" y="12743"/>
                              </a:cubicBezTo>
                              <a:cubicBezTo>
                                <a:pt x="4168" y="12688"/>
                                <a:pt x="4158" y="12595"/>
                                <a:pt x="4179" y="12466"/>
                              </a:cubicBezTo>
                              <a:cubicBezTo>
                                <a:pt x="4189" y="12402"/>
                                <a:pt x="4211" y="12304"/>
                                <a:pt x="4244" y="12175"/>
                              </a:cubicBezTo>
                              <a:cubicBezTo>
                                <a:pt x="4277" y="12043"/>
                                <a:pt x="4315" y="11910"/>
                                <a:pt x="4358" y="11776"/>
                              </a:cubicBezTo>
                              <a:cubicBezTo>
                                <a:pt x="4401" y="11640"/>
                                <a:pt x="4442" y="11512"/>
                                <a:pt x="4479" y="11394"/>
                              </a:cubicBezTo>
                              <a:cubicBezTo>
                                <a:pt x="4519" y="11273"/>
                                <a:pt x="4549" y="11194"/>
                                <a:pt x="4569" y="11148"/>
                              </a:cubicBezTo>
                              <a:cubicBezTo>
                                <a:pt x="4635" y="11008"/>
                                <a:pt x="4721" y="10884"/>
                                <a:pt x="4831" y="10776"/>
                              </a:cubicBezTo>
                              <a:close/>
                              <a:moveTo>
                                <a:pt x="9460" y="1026"/>
                              </a:moveTo>
                              <a:cubicBezTo>
                                <a:pt x="9460" y="459"/>
                                <a:pt x="8919" y="0"/>
                                <a:pt x="8353" y="0"/>
                              </a:cubicBezTo>
                              <a:lnTo>
                                <a:pt x="1108" y="0"/>
                              </a:lnTo>
                              <a:cubicBezTo>
                                <a:pt x="542" y="0"/>
                                <a:pt x="0" y="459"/>
                                <a:pt x="0" y="1026"/>
                              </a:cubicBezTo>
                              <a:lnTo>
                                <a:pt x="0" y="10850"/>
                              </a:lnTo>
                              <a:cubicBezTo>
                                <a:pt x="0" y="11416"/>
                                <a:pt x="542" y="11958"/>
                                <a:pt x="1108" y="11958"/>
                              </a:cubicBezTo>
                              <a:lnTo>
                                <a:pt x="2595" y="11958"/>
                              </a:lnTo>
                              <a:lnTo>
                                <a:pt x="9460" y="5090"/>
                              </a:lnTo>
                              <a:lnTo>
                                <a:pt x="9460" y="1026"/>
                              </a:lnTo>
                              <a:close/>
                              <a:moveTo>
                                <a:pt x="4510" y="8071"/>
                              </a:moveTo>
                              <a:lnTo>
                                <a:pt x="1876" y="8071"/>
                              </a:lnTo>
                              <a:lnTo>
                                <a:pt x="1876" y="7393"/>
                              </a:lnTo>
                              <a:lnTo>
                                <a:pt x="4510" y="7393"/>
                              </a:lnTo>
                              <a:lnTo>
                                <a:pt x="4510" y="8071"/>
                              </a:lnTo>
                              <a:close/>
                              <a:moveTo>
                                <a:pt x="4510" y="6533"/>
                              </a:moveTo>
                              <a:lnTo>
                                <a:pt x="1876" y="6533"/>
                              </a:lnTo>
                              <a:lnTo>
                                <a:pt x="1876" y="5855"/>
                              </a:lnTo>
                              <a:lnTo>
                                <a:pt x="4510" y="5855"/>
                              </a:lnTo>
                              <a:lnTo>
                                <a:pt x="4510" y="6533"/>
                              </a:lnTo>
                              <a:close/>
                              <a:moveTo>
                                <a:pt x="7584" y="4995"/>
                              </a:moveTo>
                              <a:lnTo>
                                <a:pt x="1876" y="4995"/>
                              </a:lnTo>
                              <a:lnTo>
                                <a:pt x="1876" y="4317"/>
                              </a:lnTo>
                              <a:lnTo>
                                <a:pt x="7584" y="4317"/>
                              </a:lnTo>
                              <a:lnTo>
                                <a:pt x="7584" y="4995"/>
                              </a:lnTo>
                              <a:close/>
                              <a:moveTo>
                                <a:pt x="7584" y="3457"/>
                              </a:moveTo>
                              <a:lnTo>
                                <a:pt x="1876" y="3457"/>
                              </a:lnTo>
                              <a:lnTo>
                                <a:pt x="1876" y="2779"/>
                              </a:lnTo>
                              <a:lnTo>
                                <a:pt x="7584" y="2779"/>
                              </a:lnTo>
                              <a:lnTo>
                                <a:pt x="7584" y="345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044-807963" o:spid="_x0000_s1026" o:spt="100" style="position:absolute;left:0pt;margin-left:-0.25pt;margin-top:129.45pt;height:15.6pt;width:12.8pt;z-index:345414656;v-text-anchor:middle;mso-width-relative:page;mso-height-relative:page;" fillcolor="#FFFFFF [3212]" filled="t" stroked="f" coordsize="10608,12812" o:gfxdata="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D+QFey1wAAAAgBAAAPAAAAAAAAAAEAIAAAACIAAABkcnMvZG93bnJldi54&#10;bWxQSwECFAAUAAAACACHTuJA6eW7GMYJAAA+KAAADgAAAAAAAAABACAAAAAmAQAAZHJzL2Uyb0Rv&#10;Yy54bWxQSwUGAAAAAAYABgBZAQAAXg0AAAAA&#10;" path="m10532,7216c10564,7302,10586,7411,10597,7541c10608,7670,10554,7796,10434,7916c10381,7968,10332,8021,10288,8069c10246,8119,10207,8157,10174,8191c10132,8234,10093,8266,10059,8289l8678,6923c8745,6868,8817,6802,8897,6728c8979,6653,9046,6593,9101,6548c9229,6429,9371,6378,9523,6395c9675,6412,9799,6446,9896,6500c10005,6555,10120,6648,10246,6785c10372,6920,10467,7063,10532,7216xm4831,10776l5041,10564,5447,10157c5610,9995,5789,9813,5984,9612c6178,9412,6374,9214,6569,9018c7034,8552,7560,8033,8145,7457l9510,8822,7933,10400,7349,10985,6812,11522c6660,11675,6535,11802,6431,11914c6328,12021,6271,12080,6261,12091c6206,12134,6147,12179,6083,12229c6016,12277,5953,12318,5887,12351c5822,12384,5722,12424,5587,12473c5449,12522,5311,12570,5171,12610c5030,12656,4895,12694,4765,12725c4635,12758,4537,12782,4472,12791c4343,12812,4256,12796,4211,12743c4168,12688,4158,12595,4179,12466c4189,12402,4211,12304,4244,12175c4277,12043,4315,11910,4358,11776c4401,11640,4442,11512,4479,11394c4519,11273,4549,11194,4569,11148c4635,11008,4721,10884,4831,10776xm9460,1026c9460,459,8919,0,8353,0l1108,0c542,0,0,459,0,1026l0,10850c0,11416,542,11958,1108,11958l2595,11958,9460,5090,9460,1026xm4510,8071l1876,8071,1876,7393,4510,7393,4510,8071xm4510,6533l1876,6533,1876,5855,4510,5855,4510,6533xm7584,4995l1876,4995,1876,4317,7584,4317,7584,4995xm7584,3457l1876,3457,1876,2779,7584,2779,7584,3457xe">
                <v:path o:connectlocs="162391,116611;157656,124776;154146,128178;136340,104039;145933,98889;157012,104920;74031,166636;83471,157064;100665,139450;145733,136420;112618,169867;98550,184233;93217,189104;85616,192877;73020,196774;64530,197053;65036,188269;68637,176192;74031,166636;128003,0;0,15865;16979,184914;144967,78709;69112,124806;28748,114322;69112,124806;28748,101023;69112,90539;116219,77240;28748,66756;116219,77240;28748,53457;116219,42973" o:connectangles="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1856105</wp:posOffset>
                </wp:positionV>
                <wp:extent cx="673227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15pt;margin-top:146.15pt;height:0pt;width:530.1pt;z-index:251732992;mso-width-relative:page;mso-height-relative:page;" filled="f" stroked="t" coordsize="21600,21600" o:gfxdata="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UgoG1wAAAAoBAAAPAAAAAAAAAAEAIAAAACIAAABkcnMvZG93bnJldi54&#10;bWxQSwECFAAUAAAACACHTuJAhuuHq/sBAADmAwAADgAAAAAAAAABACAAAAAmAQAAZHJzL2Uyb0Rv&#10;Yy54bWxQSwUGAAAAAAYABgBZAQAAkw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1591945</wp:posOffset>
                </wp:positionV>
                <wp:extent cx="238760" cy="304165"/>
                <wp:effectExtent l="0" t="0" r="635" b="8890"/>
                <wp:wrapNone/>
                <wp:docPr id="272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125.35pt;height:23.95pt;width:18.8pt;rotation:5898240f;z-index:251738112;v-text-anchor:middle;mso-width-relative:page;mso-height-relative:page;" fillcolor="#F2F2F2 [3052]" filled="t" stroked="f" coordsize="21600,21600" o:gfxdata="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WzF5nYAAAACQEAAA8AAAAAAAAAAQAgAAAAIgAAAGRycy9kb3ducmV2LnhtbFBLAQIUABQAAAAI&#10;AIdO4kBE0kk3JgIAABYEAAAOAAAAAAAAAAEAIAAAACcBAABkcnMvZTJvRG9jLnhtbFBLBQYAAAAA&#10;BgAGAFkBAAC/BQ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1553845</wp:posOffset>
                </wp:positionV>
                <wp:extent cx="2628265" cy="32512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报考信息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xamination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122.35pt;height:25.6pt;width:206.95pt;z-index:251766784;mso-width-relative:page;mso-height-relative:page;" filled="f" stroked="f" coordsize="21600,21600" o:gfxdata="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Q2q3b3AAAAAoBAAAPAAAAAAAAAAEAIAAAACIA&#10;AABkcnMvZG93bnJldi54bWxQSwECFAAUAAAACACHTuJAXN+gM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报考信息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xamination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1506220</wp:posOffset>
                </wp:positionV>
                <wp:extent cx="238760" cy="475615"/>
                <wp:effectExtent l="0" t="0" r="635" b="8890"/>
                <wp:wrapNone/>
                <wp:docPr id="273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118.6pt;height:37.45pt;width:18.8pt;rotation:5898240f;z-index:251739136;v-text-anchor:middle;mso-width-relative:page;mso-height-relative:page;" fillcolor="#6076B4 [3204]" filled="t" stroked="f" coordsize="213511,689245" o:gfxdata="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353669120" behindDoc="0" locked="0" layoutInCell="1" allowOverlap="1">
            <wp:simplePos x="0" y="0"/>
            <wp:positionH relativeFrom="column">
              <wp:posOffset>5234305</wp:posOffset>
            </wp:positionH>
            <wp:positionV relativeFrom="paragraph">
              <wp:posOffset>128905</wp:posOffset>
            </wp:positionV>
            <wp:extent cx="1417955" cy="1418590"/>
            <wp:effectExtent l="9525" t="9525" r="20320" b="19685"/>
            <wp:wrapNone/>
            <wp:docPr id="35" name="图片 35" descr="C:\Users\Administrator\Desktop\头像照片\正方形.png正方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dministrator\Desktop\头像照片\正方形.png正方形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418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1037590</wp:posOffset>
                </wp:positionV>
                <wp:extent cx="182880" cy="130810"/>
                <wp:effectExtent l="0" t="0" r="7620" b="2540"/>
                <wp:wrapNone/>
                <wp:docPr id="47" name="iconfont-11442-5354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0810"/>
                        </a:xfrm>
                        <a:custGeom>
                          <a:avLst/>
                          <a:gdLst>
                            <a:gd name="T0" fmla="*/ 12768 w 12800"/>
                            <a:gd name="T1" fmla="*/ 0 h 9128"/>
                            <a:gd name="T2" fmla="*/ 6408 w 12800"/>
                            <a:gd name="T3" fmla="*/ 5349 h 9128"/>
                            <a:gd name="T4" fmla="*/ 49 w 12800"/>
                            <a:gd name="T5" fmla="*/ 0 h 9128"/>
                            <a:gd name="T6" fmla="*/ 12768 w 12800"/>
                            <a:gd name="T7" fmla="*/ 0 h 9128"/>
                            <a:gd name="T8" fmla="*/ 0 w 12800"/>
                            <a:gd name="T9" fmla="*/ 457 h 9128"/>
                            <a:gd name="T10" fmla="*/ 4249 w 12800"/>
                            <a:gd name="T11" fmla="*/ 4055 h 9128"/>
                            <a:gd name="T12" fmla="*/ 0 w 12800"/>
                            <a:gd name="T13" fmla="*/ 9123 h 9128"/>
                            <a:gd name="T14" fmla="*/ 0 w 12800"/>
                            <a:gd name="T15" fmla="*/ 457 h 9128"/>
                            <a:gd name="T16" fmla="*/ 492 w 12800"/>
                            <a:gd name="T17" fmla="*/ 9128 h 9128"/>
                            <a:gd name="T18" fmla="*/ 4544 w 12800"/>
                            <a:gd name="T19" fmla="*/ 4344 h 9128"/>
                            <a:gd name="T20" fmla="*/ 6407 w 12800"/>
                            <a:gd name="T21" fmla="*/ 5874 h 9128"/>
                            <a:gd name="T22" fmla="*/ 8273 w 12800"/>
                            <a:gd name="T23" fmla="*/ 4296 h 9128"/>
                            <a:gd name="T24" fmla="*/ 12325 w 12800"/>
                            <a:gd name="T25" fmla="*/ 9128 h 9128"/>
                            <a:gd name="T26" fmla="*/ 492 w 12800"/>
                            <a:gd name="T27" fmla="*/ 9128 h 9128"/>
                            <a:gd name="T28" fmla="*/ 12800 w 12800"/>
                            <a:gd name="T29" fmla="*/ 9123 h 9128"/>
                            <a:gd name="T30" fmla="*/ 8552 w 12800"/>
                            <a:gd name="T31" fmla="*/ 4055 h 9128"/>
                            <a:gd name="T32" fmla="*/ 12800 w 12800"/>
                            <a:gd name="T33" fmla="*/ 457 h 9128"/>
                            <a:gd name="T34" fmla="*/ 12800 w 12800"/>
                            <a:gd name="T35" fmla="*/ 9123 h 9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12800" h="9128">
                              <a:moveTo>
                                <a:pt x="12768" y="0"/>
                              </a:moveTo>
                              <a:lnTo>
                                <a:pt x="6408" y="5349"/>
                              </a:lnTo>
                              <a:lnTo>
                                <a:pt x="49" y="0"/>
                              </a:lnTo>
                              <a:lnTo>
                                <a:pt x="12768" y="0"/>
                              </a:lnTo>
                              <a:close/>
                              <a:moveTo>
                                <a:pt x="0" y="457"/>
                              </a:moveTo>
                              <a:lnTo>
                                <a:pt x="4249" y="4055"/>
                              </a:lnTo>
                              <a:lnTo>
                                <a:pt x="0" y="9123"/>
                              </a:lnTo>
                              <a:lnTo>
                                <a:pt x="0" y="457"/>
                              </a:lnTo>
                              <a:close/>
                              <a:moveTo>
                                <a:pt x="492" y="9128"/>
                              </a:moveTo>
                              <a:lnTo>
                                <a:pt x="4544" y="4344"/>
                              </a:lnTo>
                              <a:lnTo>
                                <a:pt x="6407" y="5874"/>
                              </a:lnTo>
                              <a:lnTo>
                                <a:pt x="8273" y="4296"/>
                              </a:lnTo>
                              <a:lnTo>
                                <a:pt x="12325" y="9128"/>
                              </a:lnTo>
                              <a:lnTo>
                                <a:pt x="492" y="9128"/>
                              </a:lnTo>
                              <a:close/>
                              <a:moveTo>
                                <a:pt x="12800" y="9123"/>
                              </a:moveTo>
                              <a:lnTo>
                                <a:pt x="8552" y="4055"/>
                              </a:lnTo>
                              <a:lnTo>
                                <a:pt x="12800" y="457"/>
                              </a:lnTo>
                              <a:lnTo>
                                <a:pt x="12800" y="912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442-5354204" o:spid="_x0000_s1026" o:spt="100" style="position:absolute;left:0pt;margin-left:172.95pt;margin-top:81.7pt;height:10.3pt;width:14.4pt;z-index:251744256;v-text-anchor:middle;mso-width-relative:page;mso-height-relative:page;" fillcolor="#6076B4 [3204]" filled="t" stroked="f" coordsize="12800,9128" o:gfxdata="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" path="m12768,0l6408,5349,49,0,12768,0xm0,457l4249,4055,0,9123,0,457xm492,9128l4544,4344,6407,5874,8273,4296,12325,9128,492,9128xm12800,9123l8552,4055,12800,457,12800,9123xe">
                <v:path o:connectlocs="182422,0;91554,76654;700,0;182422,0;0,6549;60707,58110;0,130738;0,6549;7029,130810;64922,62252;91540,84178;118200,61564;176093,130810;7029,130810;182880,130738;122186,58110;182880,6549;182880,130738" o:connectangles="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1022985</wp:posOffset>
                </wp:positionV>
                <wp:extent cx="195580" cy="153035"/>
                <wp:effectExtent l="0" t="0" r="13970" b="18415"/>
                <wp:wrapNone/>
                <wp:docPr id="56" name="mortarboard_229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3035"/>
                        </a:xfrm>
                        <a:custGeom>
                          <a:avLst/>
                          <a:gdLst>
                            <a:gd name="connsiteX0" fmla="*/ 110880 w 607596"/>
                            <a:gd name="connsiteY0" fmla="*/ 307122 h 474702"/>
                            <a:gd name="connsiteX1" fmla="*/ 117999 w 607596"/>
                            <a:gd name="connsiteY1" fmla="*/ 307388 h 474702"/>
                            <a:gd name="connsiteX2" fmla="*/ 270804 w 607596"/>
                            <a:gd name="connsiteY2" fmla="*/ 405224 h 474702"/>
                            <a:gd name="connsiteX3" fmla="*/ 316102 w 607596"/>
                            <a:gd name="connsiteY3" fmla="*/ 405224 h 474702"/>
                            <a:gd name="connsiteX4" fmla="*/ 468907 w 607596"/>
                            <a:gd name="connsiteY4" fmla="*/ 307388 h 474702"/>
                            <a:gd name="connsiteX5" fmla="*/ 479675 w 607596"/>
                            <a:gd name="connsiteY5" fmla="*/ 313253 h 474702"/>
                            <a:gd name="connsiteX6" fmla="*/ 479675 w 607596"/>
                            <a:gd name="connsiteY6" fmla="*/ 404691 h 474702"/>
                            <a:gd name="connsiteX7" fmla="*/ 107231 w 607596"/>
                            <a:gd name="connsiteY7" fmla="*/ 404691 h 474702"/>
                            <a:gd name="connsiteX8" fmla="*/ 107231 w 607596"/>
                            <a:gd name="connsiteY8" fmla="*/ 313253 h 474702"/>
                            <a:gd name="connsiteX9" fmla="*/ 110880 w 607596"/>
                            <a:gd name="connsiteY9" fmla="*/ 307122 h 474702"/>
                            <a:gd name="connsiteX10" fmla="*/ 282138 w 607596"/>
                            <a:gd name="connsiteY10" fmla="*/ 3333 h 474702"/>
                            <a:gd name="connsiteX11" fmla="*/ 304744 w 607596"/>
                            <a:gd name="connsiteY11" fmla="*/ 3333 h 474702"/>
                            <a:gd name="connsiteX12" fmla="*/ 577358 w 607596"/>
                            <a:gd name="connsiteY12" fmla="*/ 177884 h 474702"/>
                            <a:gd name="connsiteX13" fmla="*/ 586971 w 607596"/>
                            <a:gd name="connsiteY13" fmla="*/ 195482 h 474702"/>
                            <a:gd name="connsiteX14" fmla="*/ 586971 w 607596"/>
                            <a:gd name="connsiteY14" fmla="*/ 356080 h 474702"/>
                            <a:gd name="connsiteX15" fmla="*/ 604593 w 607596"/>
                            <a:gd name="connsiteY15" fmla="*/ 383720 h 474702"/>
                            <a:gd name="connsiteX16" fmla="*/ 604593 w 607596"/>
                            <a:gd name="connsiteY16" fmla="*/ 404339 h 474702"/>
                            <a:gd name="connsiteX17" fmla="*/ 582253 w 607596"/>
                            <a:gd name="connsiteY17" fmla="*/ 439445 h 474702"/>
                            <a:gd name="connsiteX18" fmla="*/ 549768 w 607596"/>
                            <a:gd name="connsiteY18" fmla="*/ 439445 h 474702"/>
                            <a:gd name="connsiteX19" fmla="*/ 527428 w 607596"/>
                            <a:gd name="connsiteY19" fmla="*/ 404339 h 474702"/>
                            <a:gd name="connsiteX20" fmla="*/ 527428 w 607596"/>
                            <a:gd name="connsiteY20" fmla="*/ 383720 h 474702"/>
                            <a:gd name="connsiteX21" fmla="*/ 545050 w 607596"/>
                            <a:gd name="connsiteY21" fmla="*/ 356080 h 474702"/>
                            <a:gd name="connsiteX22" fmla="*/ 545050 w 607596"/>
                            <a:gd name="connsiteY22" fmla="*/ 233698 h 474702"/>
                            <a:gd name="connsiteX23" fmla="*/ 304744 w 607596"/>
                            <a:gd name="connsiteY23" fmla="*/ 387630 h 474702"/>
                            <a:gd name="connsiteX24" fmla="*/ 282138 w 607596"/>
                            <a:gd name="connsiteY24" fmla="*/ 387630 h 474702"/>
                            <a:gd name="connsiteX25" fmla="*/ 9612 w 607596"/>
                            <a:gd name="connsiteY25" fmla="*/ 213079 h 474702"/>
                            <a:gd name="connsiteX26" fmla="*/ 9612 w 607596"/>
                            <a:gd name="connsiteY26" fmla="*/ 177884 h 4747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</a:cxnLst>
                          <a:rect l="l" t="t" r="r" b="b"/>
                          <a:pathLst>
                            <a:path w="607596" h="474702">
                              <a:moveTo>
                                <a:pt x="110880" y="307122"/>
                              </a:moveTo>
                              <a:cubicBezTo>
                                <a:pt x="112993" y="305966"/>
                                <a:pt x="115686" y="305877"/>
                                <a:pt x="117999" y="307388"/>
                              </a:cubicBezTo>
                              <a:lnTo>
                                <a:pt x="270804" y="405224"/>
                              </a:lnTo>
                              <a:cubicBezTo>
                                <a:pt x="284598" y="414022"/>
                                <a:pt x="302308" y="414022"/>
                                <a:pt x="316102" y="405224"/>
                              </a:cubicBezTo>
                              <a:lnTo>
                                <a:pt x="468907" y="307388"/>
                              </a:lnTo>
                              <a:cubicBezTo>
                                <a:pt x="473534" y="304367"/>
                                <a:pt x="479675" y="307744"/>
                                <a:pt x="479675" y="313253"/>
                              </a:cubicBezTo>
                              <a:lnTo>
                                <a:pt x="479675" y="404691"/>
                              </a:lnTo>
                              <a:cubicBezTo>
                                <a:pt x="479675" y="498351"/>
                                <a:pt x="107231" y="497729"/>
                                <a:pt x="107231" y="404691"/>
                              </a:cubicBezTo>
                              <a:lnTo>
                                <a:pt x="107231" y="313253"/>
                              </a:lnTo>
                              <a:cubicBezTo>
                                <a:pt x="107231" y="310499"/>
                                <a:pt x="108766" y="308277"/>
                                <a:pt x="110880" y="307122"/>
                              </a:cubicBezTo>
                              <a:close/>
                              <a:moveTo>
                                <a:pt x="282138" y="3333"/>
                              </a:moveTo>
                              <a:cubicBezTo>
                                <a:pt x="289080" y="-1111"/>
                                <a:pt x="297891" y="-1111"/>
                                <a:pt x="304744" y="3333"/>
                              </a:cubicBezTo>
                              <a:lnTo>
                                <a:pt x="577358" y="177884"/>
                              </a:lnTo>
                              <a:cubicBezTo>
                                <a:pt x="583232" y="181617"/>
                                <a:pt x="586971" y="188194"/>
                                <a:pt x="586971" y="195482"/>
                              </a:cubicBezTo>
                              <a:lnTo>
                                <a:pt x="586971" y="356080"/>
                              </a:lnTo>
                              <a:lnTo>
                                <a:pt x="604593" y="383720"/>
                              </a:lnTo>
                              <a:cubicBezTo>
                                <a:pt x="608598" y="390030"/>
                                <a:pt x="608598" y="398029"/>
                                <a:pt x="604593" y="404339"/>
                              </a:cubicBezTo>
                              <a:lnTo>
                                <a:pt x="582253" y="439445"/>
                              </a:lnTo>
                              <a:cubicBezTo>
                                <a:pt x="574688" y="451265"/>
                                <a:pt x="557333" y="451354"/>
                                <a:pt x="549768" y="439445"/>
                              </a:cubicBezTo>
                              <a:lnTo>
                                <a:pt x="527428" y="404339"/>
                              </a:lnTo>
                              <a:cubicBezTo>
                                <a:pt x="523423" y="398029"/>
                                <a:pt x="523423" y="390030"/>
                                <a:pt x="527428" y="383720"/>
                              </a:cubicBezTo>
                              <a:lnTo>
                                <a:pt x="545050" y="356080"/>
                              </a:lnTo>
                              <a:lnTo>
                                <a:pt x="545050" y="233698"/>
                              </a:lnTo>
                              <a:lnTo>
                                <a:pt x="304744" y="387630"/>
                              </a:lnTo>
                              <a:cubicBezTo>
                                <a:pt x="297891" y="391985"/>
                                <a:pt x="289080" y="391985"/>
                                <a:pt x="282138" y="387630"/>
                              </a:cubicBezTo>
                              <a:lnTo>
                                <a:pt x="9612" y="213079"/>
                              </a:lnTo>
                              <a:cubicBezTo>
                                <a:pt x="-3204" y="204902"/>
                                <a:pt x="-3204" y="186061"/>
                                <a:pt x="9612" y="1778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mortarboard_229345" o:spid="_x0000_s1026" o:spt="100" style="position:absolute;left:0pt;margin-left:-6.2pt;margin-top:80.55pt;height:12.05pt;width:15.4pt;z-index:251743232;v-text-anchor:middle;mso-width-relative:page;mso-height-relative:page;" fillcolor="#6076B4 [3204]" filled="t" stroked="f" coordsize="607596,474702" o:gfxdata="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" path="m110880,307122c112993,305966,115686,305877,117999,307388l270804,405224c284598,414022,302308,414022,316102,405224l468907,307388c473534,304367,479675,307744,479675,313253l479675,404691c479675,498351,107231,497729,107231,404691l107231,313253c107231,310499,108766,308277,110880,307122xm282138,3333c289080,-1111,297891,-1111,304744,3333l577358,177884c583232,181617,586971,188194,586971,195482l586971,356080,604593,383720c608598,390030,608598,398029,604593,404339l582253,439445c574688,451265,557333,451354,549768,439445l527428,404339c523423,398029,523423,390030,527428,383720l545050,356080,545050,233698,304744,387630c297891,391985,289080,391985,282138,387630l9612,213079c-3204,204902,-3204,186061,9612,177884xe">
                <v:path o:connectlocs="35691,99010;37982,99096;87169,130636;101750,130636;150937,99096;154403,100986;154403,130464;34516,130464;34516,100986;35691,99010;90817,1074;98094,1074;185846,57346;188940,63019;188940,114793;194613,123704;194613,130351;187422,141668;176965,141668;169774,130351;169774,123704;175446,114793;175446,75339;98094,124964;90817,124964;3094,68692;3094,57346" o:connectangles="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621665</wp:posOffset>
                </wp:positionV>
                <wp:extent cx="172085" cy="172085"/>
                <wp:effectExtent l="0" t="0" r="18415" b="18415"/>
                <wp:wrapNone/>
                <wp:docPr id="29" name="calendar_320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85" cy="172085"/>
                        </a:xfrm>
                        <a:custGeom>
                          <a:avLst/>
                          <a:gdLst>
                            <a:gd name="connsiteX0" fmla="*/ 455712 w 607639"/>
                            <a:gd name="connsiteY0" fmla="*/ 429814 h 606722"/>
                            <a:gd name="connsiteX1" fmla="*/ 480975 w 607639"/>
                            <a:gd name="connsiteY1" fmla="*/ 455041 h 606722"/>
                            <a:gd name="connsiteX2" fmla="*/ 455712 w 607639"/>
                            <a:gd name="connsiteY2" fmla="*/ 480268 h 606722"/>
                            <a:gd name="connsiteX3" fmla="*/ 430449 w 607639"/>
                            <a:gd name="connsiteY3" fmla="*/ 455041 h 606722"/>
                            <a:gd name="connsiteX4" fmla="*/ 455712 w 607639"/>
                            <a:gd name="connsiteY4" fmla="*/ 429814 h 606722"/>
                            <a:gd name="connsiteX5" fmla="*/ 303775 w 607639"/>
                            <a:gd name="connsiteY5" fmla="*/ 404448 h 606722"/>
                            <a:gd name="connsiteX6" fmla="*/ 253131 w 607639"/>
                            <a:gd name="connsiteY6" fmla="*/ 455017 h 606722"/>
                            <a:gd name="connsiteX7" fmla="*/ 303775 w 607639"/>
                            <a:gd name="connsiteY7" fmla="*/ 505585 h 606722"/>
                            <a:gd name="connsiteX8" fmla="*/ 354419 w 607639"/>
                            <a:gd name="connsiteY8" fmla="*/ 455017 h 606722"/>
                            <a:gd name="connsiteX9" fmla="*/ 303775 w 607639"/>
                            <a:gd name="connsiteY9" fmla="*/ 404448 h 606722"/>
                            <a:gd name="connsiteX10" fmla="*/ 151932 w 607639"/>
                            <a:gd name="connsiteY10" fmla="*/ 404448 h 606722"/>
                            <a:gd name="connsiteX11" fmla="*/ 101288 w 607639"/>
                            <a:gd name="connsiteY11" fmla="*/ 455017 h 606722"/>
                            <a:gd name="connsiteX12" fmla="*/ 151932 w 607639"/>
                            <a:gd name="connsiteY12" fmla="*/ 505585 h 606722"/>
                            <a:gd name="connsiteX13" fmla="*/ 202576 w 607639"/>
                            <a:gd name="connsiteY13" fmla="*/ 455017 h 606722"/>
                            <a:gd name="connsiteX14" fmla="*/ 151932 w 607639"/>
                            <a:gd name="connsiteY14" fmla="*/ 404448 h 606722"/>
                            <a:gd name="connsiteX15" fmla="*/ 455707 w 607639"/>
                            <a:gd name="connsiteY15" fmla="*/ 379208 h 606722"/>
                            <a:gd name="connsiteX16" fmla="*/ 379786 w 607639"/>
                            <a:gd name="connsiteY16" fmla="*/ 455017 h 606722"/>
                            <a:gd name="connsiteX17" fmla="*/ 455707 w 607639"/>
                            <a:gd name="connsiteY17" fmla="*/ 530825 h 606722"/>
                            <a:gd name="connsiteX18" fmla="*/ 531629 w 607639"/>
                            <a:gd name="connsiteY18" fmla="*/ 455017 h 606722"/>
                            <a:gd name="connsiteX19" fmla="*/ 455707 w 607639"/>
                            <a:gd name="connsiteY19" fmla="*/ 379208 h 606722"/>
                            <a:gd name="connsiteX20" fmla="*/ 455707 w 607639"/>
                            <a:gd name="connsiteY20" fmla="*/ 252743 h 606722"/>
                            <a:gd name="connsiteX21" fmla="*/ 405063 w 607639"/>
                            <a:gd name="connsiteY21" fmla="*/ 303311 h 606722"/>
                            <a:gd name="connsiteX22" fmla="*/ 455707 w 607639"/>
                            <a:gd name="connsiteY22" fmla="*/ 353880 h 606722"/>
                            <a:gd name="connsiteX23" fmla="*/ 506351 w 607639"/>
                            <a:gd name="connsiteY23" fmla="*/ 303311 h 606722"/>
                            <a:gd name="connsiteX24" fmla="*/ 455707 w 607639"/>
                            <a:gd name="connsiteY24" fmla="*/ 252743 h 606722"/>
                            <a:gd name="connsiteX25" fmla="*/ 303775 w 607639"/>
                            <a:gd name="connsiteY25" fmla="*/ 252743 h 606722"/>
                            <a:gd name="connsiteX26" fmla="*/ 253131 w 607639"/>
                            <a:gd name="connsiteY26" fmla="*/ 303311 h 606722"/>
                            <a:gd name="connsiteX27" fmla="*/ 303775 w 607639"/>
                            <a:gd name="connsiteY27" fmla="*/ 353880 h 606722"/>
                            <a:gd name="connsiteX28" fmla="*/ 354419 w 607639"/>
                            <a:gd name="connsiteY28" fmla="*/ 303311 h 606722"/>
                            <a:gd name="connsiteX29" fmla="*/ 303775 w 607639"/>
                            <a:gd name="connsiteY29" fmla="*/ 252743 h 606722"/>
                            <a:gd name="connsiteX30" fmla="*/ 151932 w 607639"/>
                            <a:gd name="connsiteY30" fmla="*/ 252743 h 606722"/>
                            <a:gd name="connsiteX31" fmla="*/ 101288 w 607639"/>
                            <a:gd name="connsiteY31" fmla="*/ 303311 h 606722"/>
                            <a:gd name="connsiteX32" fmla="*/ 151932 w 607639"/>
                            <a:gd name="connsiteY32" fmla="*/ 353880 h 606722"/>
                            <a:gd name="connsiteX33" fmla="*/ 202576 w 607639"/>
                            <a:gd name="connsiteY33" fmla="*/ 303311 h 606722"/>
                            <a:gd name="connsiteX34" fmla="*/ 151932 w 607639"/>
                            <a:gd name="connsiteY34" fmla="*/ 252743 h 606722"/>
                            <a:gd name="connsiteX35" fmla="*/ 0 w 607639"/>
                            <a:gd name="connsiteY35" fmla="*/ 227503 h 606722"/>
                            <a:gd name="connsiteX36" fmla="*/ 607639 w 607639"/>
                            <a:gd name="connsiteY36" fmla="*/ 227503 h 606722"/>
                            <a:gd name="connsiteX37" fmla="*/ 607639 w 607639"/>
                            <a:gd name="connsiteY37" fmla="*/ 581393 h 606722"/>
                            <a:gd name="connsiteX38" fmla="*/ 582273 w 607639"/>
                            <a:gd name="connsiteY38" fmla="*/ 606722 h 606722"/>
                            <a:gd name="connsiteX39" fmla="*/ 25278 w 607639"/>
                            <a:gd name="connsiteY39" fmla="*/ 606722 h 606722"/>
                            <a:gd name="connsiteX40" fmla="*/ 0 w 607639"/>
                            <a:gd name="connsiteY40" fmla="*/ 581393 h 606722"/>
                            <a:gd name="connsiteX41" fmla="*/ 177210 w 607639"/>
                            <a:gd name="connsiteY41" fmla="*/ 0 h 606722"/>
                            <a:gd name="connsiteX42" fmla="*/ 248503 w 607639"/>
                            <a:gd name="connsiteY42" fmla="*/ 50578 h 606722"/>
                            <a:gd name="connsiteX43" fmla="*/ 308492 w 607639"/>
                            <a:gd name="connsiteY43" fmla="*/ 50578 h 606722"/>
                            <a:gd name="connsiteX44" fmla="*/ 379786 w 607639"/>
                            <a:gd name="connsiteY44" fmla="*/ 0 h 606722"/>
                            <a:gd name="connsiteX45" fmla="*/ 451079 w 607639"/>
                            <a:gd name="connsiteY45" fmla="*/ 50578 h 606722"/>
                            <a:gd name="connsiteX46" fmla="*/ 582273 w 607639"/>
                            <a:gd name="connsiteY46" fmla="*/ 50578 h 606722"/>
                            <a:gd name="connsiteX47" fmla="*/ 607639 w 607639"/>
                            <a:gd name="connsiteY47" fmla="*/ 75822 h 606722"/>
                            <a:gd name="connsiteX48" fmla="*/ 607639 w 607639"/>
                            <a:gd name="connsiteY48" fmla="*/ 176978 h 606722"/>
                            <a:gd name="connsiteX49" fmla="*/ 0 w 607639"/>
                            <a:gd name="connsiteY49" fmla="*/ 176978 h 606722"/>
                            <a:gd name="connsiteX50" fmla="*/ 0 w 607639"/>
                            <a:gd name="connsiteY50" fmla="*/ 75822 h 606722"/>
                            <a:gd name="connsiteX51" fmla="*/ 25278 w 607639"/>
                            <a:gd name="connsiteY51" fmla="*/ 50578 h 606722"/>
                            <a:gd name="connsiteX52" fmla="*/ 105916 w 607639"/>
                            <a:gd name="connsiteY52" fmla="*/ 50578 h 606722"/>
                            <a:gd name="connsiteX53" fmla="*/ 177210 w 607639"/>
                            <a:gd name="connsiteY53" fmla="*/ 0 h 606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</a:cxnLst>
                          <a:rect l="l" t="t" r="r" b="b"/>
                          <a:pathLst>
                            <a:path w="607639" h="606722">
                              <a:moveTo>
                                <a:pt x="455712" y="429814"/>
                              </a:moveTo>
                              <a:cubicBezTo>
                                <a:pt x="469664" y="429814"/>
                                <a:pt x="480975" y="441109"/>
                                <a:pt x="480975" y="455041"/>
                              </a:cubicBezTo>
                              <a:cubicBezTo>
                                <a:pt x="480975" y="468973"/>
                                <a:pt x="469664" y="480268"/>
                                <a:pt x="455712" y="480268"/>
                              </a:cubicBezTo>
                              <a:cubicBezTo>
                                <a:pt x="441760" y="480268"/>
                                <a:pt x="430449" y="468973"/>
                                <a:pt x="430449" y="455041"/>
                              </a:cubicBezTo>
                              <a:cubicBezTo>
                                <a:pt x="430449" y="441109"/>
                                <a:pt x="441760" y="429814"/>
                                <a:pt x="455712" y="429814"/>
                              </a:cubicBezTo>
                              <a:close/>
                              <a:moveTo>
                                <a:pt x="303775" y="404448"/>
                              </a:moveTo>
                              <a:cubicBezTo>
                                <a:pt x="275827" y="404448"/>
                                <a:pt x="253131" y="427111"/>
                                <a:pt x="253131" y="455017"/>
                              </a:cubicBezTo>
                              <a:cubicBezTo>
                                <a:pt x="253131" y="482923"/>
                                <a:pt x="275827" y="505585"/>
                                <a:pt x="303775" y="505585"/>
                              </a:cubicBezTo>
                              <a:cubicBezTo>
                                <a:pt x="331812" y="505585"/>
                                <a:pt x="354419" y="482923"/>
                                <a:pt x="354419" y="455017"/>
                              </a:cubicBezTo>
                              <a:cubicBezTo>
                                <a:pt x="354419" y="427111"/>
                                <a:pt x="331812" y="404448"/>
                                <a:pt x="303775" y="404448"/>
                              </a:cubicBezTo>
                              <a:close/>
                              <a:moveTo>
                                <a:pt x="151932" y="404448"/>
                              </a:moveTo>
                              <a:cubicBezTo>
                                <a:pt x="123895" y="404448"/>
                                <a:pt x="101288" y="427111"/>
                                <a:pt x="101288" y="455017"/>
                              </a:cubicBezTo>
                              <a:cubicBezTo>
                                <a:pt x="101288" y="482923"/>
                                <a:pt x="123895" y="505585"/>
                                <a:pt x="151932" y="505585"/>
                              </a:cubicBezTo>
                              <a:cubicBezTo>
                                <a:pt x="179880" y="505585"/>
                                <a:pt x="202576" y="482923"/>
                                <a:pt x="202576" y="455017"/>
                              </a:cubicBezTo>
                              <a:cubicBezTo>
                                <a:pt x="202576" y="427111"/>
                                <a:pt x="179880" y="404448"/>
                                <a:pt x="151932" y="404448"/>
                              </a:cubicBezTo>
                              <a:close/>
                              <a:moveTo>
                                <a:pt x="455707" y="379208"/>
                              </a:moveTo>
                              <a:cubicBezTo>
                                <a:pt x="413875" y="379208"/>
                                <a:pt x="379786" y="413247"/>
                                <a:pt x="379786" y="455017"/>
                              </a:cubicBezTo>
                              <a:cubicBezTo>
                                <a:pt x="379786" y="496787"/>
                                <a:pt x="413875" y="530825"/>
                                <a:pt x="455707" y="530825"/>
                              </a:cubicBezTo>
                              <a:cubicBezTo>
                                <a:pt x="497540" y="530825"/>
                                <a:pt x="531629" y="496787"/>
                                <a:pt x="531629" y="455017"/>
                              </a:cubicBezTo>
                              <a:cubicBezTo>
                                <a:pt x="531629" y="413247"/>
                                <a:pt x="497540" y="379208"/>
                                <a:pt x="455707" y="379208"/>
                              </a:cubicBezTo>
                              <a:close/>
                              <a:moveTo>
                                <a:pt x="455707" y="252743"/>
                              </a:moveTo>
                              <a:cubicBezTo>
                                <a:pt x="427759" y="252743"/>
                                <a:pt x="405063" y="275405"/>
                                <a:pt x="405063" y="303311"/>
                              </a:cubicBezTo>
                              <a:cubicBezTo>
                                <a:pt x="405063" y="331217"/>
                                <a:pt x="427759" y="353880"/>
                                <a:pt x="455707" y="353880"/>
                              </a:cubicBezTo>
                              <a:cubicBezTo>
                                <a:pt x="483655" y="353880"/>
                                <a:pt x="506351" y="331217"/>
                                <a:pt x="506351" y="303311"/>
                              </a:cubicBezTo>
                              <a:cubicBezTo>
                                <a:pt x="506351" y="275405"/>
                                <a:pt x="483655" y="252743"/>
                                <a:pt x="455707" y="252743"/>
                              </a:cubicBezTo>
                              <a:close/>
                              <a:moveTo>
                                <a:pt x="303775" y="252743"/>
                              </a:moveTo>
                              <a:cubicBezTo>
                                <a:pt x="275827" y="252743"/>
                                <a:pt x="253131" y="275405"/>
                                <a:pt x="253131" y="303311"/>
                              </a:cubicBezTo>
                              <a:cubicBezTo>
                                <a:pt x="253131" y="331217"/>
                                <a:pt x="275827" y="353880"/>
                                <a:pt x="303775" y="353880"/>
                              </a:cubicBezTo>
                              <a:cubicBezTo>
                                <a:pt x="331812" y="353880"/>
                                <a:pt x="354419" y="331217"/>
                                <a:pt x="354419" y="303311"/>
                              </a:cubicBezTo>
                              <a:cubicBezTo>
                                <a:pt x="354419" y="275405"/>
                                <a:pt x="331812" y="252743"/>
                                <a:pt x="303775" y="252743"/>
                              </a:cubicBezTo>
                              <a:close/>
                              <a:moveTo>
                                <a:pt x="151932" y="252743"/>
                              </a:moveTo>
                              <a:cubicBezTo>
                                <a:pt x="123895" y="252743"/>
                                <a:pt x="101288" y="275405"/>
                                <a:pt x="101288" y="303311"/>
                              </a:cubicBezTo>
                              <a:cubicBezTo>
                                <a:pt x="101288" y="331217"/>
                                <a:pt x="123895" y="353880"/>
                                <a:pt x="151932" y="353880"/>
                              </a:cubicBezTo>
                              <a:cubicBezTo>
                                <a:pt x="179880" y="353880"/>
                                <a:pt x="202576" y="331217"/>
                                <a:pt x="202576" y="303311"/>
                              </a:cubicBezTo>
                              <a:cubicBezTo>
                                <a:pt x="202576" y="275405"/>
                                <a:pt x="179880" y="252743"/>
                                <a:pt x="151932" y="252743"/>
                              </a:cubicBezTo>
                              <a:close/>
                              <a:moveTo>
                                <a:pt x="0" y="227503"/>
                              </a:moveTo>
                              <a:lnTo>
                                <a:pt x="607639" y="227503"/>
                              </a:lnTo>
                              <a:lnTo>
                                <a:pt x="607639" y="581393"/>
                              </a:lnTo>
                              <a:cubicBezTo>
                                <a:pt x="607639" y="595435"/>
                                <a:pt x="596335" y="606722"/>
                                <a:pt x="582273" y="606722"/>
                              </a:cubicBezTo>
                              <a:lnTo>
                                <a:pt x="25278" y="606722"/>
                              </a:lnTo>
                              <a:cubicBezTo>
                                <a:pt x="11304" y="606722"/>
                                <a:pt x="0" y="595435"/>
                                <a:pt x="0" y="581393"/>
                              </a:cubicBezTo>
                              <a:close/>
                              <a:moveTo>
                                <a:pt x="177210" y="0"/>
                              </a:moveTo>
                              <a:cubicBezTo>
                                <a:pt x="210142" y="0"/>
                                <a:pt x="238000" y="21244"/>
                                <a:pt x="248503" y="50578"/>
                              </a:cubicBezTo>
                              <a:lnTo>
                                <a:pt x="308492" y="50578"/>
                              </a:lnTo>
                              <a:cubicBezTo>
                                <a:pt x="318906" y="21244"/>
                                <a:pt x="346765" y="0"/>
                                <a:pt x="379786" y="0"/>
                              </a:cubicBezTo>
                              <a:cubicBezTo>
                                <a:pt x="412718" y="0"/>
                                <a:pt x="440576" y="21244"/>
                                <a:pt x="451079" y="50578"/>
                              </a:cubicBezTo>
                              <a:lnTo>
                                <a:pt x="582273" y="50578"/>
                              </a:lnTo>
                              <a:cubicBezTo>
                                <a:pt x="596335" y="50578"/>
                                <a:pt x="607639" y="61867"/>
                                <a:pt x="607639" y="75822"/>
                              </a:cubicBezTo>
                              <a:lnTo>
                                <a:pt x="607639" y="176978"/>
                              </a:lnTo>
                              <a:lnTo>
                                <a:pt x="0" y="176978"/>
                              </a:lnTo>
                              <a:lnTo>
                                <a:pt x="0" y="75822"/>
                              </a:lnTo>
                              <a:cubicBezTo>
                                <a:pt x="0" y="61867"/>
                                <a:pt x="11304" y="50578"/>
                                <a:pt x="25278" y="50578"/>
                              </a:cubicBezTo>
                              <a:lnTo>
                                <a:pt x="105916" y="50578"/>
                              </a:lnTo>
                              <a:cubicBezTo>
                                <a:pt x="116419" y="21244"/>
                                <a:pt x="144278" y="0"/>
                                <a:pt x="1772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calendar_320192" o:spid="_x0000_s1026" o:spt="100" style="position:absolute;left:0pt;margin-left:-5.5pt;margin-top:48.95pt;height:13.55pt;width:13.55pt;z-index:251741184;v-text-anchor:middle;mso-width-relative:page;mso-height-relative:page;" fillcolor="#6076B4 [3204]" filled="t" stroked="f" coordsize="607639,606722" o:gfxdata="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" path="m455712,429814c469664,429814,480975,441109,480975,455041c480975,468973,469664,480268,455712,480268c441760,480268,430449,468973,430449,455041c430449,441109,441760,429814,455712,429814xm303775,404448c275827,404448,253131,427111,253131,455017c253131,482923,275827,505585,303775,505585c331812,505585,354419,482923,354419,455017c354419,427111,331812,404448,303775,404448xm151932,404448c123895,404448,101288,427111,101288,455017c101288,482923,123895,505585,151932,505585c179880,505585,202576,482923,202576,455017c202576,427111,179880,404448,151932,404448xm455707,379208c413875,379208,379786,413247,379786,455017c379786,496787,413875,530825,455707,530825c497540,530825,531629,496787,531629,455017c531629,413247,497540,379208,455707,379208xm455707,252743c427759,252743,405063,275405,405063,303311c405063,331217,427759,353880,455707,353880c483655,353880,506351,331217,506351,303311c506351,275405,483655,252743,455707,252743xm303775,252743c275827,252743,253131,275405,253131,303311c253131,331217,275827,353880,303775,353880c331812,353880,354419,331217,354419,303311c354419,275405,331812,252743,303775,252743xm151932,252743c123895,252743,101288,275405,101288,303311c101288,331217,123895,353880,151932,353880c179880,353880,202576,331217,202576,303311c202576,275405,179880,252743,151932,252743xm0,227503l607639,227503,607639,581393c607639,595435,596335,606722,582273,606722l25278,606722c11304,606722,0,595435,0,581393xm177210,0c210142,0,238000,21244,248503,50578l308492,50578c318906,21244,346765,0,379786,0c412718,0,440576,21244,451079,50578l582273,50578c596335,50578,607639,61867,607639,75822l607639,176978,0,176978,0,75822c0,61867,11304,50578,25278,50578l105916,50578c116419,21244,144278,0,177210,0xe">
                <v:path o:connectlocs="129058,121908;136213,129063;129058,136218;121904,129063;129058,121908;86029,114713;71687,129056;86029,143399;100372,129056;86029,114713;43027,114713;28685,129056;43027,143399;57370,129056;43027,114713;129057,107555;107556,129056;129057,150558;150558,129056;129057,107555;129057,71685;114714,86028;129057,100371;143399,86028;129057,71685;86029,71685;71687,86028;86029,100371;100372,86028;86029,71685;43027,71685;28685,86028;43027,100371;57370,86028;43027,71685;0,64526;172085,64526;172085,164900;164901,172085;7158,172085;0,164900;50186,0;70376,14345;87365,14345;107556,0;127746,14345;164901,14345;172085,21505;172085,50196;0,50196;0,21505;7158,14345;29995,14345;50186,0" o:connectangles="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624205</wp:posOffset>
                </wp:positionV>
                <wp:extent cx="161290" cy="161290"/>
                <wp:effectExtent l="0" t="0" r="10160" b="10160"/>
                <wp:wrapNone/>
                <wp:docPr id="31" name="iconfont-11511-5466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12800 w 12800"/>
                            <a:gd name="T1" fmla="*/ 10109 h 12800"/>
                            <a:gd name="T2" fmla="*/ 12709 w 12800"/>
                            <a:gd name="T3" fmla="*/ 10750 h 12800"/>
                            <a:gd name="T4" fmla="*/ 12518 w 12800"/>
                            <a:gd name="T5" fmla="*/ 11373 h 12800"/>
                            <a:gd name="T6" fmla="*/ 11409 w 12800"/>
                            <a:gd name="T7" fmla="*/ 12336 h 12800"/>
                            <a:gd name="T8" fmla="*/ 9718 w 12800"/>
                            <a:gd name="T9" fmla="*/ 12800 h 12800"/>
                            <a:gd name="T10" fmla="*/ 9241 w 12800"/>
                            <a:gd name="T11" fmla="*/ 12768 h 12800"/>
                            <a:gd name="T12" fmla="*/ 8718 w 12800"/>
                            <a:gd name="T13" fmla="*/ 12655 h 12800"/>
                            <a:gd name="T14" fmla="*/ 8286 w 12800"/>
                            <a:gd name="T15" fmla="*/ 12523 h 12800"/>
                            <a:gd name="T16" fmla="*/ 7782 w 12800"/>
                            <a:gd name="T17" fmla="*/ 12336 h 12800"/>
                            <a:gd name="T18" fmla="*/ 7336 w 12800"/>
                            <a:gd name="T19" fmla="*/ 12173 h 12800"/>
                            <a:gd name="T20" fmla="*/ 5745 w 12800"/>
                            <a:gd name="T21" fmla="*/ 11418 h 12800"/>
                            <a:gd name="T22" fmla="*/ 3341 w 12800"/>
                            <a:gd name="T23" fmla="*/ 9459 h 12800"/>
                            <a:gd name="T24" fmla="*/ 1382 w 12800"/>
                            <a:gd name="T25" fmla="*/ 7055 h 12800"/>
                            <a:gd name="T26" fmla="*/ 627 w 12800"/>
                            <a:gd name="T27" fmla="*/ 5464 h 12800"/>
                            <a:gd name="T28" fmla="*/ 464 w 12800"/>
                            <a:gd name="T29" fmla="*/ 5018 h 12800"/>
                            <a:gd name="T30" fmla="*/ 277 w 12800"/>
                            <a:gd name="T31" fmla="*/ 4514 h 12800"/>
                            <a:gd name="T32" fmla="*/ 145 w 12800"/>
                            <a:gd name="T33" fmla="*/ 4082 h 12800"/>
                            <a:gd name="T34" fmla="*/ 32 w 12800"/>
                            <a:gd name="T35" fmla="*/ 3559 h 12800"/>
                            <a:gd name="T36" fmla="*/ 0 w 12800"/>
                            <a:gd name="T37" fmla="*/ 3082 h 12800"/>
                            <a:gd name="T38" fmla="*/ 464 w 12800"/>
                            <a:gd name="T39" fmla="*/ 1391 h 12800"/>
                            <a:gd name="T40" fmla="*/ 1427 w 12800"/>
                            <a:gd name="T41" fmla="*/ 282 h 12800"/>
                            <a:gd name="T42" fmla="*/ 2050 w 12800"/>
                            <a:gd name="T43" fmla="*/ 91 h 12800"/>
                            <a:gd name="T44" fmla="*/ 2691 w 12800"/>
                            <a:gd name="T45" fmla="*/ 0 h 12800"/>
                            <a:gd name="T46" fmla="*/ 2882 w 12800"/>
                            <a:gd name="T47" fmla="*/ 27 h 12800"/>
                            <a:gd name="T48" fmla="*/ 3364 w 12800"/>
                            <a:gd name="T49" fmla="*/ 718 h 12800"/>
                            <a:gd name="T50" fmla="*/ 3636 w 12800"/>
                            <a:gd name="T51" fmla="*/ 1209 h 12800"/>
                            <a:gd name="T52" fmla="*/ 3955 w 12800"/>
                            <a:gd name="T53" fmla="*/ 1786 h 12800"/>
                            <a:gd name="T54" fmla="*/ 4236 w 12800"/>
                            <a:gd name="T55" fmla="*/ 2273 h 12800"/>
                            <a:gd name="T56" fmla="*/ 4395 w 12800"/>
                            <a:gd name="T57" fmla="*/ 2500 h 12800"/>
                            <a:gd name="T58" fmla="*/ 4591 w 12800"/>
                            <a:gd name="T59" fmla="*/ 2823 h 12800"/>
                            <a:gd name="T60" fmla="*/ 4655 w 12800"/>
                            <a:gd name="T61" fmla="*/ 3082 h 12800"/>
                            <a:gd name="T62" fmla="*/ 4395 w 12800"/>
                            <a:gd name="T63" fmla="*/ 3536 h 12800"/>
                            <a:gd name="T64" fmla="*/ 3832 w 12800"/>
                            <a:gd name="T65" fmla="*/ 4036 h 12800"/>
                            <a:gd name="T66" fmla="*/ 3268 w 12800"/>
                            <a:gd name="T67" fmla="*/ 4518 h 12800"/>
                            <a:gd name="T68" fmla="*/ 3009 w 12800"/>
                            <a:gd name="T69" fmla="*/ 4936 h 12800"/>
                            <a:gd name="T70" fmla="*/ 3055 w 12800"/>
                            <a:gd name="T71" fmla="*/ 5141 h 12800"/>
                            <a:gd name="T72" fmla="*/ 3132 w 12800"/>
                            <a:gd name="T73" fmla="*/ 5327 h 12800"/>
                            <a:gd name="T74" fmla="*/ 3259 w 12800"/>
                            <a:gd name="T75" fmla="*/ 5545 h 12800"/>
                            <a:gd name="T76" fmla="*/ 3364 w 12800"/>
                            <a:gd name="T77" fmla="*/ 5718 h 12800"/>
                            <a:gd name="T78" fmla="*/ 4945 w 12800"/>
                            <a:gd name="T79" fmla="*/ 7855 h 12800"/>
                            <a:gd name="T80" fmla="*/ 7082 w 12800"/>
                            <a:gd name="T81" fmla="*/ 9436 h 12800"/>
                            <a:gd name="T82" fmla="*/ 7255 w 12800"/>
                            <a:gd name="T83" fmla="*/ 9541 h 12800"/>
                            <a:gd name="T84" fmla="*/ 7473 w 12800"/>
                            <a:gd name="T85" fmla="*/ 9668 h 12800"/>
                            <a:gd name="T86" fmla="*/ 7659 w 12800"/>
                            <a:gd name="T87" fmla="*/ 9745 h 12800"/>
                            <a:gd name="T88" fmla="*/ 7864 w 12800"/>
                            <a:gd name="T89" fmla="*/ 9791 h 12800"/>
                            <a:gd name="T90" fmla="*/ 8282 w 12800"/>
                            <a:gd name="T91" fmla="*/ 9532 h 12800"/>
                            <a:gd name="T92" fmla="*/ 8764 w 12800"/>
                            <a:gd name="T93" fmla="*/ 8968 h 12800"/>
                            <a:gd name="T94" fmla="*/ 9264 w 12800"/>
                            <a:gd name="T95" fmla="*/ 8405 h 12800"/>
                            <a:gd name="T96" fmla="*/ 9718 w 12800"/>
                            <a:gd name="T97" fmla="*/ 8145 h 12800"/>
                            <a:gd name="T98" fmla="*/ 9977 w 12800"/>
                            <a:gd name="T99" fmla="*/ 8209 h 12800"/>
                            <a:gd name="T100" fmla="*/ 10300 w 12800"/>
                            <a:gd name="T101" fmla="*/ 8405 h 12800"/>
                            <a:gd name="T102" fmla="*/ 10527 w 12800"/>
                            <a:gd name="T103" fmla="*/ 8564 h 12800"/>
                            <a:gd name="T104" fmla="*/ 11014 w 12800"/>
                            <a:gd name="T105" fmla="*/ 8845 h 12800"/>
                            <a:gd name="T106" fmla="*/ 11591 w 12800"/>
                            <a:gd name="T107" fmla="*/ 9164 h 12800"/>
                            <a:gd name="T108" fmla="*/ 12082 w 12800"/>
                            <a:gd name="T109" fmla="*/ 9436 h 12800"/>
                            <a:gd name="T110" fmla="*/ 12773 w 12800"/>
                            <a:gd name="T111" fmla="*/ 9918 h 12800"/>
                            <a:gd name="T112" fmla="*/ 12800 w 12800"/>
                            <a:gd name="T113" fmla="*/ 10109 h 12800"/>
                            <a:gd name="T114" fmla="*/ 12800 w 12800"/>
                            <a:gd name="T115" fmla="*/ 10109 h 12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2800" h="12800">
                              <a:moveTo>
                                <a:pt x="12800" y="10109"/>
                              </a:moveTo>
                              <a:cubicBezTo>
                                <a:pt x="12800" y="10273"/>
                                <a:pt x="12770" y="10486"/>
                                <a:pt x="12709" y="10750"/>
                              </a:cubicBezTo>
                              <a:cubicBezTo>
                                <a:pt x="12648" y="11014"/>
                                <a:pt x="12585" y="11221"/>
                                <a:pt x="12518" y="11373"/>
                              </a:cubicBezTo>
                              <a:cubicBezTo>
                                <a:pt x="12391" y="11676"/>
                                <a:pt x="12021" y="11997"/>
                                <a:pt x="11409" y="12336"/>
                              </a:cubicBezTo>
                              <a:cubicBezTo>
                                <a:pt x="10839" y="12645"/>
                                <a:pt x="10276" y="12800"/>
                                <a:pt x="9718" y="12800"/>
                              </a:cubicBezTo>
                              <a:cubicBezTo>
                                <a:pt x="9555" y="12800"/>
                                <a:pt x="9395" y="12789"/>
                                <a:pt x="9241" y="12768"/>
                              </a:cubicBezTo>
                              <a:cubicBezTo>
                                <a:pt x="9086" y="12747"/>
                                <a:pt x="8912" y="12709"/>
                                <a:pt x="8718" y="12655"/>
                              </a:cubicBezTo>
                              <a:cubicBezTo>
                                <a:pt x="8524" y="12600"/>
                                <a:pt x="8380" y="12556"/>
                                <a:pt x="8286" y="12523"/>
                              </a:cubicBezTo>
                              <a:cubicBezTo>
                                <a:pt x="8192" y="12489"/>
                                <a:pt x="8024" y="12427"/>
                                <a:pt x="7782" y="12336"/>
                              </a:cubicBezTo>
                              <a:cubicBezTo>
                                <a:pt x="7539" y="12245"/>
                                <a:pt x="7391" y="12191"/>
                                <a:pt x="7336" y="12173"/>
                              </a:cubicBezTo>
                              <a:cubicBezTo>
                                <a:pt x="6742" y="11961"/>
                                <a:pt x="6212" y="11709"/>
                                <a:pt x="5745" y="11418"/>
                              </a:cubicBezTo>
                              <a:cubicBezTo>
                                <a:pt x="4970" y="10939"/>
                                <a:pt x="4168" y="10286"/>
                                <a:pt x="3341" y="9459"/>
                              </a:cubicBezTo>
                              <a:cubicBezTo>
                                <a:pt x="2514" y="8632"/>
                                <a:pt x="1861" y="7830"/>
                                <a:pt x="1382" y="7055"/>
                              </a:cubicBezTo>
                              <a:cubicBezTo>
                                <a:pt x="1091" y="6588"/>
                                <a:pt x="839" y="6058"/>
                                <a:pt x="627" y="5464"/>
                              </a:cubicBezTo>
                              <a:cubicBezTo>
                                <a:pt x="609" y="5409"/>
                                <a:pt x="555" y="5261"/>
                                <a:pt x="464" y="5018"/>
                              </a:cubicBezTo>
                              <a:cubicBezTo>
                                <a:pt x="373" y="4776"/>
                                <a:pt x="311" y="4608"/>
                                <a:pt x="277" y="4514"/>
                              </a:cubicBezTo>
                              <a:cubicBezTo>
                                <a:pt x="244" y="4420"/>
                                <a:pt x="200" y="4276"/>
                                <a:pt x="145" y="4082"/>
                              </a:cubicBezTo>
                              <a:cubicBezTo>
                                <a:pt x="91" y="3888"/>
                                <a:pt x="53" y="3714"/>
                                <a:pt x="32" y="3559"/>
                              </a:cubicBezTo>
                              <a:cubicBezTo>
                                <a:pt x="11" y="3405"/>
                                <a:pt x="0" y="3245"/>
                                <a:pt x="0" y="3082"/>
                              </a:cubicBezTo>
                              <a:cubicBezTo>
                                <a:pt x="0" y="2524"/>
                                <a:pt x="155" y="1961"/>
                                <a:pt x="464" y="1391"/>
                              </a:cubicBezTo>
                              <a:cubicBezTo>
                                <a:pt x="803" y="779"/>
                                <a:pt x="1124" y="409"/>
                                <a:pt x="1427" y="282"/>
                              </a:cubicBezTo>
                              <a:cubicBezTo>
                                <a:pt x="1579" y="215"/>
                                <a:pt x="1786" y="152"/>
                                <a:pt x="2050" y="91"/>
                              </a:cubicBezTo>
                              <a:cubicBezTo>
                                <a:pt x="2314" y="30"/>
                                <a:pt x="2527" y="0"/>
                                <a:pt x="2691" y="0"/>
                              </a:cubicBezTo>
                              <a:cubicBezTo>
                                <a:pt x="2776" y="0"/>
                                <a:pt x="2839" y="9"/>
                                <a:pt x="2882" y="27"/>
                              </a:cubicBezTo>
                              <a:cubicBezTo>
                                <a:pt x="2991" y="64"/>
                                <a:pt x="3152" y="294"/>
                                <a:pt x="3364" y="718"/>
                              </a:cubicBezTo>
                              <a:cubicBezTo>
                                <a:pt x="3430" y="833"/>
                                <a:pt x="3521" y="997"/>
                                <a:pt x="3636" y="1209"/>
                              </a:cubicBezTo>
                              <a:cubicBezTo>
                                <a:pt x="3752" y="1421"/>
                                <a:pt x="3858" y="1614"/>
                                <a:pt x="3955" y="1786"/>
                              </a:cubicBezTo>
                              <a:cubicBezTo>
                                <a:pt x="4052" y="1959"/>
                                <a:pt x="4145" y="2121"/>
                                <a:pt x="4236" y="2273"/>
                              </a:cubicBezTo>
                              <a:cubicBezTo>
                                <a:pt x="4255" y="2297"/>
                                <a:pt x="4308" y="2373"/>
                                <a:pt x="4395" y="2500"/>
                              </a:cubicBezTo>
                              <a:cubicBezTo>
                                <a:pt x="4483" y="2627"/>
                                <a:pt x="4548" y="2735"/>
                                <a:pt x="4591" y="2823"/>
                              </a:cubicBezTo>
                              <a:cubicBezTo>
                                <a:pt x="4633" y="2911"/>
                                <a:pt x="4655" y="2997"/>
                                <a:pt x="4655" y="3082"/>
                              </a:cubicBezTo>
                              <a:cubicBezTo>
                                <a:pt x="4655" y="3203"/>
                                <a:pt x="4568" y="3355"/>
                                <a:pt x="4395" y="3536"/>
                              </a:cubicBezTo>
                              <a:cubicBezTo>
                                <a:pt x="4223" y="3718"/>
                                <a:pt x="4035" y="3885"/>
                                <a:pt x="3832" y="4036"/>
                              </a:cubicBezTo>
                              <a:cubicBezTo>
                                <a:pt x="3629" y="4188"/>
                                <a:pt x="3441" y="4348"/>
                                <a:pt x="3268" y="4518"/>
                              </a:cubicBezTo>
                              <a:cubicBezTo>
                                <a:pt x="3095" y="4688"/>
                                <a:pt x="3009" y="4827"/>
                                <a:pt x="3009" y="4936"/>
                              </a:cubicBezTo>
                              <a:cubicBezTo>
                                <a:pt x="3009" y="4991"/>
                                <a:pt x="3024" y="5059"/>
                                <a:pt x="3055" y="5141"/>
                              </a:cubicBezTo>
                              <a:cubicBezTo>
                                <a:pt x="3085" y="5223"/>
                                <a:pt x="3111" y="5285"/>
                                <a:pt x="3132" y="5327"/>
                              </a:cubicBezTo>
                              <a:cubicBezTo>
                                <a:pt x="3153" y="5370"/>
                                <a:pt x="3195" y="5442"/>
                                <a:pt x="3259" y="5545"/>
                              </a:cubicBezTo>
                              <a:cubicBezTo>
                                <a:pt x="3323" y="5648"/>
                                <a:pt x="3358" y="5706"/>
                                <a:pt x="3364" y="5718"/>
                              </a:cubicBezTo>
                              <a:cubicBezTo>
                                <a:pt x="3824" y="6548"/>
                                <a:pt x="4352" y="7261"/>
                                <a:pt x="4945" y="7855"/>
                              </a:cubicBezTo>
                              <a:cubicBezTo>
                                <a:pt x="5539" y="8448"/>
                                <a:pt x="6252" y="8976"/>
                                <a:pt x="7082" y="9436"/>
                              </a:cubicBezTo>
                              <a:cubicBezTo>
                                <a:pt x="7094" y="9442"/>
                                <a:pt x="7152" y="9477"/>
                                <a:pt x="7255" y="9541"/>
                              </a:cubicBezTo>
                              <a:cubicBezTo>
                                <a:pt x="7358" y="9605"/>
                                <a:pt x="7430" y="9647"/>
                                <a:pt x="7473" y="9668"/>
                              </a:cubicBezTo>
                              <a:cubicBezTo>
                                <a:pt x="7515" y="9689"/>
                                <a:pt x="7577" y="9715"/>
                                <a:pt x="7659" y="9745"/>
                              </a:cubicBezTo>
                              <a:cubicBezTo>
                                <a:pt x="7741" y="9776"/>
                                <a:pt x="7809" y="9791"/>
                                <a:pt x="7864" y="9791"/>
                              </a:cubicBezTo>
                              <a:cubicBezTo>
                                <a:pt x="7973" y="9791"/>
                                <a:pt x="8112" y="9705"/>
                                <a:pt x="8282" y="9532"/>
                              </a:cubicBezTo>
                              <a:cubicBezTo>
                                <a:pt x="8452" y="9359"/>
                                <a:pt x="8612" y="9171"/>
                                <a:pt x="8764" y="8968"/>
                              </a:cubicBezTo>
                              <a:cubicBezTo>
                                <a:pt x="8915" y="8765"/>
                                <a:pt x="9082" y="8577"/>
                                <a:pt x="9264" y="8405"/>
                              </a:cubicBezTo>
                              <a:cubicBezTo>
                                <a:pt x="9445" y="8232"/>
                                <a:pt x="9597" y="8145"/>
                                <a:pt x="9718" y="8145"/>
                              </a:cubicBezTo>
                              <a:cubicBezTo>
                                <a:pt x="9803" y="8145"/>
                                <a:pt x="9889" y="8167"/>
                                <a:pt x="9977" y="8209"/>
                              </a:cubicBezTo>
                              <a:cubicBezTo>
                                <a:pt x="10065" y="8252"/>
                                <a:pt x="10173" y="8317"/>
                                <a:pt x="10300" y="8405"/>
                              </a:cubicBezTo>
                              <a:cubicBezTo>
                                <a:pt x="10427" y="8492"/>
                                <a:pt x="10503" y="8545"/>
                                <a:pt x="10527" y="8564"/>
                              </a:cubicBezTo>
                              <a:cubicBezTo>
                                <a:pt x="10679" y="8655"/>
                                <a:pt x="10841" y="8748"/>
                                <a:pt x="11014" y="8845"/>
                              </a:cubicBezTo>
                              <a:cubicBezTo>
                                <a:pt x="11186" y="8942"/>
                                <a:pt x="11379" y="9048"/>
                                <a:pt x="11591" y="9164"/>
                              </a:cubicBezTo>
                              <a:cubicBezTo>
                                <a:pt x="11803" y="9279"/>
                                <a:pt x="11967" y="9370"/>
                                <a:pt x="12082" y="9436"/>
                              </a:cubicBezTo>
                              <a:cubicBezTo>
                                <a:pt x="12506" y="9648"/>
                                <a:pt x="12736" y="9809"/>
                                <a:pt x="12773" y="9918"/>
                              </a:cubicBezTo>
                              <a:cubicBezTo>
                                <a:pt x="12791" y="9961"/>
                                <a:pt x="12800" y="10024"/>
                                <a:pt x="12800" y="10109"/>
                              </a:cubicBezTo>
                              <a:close/>
                              <a:moveTo>
                                <a:pt x="12800" y="10109"/>
                              </a:move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iconfont-11511-5466068" o:spid="_x0000_s1026" o:spt="100" style="position:absolute;left:0pt;margin-left:174.1pt;margin-top:49.15pt;height:12.7pt;width:12.7pt;z-index:251742208;v-text-anchor:middle;mso-width-relative:page;mso-height-relative:page;" fillcolor="#6076B4 [3204]" filled="t" stroked="f" coordsize="12800,12800" o:gfxdata="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" path="m12800,10109c12800,10273,12770,10486,12709,10750c12648,11014,12585,11221,12518,11373c12391,11676,12021,11997,11409,12336c10839,12645,10276,12800,9718,12800c9555,12800,9395,12789,9241,12768c9086,12747,8912,12709,8718,12655c8524,12600,8380,12556,8286,12523c8192,12489,8024,12427,7782,12336c7539,12245,7391,12191,7336,12173c6742,11961,6212,11709,5745,11418c4970,10939,4168,10286,3341,9459c2514,8632,1861,7830,1382,7055c1091,6588,839,6058,627,5464c609,5409,555,5261,464,5018c373,4776,311,4608,277,4514c244,4420,200,4276,145,4082c91,3888,53,3714,32,3559c11,3405,0,3245,0,3082c0,2524,155,1961,464,1391c803,779,1124,409,1427,282c1579,215,1786,152,2050,91c2314,30,2527,0,2691,0c2776,0,2839,9,2882,27c2991,64,3152,294,3364,718c3430,833,3521,997,3636,1209c3752,1421,3858,1614,3955,1786c4052,1959,4145,2121,4236,2273c4255,2297,4308,2373,4395,2500c4483,2627,4548,2735,4591,2823c4633,2911,4655,2997,4655,3082c4655,3203,4568,3355,4395,3536c4223,3718,4035,3885,3832,4036c3629,4188,3441,4348,3268,4518c3095,4688,3009,4827,3009,4936c3009,4991,3024,5059,3055,5141c3085,5223,3111,5285,3132,5327c3153,5370,3195,5442,3259,5545c3323,5648,3358,5706,3364,5718c3824,6548,4352,7261,4945,7855c5539,8448,6252,8976,7082,9436c7094,9442,7152,9477,7255,9541c7358,9605,7430,9647,7473,9668c7515,9689,7577,9715,7659,9745c7741,9776,7809,9791,7864,9791c7973,9791,8112,9705,8282,9532c8452,9359,8612,9171,8764,8968c8915,8765,9082,8577,9264,8405c9445,8232,9597,8145,9718,8145c9803,8145,9889,8167,9977,8209c10065,8252,10173,8317,10300,8405c10427,8492,10503,8545,10527,8564c10679,8655,10841,8748,11014,8845c11186,8942,11379,9048,11591,9164c11803,9279,11967,9370,12082,9436c12506,9648,12736,9809,12773,9918c12791,9961,12800,10024,12800,10109xm12800,10109xe">
                <v:path o:connectlocs="161290,127381;160143,135458;157736,143308;143762,155443;122454,161290;116443,160886;109853,159462;104410,157799;98059,155443;92439,153389;72391,143875;42099,119190;17414,88898;7900,68850;5846,63230;3490,56879;1827,51436;403,44846;0,38835;5846,17527;17981,3553;25831,1146;33908,0;36315,340;42389,9047;45816,15234;49836,22504;53376,28641;55380,31501;57850,35572;58656,38835;55380,44556;48286,50856;41179,56930;37915,62197;38495,64780;39465,67124;41065,69871;42389,72051;62310,98979;89238,118900;91418,120224;94165,121824;96509,122794;99092,123374;104359,120110;110433,113003;116733,105909;122454,102633;125717,103439;129788,105909;132648,107913;138785,111453;146055,115473;152242,118900;160949,124974;161290,127381;161290,127381" o:connectangles="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92104704" behindDoc="0" locked="0" layoutInCell="1" allowOverlap="1">
                <wp:simplePos x="0" y="0"/>
                <wp:positionH relativeFrom="column">
                  <wp:posOffset>140335</wp:posOffset>
                </wp:positionH>
                <wp:positionV relativeFrom="paragraph">
                  <wp:posOffset>520065</wp:posOffset>
                </wp:positionV>
                <wp:extent cx="4467860" cy="725805"/>
                <wp:effectExtent l="0" t="0" r="0" b="0"/>
                <wp:wrapNone/>
                <wp:docPr id="23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1995-12-01 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7"/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2C395E" w:themeColor="accent1" w:themeShade="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>
                            <w:pPr>
                              <w:snapToGrid w:val="0"/>
                              <w:ind w:left="0" w:leftChars="0" w:firstLine="0" w:firstLineChars="0"/>
                              <w:jc w:val="lef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4A6717" w:themeColor="accent5" w:themeShade="B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1.05pt;margin-top:40.95pt;height:57.15pt;width:351.8pt;z-index:-1402862592;mso-width-relative:page;mso-height-relative:page;" filled="f" stroked="f" coordsize="21600,21600" o:gfxdata="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AukRe2gAAAAkBAAAPAAAAAAAAAAEAIAAA&#10;ACIAAABkcnMvZG93bnJldi54bWxQSwECFAAUAAAACACHTuJAWZL8OUMCAAB1BAAADgAAAAAAAAAB&#10;ACAAAAAp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1995-12-01 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158-8888-8888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邮箱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7"/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2C395E" w:themeColor="accent1" w:themeShade="80"/>
                          <w:sz w:val="22"/>
                          <w:szCs w:val="22"/>
                          <w:lang w:val="en-US"/>
                        </w:rPr>
                      </w:pPr>
                    </w:p>
                    <w:p>
                      <w:pPr>
                        <w:snapToGrid w:val="0"/>
                        <w:ind w:left="0" w:leftChars="0" w:firstLine="0" w:firstLineChars="0"/>
                        <w:jc w:val="left"/>
                        <w:rPr>
                          <w:rFonts w:hint="eastAsia" w:ascii="阿里巴巴普惠体" w:hAnsi="阿里巴巴普惠体" w:eastAsia="阿里巴巴普惠体" w:cs="阿里巴巴普惠体"/>
                          <w:color w:val="4A6717" w:themeColor="accent5" w:themeShade="BF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1365885</wp:posOffset>
                </wp:positionH>
                <wp:positionV relativeFrom="paragraph">
                  <wp:posOffset>-158115</wp:posOffset>
                </wp:positionV>
                <wp:extent cx="1887220" cy="337185"/>
                <wp:effectExtent l="0" t="0" r="0" b="0"/>
                <wp:wrapNone/>
                <wp:docPr id="26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报考专业：工商管理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107.55pt;margin-top:-12.45pt;height:26.55pt;width:148.6pt;z-index:251675648;mso-width-relative:page;mso-height-relative:page;" filled="f" stroked="f" coordsize="21600,21600" o:gfxdata="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56fJdoAAAAKAQAADwAAAAAAAAABACAAAAAiAAAAZHJz&#10;L2Rvd25yZXYueG1sUEsBAhQAFAAAAAgAh07iQFsgxD0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报考专业：工商管理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92103680" behindDoc="0" locked="0" layoutInCell="1" allowOverlap="1">
                <wp:simplePos x="0" y="0"/>
                <wp:positionH relativeFrom="column">
                  <wp:posOffset>-1166495</wp:posOffset>
                </wp:positionH>
                <wp:positionV relativeFrom="paragraph">
                  <wp:posOffset>-527050</wp:posOffset>
                </wp:positionV>
                <wp:extent cx="5885815" cy="1021080"/>
                <wp:effectExtent l="0" t="0" r="635" b="7620"/>
                <wp:wrapNone/>
                <wp:docPr id="27" name="平行四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815" cy="1021080"/>
                        </a:xfrm>
                        <a:prstGeom prst="parallelogram">
                          <a:avLst>
                            <a:gd name="adj" fmla="val 5587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91.85pt;margin-top:-41.5pt;height:80.4pt;width:463.45pt;z-index:-1402863616;v-text-anchor:middle;mso-width-relative:page;mso-height-relative:page;" fillcolor="#FFFFFF [3212]" filled="t" stroked="f" coordsize="21600,21600" o:gfxdata="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AYuoSrXAAAACwEAAA8AAAAAAAAAAQAgAAAAIgAAAGRycy9kb3ducmV2LnhtbFBLAQIU&#10;ABQAAAAIAIdO4kBejF7xnwIAABcFAAAOAAAAAAAAAAEAIAAAACYBAABkcnMvZTJvRG9jLnhtbFBL&#10;BQYAAAAABgAGAFkBAAA3BgAAAAA=&#10;" adj="2094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-1226820</wp:posOffset>
                </wp:positionH>
                <wp:positionV relativeFrom="paragraph">
                  <wp:posOffset>-527050</wp:posOffset>
                </wp:positionV>
                <wp:extent cx="5885815" cy="813435"/>
                <wp:effectExtent l="0" t="0" r="635" b="5715"/>
                <wp:wrapNone/>
                <wp:docPr id="2" name="平行四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5815" cy="813435"/>
                        </a:xfrm>
                        <a:prstGeom prst="parallelogram">
                          <a:avLst>
                            <a:gd name="adj" fmla="val 55877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-96.6pt;margin-top:-41.5pt;height:64.05pt;width:463.45pt;z-index:251659264;v-text-anchor:middle;mso-width-relative:page;mso-height-relative:page;" fillcolor="#6076B4 [3204]" filled="t" stroked="f" coordsize="21600,21600" o:gfxdata="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CQWn1R2AAAAAsBAAAPAAAAAAAAAAEAIAAAACIAAABkcnMvZG93bnJldi54bWxQSwEC&#10;FAAUAAAACACHTuJAy2730J8CAAAUBQAADgAAAAAAAAABACAAAAAnAQAAZHJzL2Uyb0RvYy54bWxQ&#10;SwUGAAAAAAYABgBZAQAAOAYAAAAA&#10;" adj="1668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3233420</wp:posOffset>
                </wp:positionV>
                <wp:extent cx="238760" cy="475615"/>
                <wp:effectExtent l="0" t="0" r="635" b="8890"/>
                <wp:wrapNone/>
                <wp:docPr id="8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254.6pt;height:37.45pt;width:18.8pt;rotation:5898240f;z-index:251978752;v-text-anchor:middle;mso-width-relative:page;mso-height-relative:page;" fillcolor="#6076B4 [3204]" filled="t" stroked="f" coordsize="213511,689245" o:gfxdata="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CDnlwHYAAAACQEAAA8AAAAAAAAAAQAgAAAAIgAAAGRycy9kb3ducmV2LnhtbFBLAQIUABQAAAAI&#10;AIdO4kCo2ExbfAMAAOwKAAAOAAAAAAAAAAEAIAAAACcBAABkcnMvZTJvRG9jLnhtbFBLBQYAAAAA&#10;BgAGAFkBAAAV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5410560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3394710</wp:posOffset>
                </wp:positionV>
                <wp:extent cx="222885" cy="140970"/>
                <wp:effectExtent l="0" t="0" r="571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14097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2.3pt;margin-top:267.3pt;height:11.1pt;width:17.55pt;z-index:345410560;v-text-anchor:middle;mso-width-relative:page;mso-height-relative:page;" fillcolor="#FFFFFF [3212]" filled="t" stroked="f" coordsize="604718,382112" o:gfxdata="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8534,76857;57564,76857;96435,91816;110184,94078;125385,91353;159846,76857;180906,76857;180906,100165;168955,118314;121381,138839;97537,138839;50428,118314;38534,100165;110931,1;123164,1734;214241,34144;217026,42204;217141,42204;217141,99893;222885,118563;206874,118563;212443,100067;212443,44407;122874,82151;98799,82557;4996,46436;5054,37217;98742,1965;11093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145152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3646805</wp:posOffset>
                </wp:positionV>
                <wp:extent cx="6867525" cy="320040"/>
                <wp:effectExtent l="0" t="0" r="0" b="0"/>
                <wp:wrapNone/>
                <wp:docPr id="8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752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北京某某某大学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市场营销（本科）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7.4pt;margin-top:287.15pt;height:25.2pt;width:540.75pt;z-index:260145152;mso-width-relative:page;mso-height-relative:page;" filled="f" stroked="f" coordsize="21600,21600" o:gfxdata="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ukIWK2QAAAAwBAAAPAAAAAAAAAAEAIAAAACIAAABkcnMvZG93bnJldi54bWxQ&#10;SwECFAAUAAAACACHTuJAuW2Gtb0BAABf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北京某某某大学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市场营销（本科）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144128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3957955</wp:posOffset>
                </wp:positionV>
                <wp:extent cx="6805930" cy="1005840"/>
                <wp:effectExtent l="0" t="0" r="0" b="0"/>
                <wp:wrapNone/>
                <wp:docPr id="8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593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连续2年获得校综合奖学金“励志奖”，获校三好学生，优秀学生会干部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7.4pt;margin-top:311.65pt;height:79.2pt;width:535.9pt;z-index:260144128;mso-width-relative:page;mso-height-relative:page;" filled="f" stroked="f" coordsize="21600,21600" o:gfxdata="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xcfz62QAAAAwBAAAPAAAAAAAAAAEAIAAAACIAAABkcnMvZG93bnJldi54bWxQ&#10;SwECFAAUAAAACACHTuJAsTMu+r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管理学、经济学、管理信息系统、统计学、运筹学、财务管理、经济法、消费者行为学、消费心理学、国际市场营销、市场调查、基础会计、金融概论、企业销售策划、服务营销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</w:t>
                      </w:r>
                    </w:p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连续2年获得校综合奖学金“励志奖”，获校三好学生，优秀学生会干部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3583305</wp:posOffset>
                </wp:positionV>
                <wp:extent cx="6732270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282.15pt;height:0pt;width:530.1pt;z-index:251972608;mso-width-relative:page;mso-height-relative:page;" filled="f" stroked="t" coordsize="21600,21600" o:gfxdata="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zgSHjYAAAACgEAAA8AAAAAAAAAAQAgAAAAIgAAAGRycy9kb3ducmV2Lnht&#10;bFBLAQIUABQAAAAIAIdO4kD/iGXV+QEAAOI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3281045</wp:posOffset>
                </wp:positionV>
                <wp:extent cx="2628265" cy="32512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教育背景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Education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258.35pt;height:25.6pt;width:206.95pt;z-index:252006400;mso-width-relative:page;mso-height-relative:page;" filled="f" stroked="f" coordsize="21600,21600" o:gfxdata="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MC6t3AAAAAoBAAAPAAAAAAAAAAEAIAAAACIA&#10;AABkcnMvZG93bnJldi54bWxQSwECFAAUAAAACACHTuJA+ucQu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教育背景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Education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3319145</wp:posOffset>
                </wp:positionV>
                <wp:extent cx="238760" cy="304165"/>
                <wp:effectExtent l="0" t="0" r="635" b="8890"/>
                <wp:wrapNone/>
                <wp:docPr id="14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261.35pt;height:23.95pt;width:18.8pt;rotation:5898240f;z-index:251977728;v-text-anchor:middle;mso-width-relative:page;mso-height-relative:page;" fillcolor="#F2F2F2 [3052]" filled="t" stroked="f" coordsize="21600,21600" o:gfxdata="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mrbdTNkAAAAJAQAADwAAAAAAAAABACAAAAAiAAAAZHJzL2Rvd25yZXYueG1sUEsBAhQAFAAAAAgA&#10;h07iQEUIKe0kAgAAFQQAAA4AAAAAAAAAAQAgAAAAKA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4980940</wp:posOffset>
                </wp:positionH>
                <wp:positionV relativeFrom="paragraph">
                  <wp:posOffset>-481330</wp:posOffset>
                </wp:positionV>
                <wp:extent cx="2041525" cy="337185"/>
                <wp:effectExtent l="0" t="0" r="0" b="0"/>
                <wp:wrapNone/>
                <wp:docPr id="5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PERSONAL REMUSE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392.2pt;margin-top:-37.9pt;height:26.55pt;width:160.75pt;z-index:251763712;mso-width-relative:page;mso-height-relative:page;" filled="f" stroked="f" coordsize="21600,21600" o:gfxdata="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G4PYa3QAAAAwBAAAPAAAAAAAAAAEAIAAAACIA&#10;AABkcnMvZG93bnJldi54bWxQSwECFAAUAAAACACHTuJA3fDApj0CAABm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left"/>
                        <w:textAlignment w:val="auto"/>
                        <w:outlineLvl w:val="9"/>
                        <w:rPr>
                          <w:rFonts w:hint="default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PERSONAL REMUSE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3601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4829175</wp:posOffset>
                </wp:positionV>
                <wp:extent cx="238760" cy="475615"/>
                <wp:effectExtent l="0" t="0" r="635" b="8890"/>
                <wp:wrapNone/>
                <wp:docPr id="11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380.25pt;height:37.45pt;width:18.8pt;rotation:5898240f;z-index:260360192;v-text-anchor:middle;mso-width-relative:page;mso-height-relative:page;" fillcolor="#6076B4 [3204]" filled="t" stroked="f" coordsize="213511,689245" o:gfxdata="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71138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6696075</wp:posOffset>
                </wp:positionV>
                <wp:extent cx="238760" cy="475615"/>
                <wp:effectExtent l="0" t="0" r="635" b="8890"/>
                <wp:wrapNone/>
                <wp:docPr id="16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527.25pt;height:37.45pt;width:18.8pt;rotation:5898240f;z-index:277113856;v-text-anchor:middle;mso-width-relative:page;mso-height-relative:page;" fillcolor="#6076B4 [3204]" filled="t" stroked="f" coordsize="213511,689245" o:gfxdata="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KcL2JLZAAAACwEAAA8AAAAAAAAAAQAgAAAAIgAAAGRycy9kb3ducmV2LnhtbFBLAQIUABQA&#10;AAAIAIdO4kCwBy18fgMAAO0KAAAOAAAAAAAAAAEAIAAAACgBAABkcnMvZTJvRG9jLnhtbFBLBQYA&#10;AAAABgAGAFkBAAAYBwAAAAA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062425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8009890</wp:posOffset>
                </wp:positionV>
                <wp:extent cx="238760" cy="475615"/>
                <wp:effectExtent l="0" t="0" r="635" b="8890"/>
                <wp:wrapNone/>
                <wp:docPr id="22" name="任意多边形: 形状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475615"/>
                        </a:xfrm>
                        <a:custGeom>
                          <a:avLst/>
                          <a:gdLst>
                            <a:gd name="connsiteX0" fmla="*/ 0 w 213511"/>
                            <a:gd name="connsiteY0" fmla="*/ 303925 h 689245"/>
                            <a:gd name="connsiteX1" fmla="*/ 0 w 213511"/>
                            <a:gd name="connsiteY1" fmla="*/ 60785 h 689245"/>
                            <a:gd name="connsiteX2" fmla="*/ 213510 w 213511"/>
                            <a:gd name="connsiteY2" fmla="*/ 0 h 689245"/>
                            <a:gd name="connsiteX3" fmla="*/ 213510 w 213511"/>
                            <a:gd name="connsiteY3" fmla="*/ 216448 h 689245"/>
                            <a:gd name="connsiteX4" fmla="*/ 213511 w 213511"/>
                            <a:gd name="connsiteY4" fmla="*/ 216448 h 689245"/>
                            <a:gd name="connsiteX5" fmla="*/ 213511 w 213511"/>
                            <a:gd name="connsiteY5" fmla="*/ 689245 h 689245"/>
                            <a:gd name="connsiteX6" fmla="*/ 1 w 213511"/>
                            <a:gd name="connsiteY6" fmla="*/ 689245 h 689245"/>
                            <a:gd name="connsiteX7" fmla="*/ 1 w 213511"/>
                            <a:gd name="connsiteY7" fmla="*/ 303925 h 689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13511" h="689245">
                              <a:moveTo>
                                <a:pt x="0" y="303925"/>
                              </a:moveTo>
                              <a:lnTo>
                                <a:pt x="0" y="60785"/>
                              </a:lnTo>
                              <a:lnTo>
                                <a:pt x="213510" y="0"/>
                              </a:lnTo>
                              <a:lnTo>
                                <a:pt x="213510" y="216448"/>
                              </a:lnTo>
                              <a:lnTo>
                                <a:pt x="213511" y="216448"/>
                              </a:lnTo>
                              <a:lnTo>
                                <a:pt x="213511" y="689245"/>
                              </a:lnTo>
                              <a:lnTo>
                                <a:pt x="1" y="689245"/>
                              </a:lnTo>
                              <a:lnTo>
                                <a:pt x="1" y="3039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: 形状 273" o:spid="_x0000_s1026" o:spt="100" style="position:absolute;left:0pt;margin-left:-1.5pt;margin-top:630.7pt;height:37.45pt;width:18.8pt;rotation:5898240f;z-index:310624256;v-text-anchor:middle;mso-width-relative:page;mso-height-relative:page;" fillcolor="#6076B4 [3204]" filled="t" stroked="f" coordsize="213511,689245" o:gfxdata="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UZNYFdgAAAALAQAADwAAAAAAAAABACAAAAAiAAAAZHJzL2Rvd25yZXYueG1sUEsBAhQAFAAA&#10;AAgAh07iQC/SJTB+AwAA7QoAAA4AAAAAAAAAAQAgAAAAJwEAAGRycy9lMm9Eb2MueG1sUEsFBgAA&#10;AAAGAAYAWQEAABcHAAAAAA==&#10;" path="m0,303925l0,60785,213510,0,213510,216448,213511,216448,213511,689245,1,689245,1,303925xe">
                <v:path o:connectlocs="0,209724;0,41944;238758,0;238758,149360;238760,149360;238760,475615;1,475615;1,209724" o:connectangles="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4374272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8411210</wp:posOffset>
                </wp:positionV>
                <wp:extent cx="6767830" cy="1461135"/>
                <wp:effectExtent l="0" t="0" r="0" b="0"/>
                <wp:wrapNone/>
                <wp:docPr id="3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830" cy="14611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通过在校期间的学习，培养了我良好道德修养和专业素养，让我掌握了专业相关的知识和技能；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在某某公司的实习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学习认真努力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会处理人际关系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，具有良好的团队合作精神。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662.3pt;height:115.05pt;width:532.9pt;z-index:344374272;mso-width-relative:page;mso-height-relative:page;" filled="f" stroked="f" coordsize="21600,21600" o:gfxdata="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EsWZfZAAAADgEAAA8AAAAAAAAAAQAgAAAAIgAAAGRycy9kb3ducmV2LnhtbFBL&#10;AQIUABQAAAAIAIdO4kBn7zQ6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通过在校期间的学习，培养了我良好道德修养和专业素养，让我掌握了专业相关的知识和技能；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在某某公司的实习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，增强了我的沟通协调能力，使我能够认真负责对待工作，培养了我的组织能力与团队精神，提高了我的自身的能力与综合素质。我性格开朗、做事稳重，有着积极进取的精神及良好的分析判断能力。能迅速适应各种环境并融入其中。有较强的责任心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学习认真努力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会处理人际关系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，具有良好的团队合作精神。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541158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6838950</wp:posOffset>
                </wp:positionV>
                <wp:extent cx="172720" cy="187960"/>
                <wp:effectExtent l="0" t="0" r="17780" b="2540"/>
                <wp:wrapNone/>
                <wp:docPr id="21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1879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0.55pt;margin-top:538.5pt;height:14.8pt;width:13.6pt;z-index:345411584;v-text-anchor:middle;mso-width-relative:page;mso-height-relative:page;" fillcolor="#FFFFFF [3212]" filled="t" stroked="f" coordsize="557453,606706" o:gfxdata="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4829,118401;36381,138993;62298,142902;70046,150280;48292,185076;37567,184553;26952,163384;6163,163384;1034,153831;146550,116390;171672,153830;166570,163383;145750,163383;135161,184553;124434,185076;102208,149563;108909,142901;134830,138992;146550,116390;85624,46761;110232,71334;85624,95906;61016,71334;85624,46761;85616,34469;48691,71333;85616,108198;122540,71333;85616,34469;85616,0;102851,11810;106711,13077;127614,13627;134591,33312;136990,36589;153563,49281;147965,68800;147965,73866;153563,93386;136990,106078;134591,109382;127614,129039;106711,129590;102851,130856;85616,142667;68381,130856;64520,129590;43618,129039;36641,109354;34269,106078;17669,93386;23597,73371;23597,69296;17669,49281;34269,36589;36641,33312;43618,13627;64520,13077;68381,11838;85616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53668096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4985385</wp:posOffset>
                </wp:positionV>
                <wp:extent cx="175260" cy="151130"/>
                <wp:effectExtent l="0" t="0" r="15240" b="127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5113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0.9pt;margin-top:392.55pt;height:11.9pt;width:13.8pt;z-index:353668096;v-text-anchor:middle;mso-width-relative:page;mso-height-relative:page;" fillcolor="#FFFFFF [3212]" filled="t" stroked="f" coordsize="10000,8569" o:gfxdata="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75260,40917;175260,78730;0,78730;0,40917;4574,29806;15615,25203;50036,25203;50036,9435;52770,2768;59413,0;115759,0;122401,2768;125135,9435;125135,25203;159556,25203;170598,29806;175260,40917;175260,88148;175260,135415;170685,146526;159644,151130;15668,151130;4626,146526;17,135415;17,88148;65722,88148;65722,103916;67580,108343;71996,110212;103280,110212;107679,108343;109537,103916;109537,88148;175260,88148;62620,25150;112674,25150;112674,12557;62620,12557;62620,25150;100161,88148;100161,100759;75098,100759;75098,88148;100161,88148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5412608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8174355</wp:posOffset>
                </wp:positionV>
                <wp:extent cx="180975" cy="151765"/>
                <wp:effectExtent l="0" t="0" r="9525" b="635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1765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0.05pt;margin-top:643.65pt;height:11.95pt;width:14.25pt;z-index:345412608;v-text-anchor:middle;mso-width-relative:page;mso-height-relative:page;" fillcolor="#FFFFFF [3212]" filled="t" stroked="f" coordsize="606768,503202" o:gfxdata="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75997,119075;169310,119075;180975,130855;169310,142635;75997,142635;64333,130855;75997,119075;21460,109945;26708,113184;30149,120311;37905,121430;42628,125436;41170,131503;35514,137039;36797,144402;36972,145874;31140,151765;28400,151058;21460,147347;14521,151058;11780,151765;8398,150586;6065,144873;7407,137039;1750,131503;292,125436;5016,121430;12771,120311;16212,113184;21460,109945;75997,64060;169310,64060;180975,75839;169310,87619;75997,87619;64333,75839;75997,64060;21460,54951;26708,58248;30149,65371;37905,66490;42628,70493;41170,76556;35514,82090;36797,89449;36972,90862;31140,96749;28400,96102;21460,92393;14521,96102;11780,96749;8398,95631;6065,89861;7407,82090;1750,76556;292,70493;5016,66490;12771,65371;16212,58248;21460,54951;75997,9130;169310,9130;180975,20910;169310,32689;75997,32689;64333,20910;75997,9130;21460,0;26708,3296;30149,10361;37905,11538;42628,15541;41170,21546;35514,27080;36797,34498;36972,35911;31140,41798;28400,41092;21460,37441;14521,41092;11780,41798;8398,40679;6065,34910;7407,27080;1750,21546;292,15541;5016,11538;12771,10361;16212,3296;21460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387840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4876800</wp:posOffset>
                </wp:positionV>
                <wp:extent cx="2628265" cy="32512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实习经历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Experience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384pt;height:25.6pt;width:206.95pt;z-index:260387840;mso-width-relative:page;mso-height-relative:page;" filled="f" stroked="f" coordsize="21600,21600" o:gfxdata="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kyuSrbAAAACgEAAA8AAAAAAAAAAQAgAAAAIgAA&#10;AGRycy9kb3ducmV2LnhtbFBLAQIUABQAAAAIAIdO4kAxnvTn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实习经历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Experience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359168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4914900</wp:posOffset>
                </wp:positionV>
                <wp:extent cx="238760" cy="304165"/>
                <wp:effectExtent l="0" t="0" r="635" b="8890"/>
                <wp:wrapNone/>
                <wp:docPr id="13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387pt;height:23.95pt;width:18.8pt;rotation:5898240f;z-index:260359168;v-text-anchor:middle;mso-width-relative:page;mso-height-relative:page;" fillcolor="#F2F2F2 [3052]" filled="t" stroked="f" coordsize="21600,21600" o:gfxdata="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QeUttoAAAAJAQAADwAAAAAAAAABACAAAAAiAAAAZHJzL2Rvd25yZXYueG1sUEsBAhQAFAAAAAgA&#10;h07iQGVk3LUjAgAAFQQAAA4AAAAAAAAAAQAgAAAAKQ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354048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5179060</wp:posOffset>
                </wp:positionV>
                <wp:extent cx="6732270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407.8pt;height:0pt;width:530.1pt;z-index:260354048;mso-width-relative:page;mso-height-relative:page;" filled="f" stroked="t" coordsize="21600,21600" o:gfxdata="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S71wnYAAAACgEAAA8AAAAAAAAAAQAgAAAAIgAAAGRycy9kb3ducmV2Lnht&#10;bFBLAQIUABQAAAAIAIdO4kC6dvg/+QEAAOQDAAAOAAAAAAAAAAEAIAAAACc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8517376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5561965</wp:posOffset>
                </wp:positionV>
                <wp:extent cx="6443345" cy="1234440"/>
                <wp:effectExtent l="0" t="0" r="0" b="0"/>
                <wp:wrapNone/>
                <wp:docPr id="7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协助销售经理处理业务上相关事务及开发新客户，增加产品销售范围。 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协助制定销售工作计划，了解客户需求，收集市场信息，提出有效的市场运作及销售建议。</w:t>
                            </w:r>
                          </w:p>
                          <w:p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协助相关工作人员做好销售合同的签订，协调处理各类销售问题。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437.95pt;height:97.2pt;width:507.35pt;z-index:268517376;mso-width-relative:page;mso-height-relative:page;" filled="f" stroked="f" coordsize="21600,21600" o:gfxdata="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Myn2zZAAAADQEAAA8AAAAAAAAAAQAgAAAAIgAAAGRycy9kb3ducmV2Lnht&#10;bFBLAQIUABQAAAAIAIdO4kDLTCICvwEAAGADAAAOAAAAAAAAAAEAIAAAACgBAABkcnMvZTJvRG9j&#10;LnhtbFBLBQYAAAAABgAGAFkBAABZ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协助销售经理处理业务上相关事务及开发新客户，增加产品销售范围。 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协助制定销售工作计划，了解客户需求，收集市场信息，提出有效的市场运作及销售建议。</w:t>
                      </w:r>
                    </w:p>
                    <w:p>
                      <w:pPr>
                        <w:pStyle w:val="3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协助相关工作人员做好销售合同的签订，协调处理各类销售问题。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8515328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5253990</wp:posOffset>
                </wp:positionV>
                <wp:extent cx="7001510" cy="320040"/>
                <wp:effectExtent l="0" t="0" r="0" b="0"/>
                <wp:wrapNone/>
                <wp:docPr id="4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151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08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北京某某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有限公司　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销售实习生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413.7pt;height:25.2pt;width:551.3pt;z-index:268515328;mso-width-relative:page;mso-height-relative:page;" filled="f" stroked="f" coordsize="21600,21600" o:gfxdata="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t0UoQdkAAAAMAQAADwAAAAAAAAABACAAAAAiAAAAZHJzL2Rvd25yZXYueG1sUEsB&#10;AhQAFAAAAAgAh07iQDbeg3u7AQAAXw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08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北京某某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有限公司　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 w:val="0"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销售实习生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5274112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7129780</wp:posOffset>
                </wp:positionV>
                <wp:extent cx="6808470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8470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专业证书：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大学英语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六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级证书、普通话二级甲等证书、全国计算机二级证书；</w:t>
                            </w:r>
                          </w:p>
                          <w:p>
                            <w:pPr>
                              <w:pStyle w:val="3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掌握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404040" w:themeColor="text1" w:themeTint="BF"/>
                                <w:kern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技能：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熟练掌握office办公软件，会进行各类数据的统计及文字的处理工作，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有较强的写作功底。英语流利，能看懂英文材料以及用英语对话。有实习工作经验，具有良好的协调与沟通能力。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6.8pt;margin-top:561.4pt;height:61.2pt;width:536.1pt;z-index:285274112;mso-width-relative:page;mso-height-relative:page;" filled="f" stroked="f" coordsize="21600,21600" o:gfxdata="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r91ldkAAAAOAQAADwAAAAAAAAABACAAAAAiAAAAZHJzL2Rvd25yZXYueG1sUEsB&#10;AhQAFAAAAAgAh07iQK4nvKG7AQAAYA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专业证书：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大学英语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六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级证书、普通话二级甲等证书、全国计算机二级证书；</w:t>
                      </w:r>
                    </w:p>
                    <w:p>
                      <w:pPr>
                        <w:pStyle w:val="3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掌握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404040" w:themeColor="text1" w:themeTint="BF"/>
                          <w:kern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技能：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熟练掌握office办公软件，会进行各类数据的统计及文字的处理工作，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 w:val="0"/>
                          <w:bCs w:val="0"/>
                          <w:color w:val="404040" w:themeColor="text1" w:themeTint="BF"/>
                          <w:kern w:val="24"/>
                          <w:sz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有较强的写作功底。英语流利，能看懂英文材料以及用英语对话。有实习工作经验，具有良好的协调与沟通能力。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714150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6743700</wp:posOffset>
                </wp:positionV>
                <wp:extent cx="2628265" cy="3251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个人技能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Expertise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531pt;height:25.6pt;width:206.95pt;z-index:277141504;mso-width-relative:page;mso-height-relative:page;" filled="f" stroked="f" coordsize="21600,21600" o:gfxdata="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YbimzbAAAADAEAAA8AAAAAAAAAAQAgAAAAIgAA&#10;AGRycy9kb3ducmV2LnhtbFBLAQIUABQAAAAIAIdO4kAzAWgs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个人技能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Expertise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7112832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6781800</wp:posOffset>
                </wp:positionV>
                <wp:extent cx="238760" cy="304165"/>
                <wp:effectExtent l="0" t="0" r="635" b="8890"/>
                <wp:wrapNone/>
                <wp:docPr id="18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534pt;height:23.95pt;width:18.8pt;rotation:5898240f;z-index:277112832;v-text-anchor:middle;mso-width-relative:page;mso-height-relative:page;" fillcolor="#F2F2F2 [3052]" filled="t" stroked="f" coordsize="21600,21600" o:gfxdata="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j&#10;dXIX2QAAAAsBAAAPAAAAAAAAAAEAIAAAACIAAABkcnMvZG93bnJldi54bWxQSwECFAAUAAAACACH&#10;TuJA8/ob6yMCAAAVBAAADgAAAAAAAAABACAAAAAoAQAAZHJzL2Uyb0RvYy54bWxQSwUGAAAAAAYA&#10;BgBZAQAAvQ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7710771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7045960</wp:posOffset>
                </wp:positionV>
                <wp:extent cx="673227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554.8pt;height:0pt;width:530.1pt;z-index:277107712;mso-width-relative:page;mso-height-relative:page;" filled="f" stroked="t" coordsize="21600,21600" o:gfxdata="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XAPLvXAAAADAEAAA8AAAAAAAAAAQAgAAAAIgAAAGRycy9kb3ducmV2Lnht&#10;bFBLAQIUABQAAAAIAIdO4kB6IJ3m+gEAAOQDAAAOAAAAAAAAAAEAIAAAACY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0618112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8359775</wp:posOffset>
                </wp:positionV>
                <wp:extent cx="673227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.65pt;margin-top:658.25pt;height:0pt;width:530.1pt;z-index:310618112;mso-width-relative:page;mso-height-relative:page;" filled="f" stroked="t" coordsize="21600,21600" o:gfxdata="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yNv/fXAAAADAEAAA8AAAAAAAAAAQAgAAAAIgAAAGRycy9kb3ducmV2Lnht&#10;bFBLAQIUABQAAAAIAIdO4kAFEJEY+gEAAOQDAAAOAAAAAAAAAAEAIAAAACYBAABkcnMvZTJvRG9j&#10;LnhtbFBLBQYAAAAABgAGAFkBAACS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0651904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8057515</wp:posOffset>
                </wp:positionV>
                <wp:extent cx="2628265" cy="3251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spacing w:before="0" w:beforeAutospacing="0" w:after="240" w:afterAutospacing="0" w:line="360" w:lineRule="exact"/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自我评价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b/>
                                <w:bCs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/  Evaluate</w:t>
                            </w:r>
                          </w:p>
                          <w:p>
                            <w:pPr>
                              <w:rPr>
                                <w:rFonts w:hint="eastAsia" w:ascii="阿里巴巴普惠体" w:hAnsi="阿里巴巴普惠体" w:eastAsia="阿里巴巴普惠体" w:cs="阿里巴巴普惠体"/>
                                <w:color w:val="6076B4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65pt;margin-top:634.45pt;height:25.6pt;width:206.95pt;z-index:310651904;mso-width-relative:page;mso-height-relative:page;" filled="f" stroked="f" coordsize="21600,21600" o:gfxdata="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Y+0WA3AAAAAwBAAAPAAAAAAAAAAEAIAAAACIA&#10;AABkcnMvZG93bnJldi54bWxQSwECFAAUAAAACACHTuJAyaT2uz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spacing w:before="0" w:beforeAutospacing="0" w:after="240" w:afterAutospacing="0" w:line="360" w:lineRule="exact"/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自我评价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b/>
                          <w:bCs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/  Evaluate</w:t>
                      </w:r>
                    </w:p>
                    <w:p>
                      <w:pPr>
                        <w:rPr>
                          <w:rFonts w:hint="eastAsia" w:ascii="阿里巴巴普惠体" w:hAnsi="阿里巴巴普惠体" w:eastAsia="阿里巴巴普惠体" w:cs="阿里巴巴普惠体"/>
                          <w:color w:val="6076B4" w:themeColor="accent1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10623232" behindDoc="0" locked="0" layoutInCell="1" allowOverlap="1">
                <wp:simplePos x="0" y="0"/>
                <wp:positionH relativeFrom="column">
                  <wp:posOffset>131445</wp:posOffset>
                </wp:positionH>
                <wp:positionV relativeFrom="paragraph">
                  <wp:posOffset>8095615</wp:posOffset>
                </wp:positionV>
                <wp:extent cx="238760" cy="304165"/>
                <wp:effectExtent l="0" t="0" r="635" b="8890"/>
                <wp:wrapNone/>
                <wp:docPr id="15" name="同侧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760" cy="304165"/>
                        </a:xfrm>
                        <a:prstGeom prst="flowChartManualInpu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25" o:spid="_x0000_s1026" o:spt="118" type="#_x0000_t118" style="position:absolute;left:0pt;margin-left:10.35pt;margin-top:637.45pt;height:23.95pt;width:18.8pt;rotation:5898240f;z-index:310623232;v-text-anchor:middle;mso-width-relative:page;mso-height-relative:page;" fillcolor="#F2F2F2 [3052]" filled="t" stroked="f" coordsize="21600,21600" o:gfxdata="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UYxsD9oAAAALAQAADwAAAAAAAAABACAAAAAiAAAAZHJzL2Rvd25yZXYueG1sUEsBAhQAFAAAAAgA&#10;h07iQD4dxbYjAgAAFQQAAA4AAAAAAAAAAQAgAAAAKQEAAGRycy9lMm9Eb2MueG1sUEsFBgAAAAAG&#10;AAYAWQEAAL4F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892102656" behindDoc="0" locked="0" layoutInCell="1" allowOverlap="1">
                <wp:simplePos x="0" y="0"/>
                <wp:positionH relativeFrom="column">
                  <wp:posOffset>-462280</wp:posOffset>
                </wp:positionH>
                <wp:positionV relativeFrom="paragraph">
                  <wp:posOffset>-483235</wp:posOffset>
                </wp:positionV>
                <wp:extent cx="7604760" cy="371475"/>
                <wp:effectExtent l="0" t="0" r="15240" b="952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0140" y="663575"/>
                          <a:ext cx="760476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6.4pt;margin-top:-38.05pt;height:29.25pt;width:598.8pt;z-index:-1402864640;v-text-anchor:middle;mso-width-relative:page;mso-height-relative:page;" fillcolor="#F2F2F2 [3052]" filled="t" stroked="f" coordsize="21600,21600" o:gfxdata="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M8hGhPcAAAA&#10;DAEAAA8AAAAAAAAAAQAgAAAAIgAAAGRycy9kb3ducmV2LnhtbFBLAQIUABQAAAAIAIdO4kBoxOZU&#10;iwIAAAMFAAAOAAAAAAAAAAEAIAAAACsBAABkcnMvZTJvRG9jLnhtbFBLBQYAAAAABgAGAFkBAAAo&#10;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D856AF18-2CC4-49A8-8255-8AC23BE7542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CBE9DF63-99FF-4F15-B764-E5264B9F3B2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501536A5-4265-40DC-B175-4C802F92728A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0977C18-CABF-4A30-AABC-2DC37227F5E2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CE98714-0469-4D12-B3E9-E15C8E46F072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F08AAF78-6F36-479D-948F-1BFDB19662D2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97548"/>
    <w:multiLevelType w:val="singleLevel"/>
    <w:tmpl w:val="AD0975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0E3A6E"/>
    <w:rsid w:val="231B2192"/>
    <w:rsid w:val="4D4A7330"/>
    <w:rsid w:val="66292C14"/>
    <w:rsid w:val="690E3A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wps&#19979;&#36733;\abebb47f-4bb3-40d2-8ab9-9b3b7097b1f6\&#32771;&#30740;&#22797;&#35797;&#38754;&#35797;&#21333;&#39029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考研复试面试单页简历.docx</Template>
  <Pages>1</Pages>
  <Words>21</Words>
  <Characters>27</Characters>
  <Lines>0</Lines>
  <Paragraphs>0</Paragraphs>
  <TotalTime>10</TotalTime>
  <ScaleCrop>false</ScaleCrop>
  <LinksUpToDate>false</LinksUpToDate>
  <CharactersWithSpaces>27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2022-01-10T09:06:00Z</dcterms:created>
  <dc:creator>Mr Lee</dc:creator>
  <cp:lastModifiedBy>Mr Lee</cp:lastModifiedBy>
  <dcterms:modified xsi:type="dcterms:W3CDTF">2022-01-10T13:04:44Z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  <property fmtid="{D5CDD505-2E9C-101B-9397-08002B2CF9AE}" pid="3" name="KSOTemplateUUID">
    <vt:lpwstr>v1.0_mb_czXMPz8pClEvLzSB5Km4qA==</vt:lpwstr>
  </property>
</Properties>
</file>